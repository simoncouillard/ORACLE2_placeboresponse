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Content layout table"/>
      </w:tblPr>
      <w:tblGrid>
        <w:gridCol w:w="965"/>
        <w:gridCol w:w="518"/>
        <w:gridCol w:w="8581"/>
      </w:tblGrid>
      <w:tr w:rsidR="008811D8" w14:paraId="7D498679" w14:textId="77777777">
        <w:tc>
          <w:tcPr>
            <w:tcW w:w="965" w:type="dxa"/>
            <w:shd w:val="clear" w:color="auto" w:fill="3A3A3A" w:themeFill="text2"/>
          </w:tcPr>
          <w:p w14:paraId="2D91C76C" w14:textId="77777777" w:rsidR="008811D8" w:rsidRDefault="008811D8">
            <w:pPr>
              <w:spacing w:before="260"/>
            </w:pPr>
          </w:p>
        </w:tc>
        <w:tc>
          <w:tcPr>
            <w:tcW w:w="518" w:type="dxa"/>
          </w:tcPr>
          <w:p w14:paraId="4C9C3BDF" w14:textId="77777777" w:rsidR="008811D8" w:rsidRDefault="008811D8">
            <w:pPr>
              <w:spacing w:before="260"/>
            </w:pPr>
          </w:p>
        </w:tc>
        <w:tc>
          <w:tcPr>
            <w:tcW w:w="8581" w:type="dxa"/>
          </w:tcPr>
          <w:p w14:paraId="20B1B859" w14:textId="4E893957" w:rsidR="008811D8" w:rsidRDefault="00191564">
            <w:pPr>
              <w:pStyle w:val="Titre"/>
            </w:pPr>
            <w:r>
              <w:t>DATA Preparation and imputation</w:t>
            </w:r>
          </w:p>
          <w:p w14:paraId="5CF9FC1B" w14:textId="351875D0" w:rsidR="008811D8" w:rsidRDefault="00DE5512">
            <w:pPr>
              <w:pStyle w:val="Sous-titre"/>
            </w:pPr>
            <w:r>
              <w:t>ORACLE2</w:t>
            </w:r>
            <w:r w:rsidR="00A76A4D">
              <w:t xml:space="preserve"> </w:t>
            </w:r>
          </w:p>
        </w:tc>
      </w:tr>
    </w:tbl>
    <w:p w14:paraId="7F0DB4DB" w14:textId="271992D9" w:rsidR="00971B37" w:rsidRPr="00971B37" w:rsidRDefault="004E1E4E" w:rsidP="003044EB">
      <w:pPr>
        <w:pStyle w:val="Date"/>
      </w:pPr>
      <w:r>
        <w:t>May</w:t>
      </w:r>
      <w:r w:rsidR="00191564">
        <w:t xml:space="preserve"> 2026</w:t>
      </w:r>
    </w:p>
    <w:p w14:paraId="69903B8F" w14:textId="77777777" w:rsidR="00A25798" w:rsidRPr="00A25798" w:rsidRDefault="00A25798" w:rsidP="00A25798">
      <w:pPr>
        <w:rPr>
          <w:rFonts w:asciiTheme="majorHAnsi" w:hAnsiTheme="majorHAnsi"/>
          <w:b/>
          <w:bCs/>
          <w:sz w:val="21"/>
          <w:szCs w:val="21"/>
        </w:rPr>
      </w:pPr>
    </w:p>
    <w:p w14:paraId="6D573DCE" w14:textId="630AF912" w:rsidR="00A25798" w:rsidRPr="00A73108" w:rsidRDefault="00DE5512" w:rsidP="00A25798">
      <w:pPr>
        <w:rPr>
          <w:rFonts w:asciiTheme="majorHAnsi" w:hAnsiTheme="majorHAnsi"/>
          <w:b/>
          <w:bCs/>
          <w:sz w:val="50"/>
          <w:szCs w:val="50"/>
          <w:lang w:val="en-US"/>
        </w:rPr>
      </w:pPr>
      <w:r>
        <w:rPr>
          <w:rFonts w:asciiTheme="majorHAnsi" w:hAnsiTheme="majorHAnsi"/>
          <w:b/>
          <w:bCs/>
          <w:sz w:val="50"/>
          <w:szCs w:val="50"/>
        </w:rPr>
        <w:t>ORACLE2</w:t>
      </w:r>
      <w:r w:rsidR="00A73108">
        <w:rPr>
          <w:rFonts w:asciiTheme="majorHAnsi" w:hAnsiTheme="majorHAnsi"/>
          <w:b/>
          <w:bCs/>
          <w:sz w:val="50"/>
          <w:szCs w:val="50"/>
        </w:rPr>
        <w:t xml:space="preserve"> : </w:t>
      </w:r>
      <w:r w:rsidR="00A73108" w:rsidRPr="00A73108">
        <w:rPr>
          <w:rFonts w:asciiTheme="majorHAnsi" w:hAnsiTheme="majorHAnsi"/>
          <w:b/>
          <w:bCs/>
          <w:i/>
          <w:sz w:val="50"/>
          <w:szCs w:val="50"/>
          <w:lang w:val="en-US"/>
        </w:rPr>
        <w:t xml:space="preserve">Patient-Level Meta-Analysis of </w:t>
      </w:r>
      <w:r w:rsidR="00A73108">
        <w:rPr>
          <w:rFonts w:asciiTheme="majorHAnsi" w:hAnsiTheme="majorHAnsi"/>
          <w:b/>
          <w:bCs/>
          <w:i/>
          <w:sz w:val="50"/>
          <w:szCs w:val="50"/>
          <w:lang w:val="en-US"/>
        </w:rPr>
        <w:t xml:space="preserve">Control Groups </w:t>
      </w:r>
      <w:r w:rsidR="00A73108" w:rsidRPr="00A73108">
        <w:rPr>
          <w:rFonts w:asciiTheme="majorHAnsi" w:hAnsiTheme="majorHAnsi"/>
          <w:b/>
          <w:bCs/>
          <w:i/>
          <w:sz w:val="50"/>
          <w:szCs w:val="50"/>
          <w:lang w:val="en-US"/>
        </w:rPr>
        <w:t>in Asthma Randomized Controlled Trials</w:t>
      </w:r>
    </w:p>
    <w:p w14:paraId="3C1039F7" w14:textId="47373CA1" w:rsidR="00A76A4D" w:rsidRPr="00A25798" w:rsidRDefault="00A76A4D" w:rsidP="00A25798">
      <w:pPr>
        <w:pStyle w:val="Titre1"/>
        <w:pBdr>
          <w:bottom w:val="single" w:sz="24" w:space="0" w:color="3A3A3A" w:themeColor="text2"/>
        </w:pBdr>
        <w:rPr>
          <w:sz w:val="2"/>
          <w:szCs w:val="2"/>
        </w:rPr>
      </w:pPr>
    </w:p>
    <w:p w14:paraId="1FDB2946" w14:textId="5E0F355D" w:rsidR="00194E99" w:rsidRDefault="00194E99" w:rsidP="00A25798"/>
    <w:p w14:paraId="38980CA7" w14:textId="77777777" w:rsidR="004D7E26" w:rsidRDefault="004D7E26" w:rsidP="00A25798"/>
    <w:p w14:paraId="081B666C" w14:textId="77777777" w:rsidR="006804BF" w:rsidRDefault="006804BF" w:rsidP="00A25798"/>
    <w:p w14:paraId="38A074C8" w14:textId="77777777" w:rsidR="005B4243" w:rsidRDefault="005B4243" w:rsidP="00A25798"/>
    <w:p w14:paraId="49AA9824" w14:textId="77777777" w:rsidR="005B4243" w:rsidRDefault="005B4243" w:rsidP="00A25798"/>
    <w:p w14:paraId="5647F163" w14:textId="77777777" w:rsidR="005B4243" w:rsidRDefault="005B4243" w:rsidP="00A25798"/>
    <w:p w14:paraId="3DF615F8" w14:textId="77777777" w:rsidR="005B4243" w:rsidRDefault="005B4243" w:rsidP="00A25798"/>
    <w:p w14:paraId="7275EB98" w14:textId="77777777" w:rsidR="006804BF" w:rsidRDefault="006804BF" w:rsidP="00A25798"/>
    <w:p w14:paraId="06426B70" w14:textId="77777777" w:rsidR="006804BF" w:rsidRDefault="006804BF" w:rsidP="00A25798"/>
    <w:p w14:paraId="138E0EBC" w14:textId="77777777" w:rsidR="0028794B" w:rsidRPr="004D7E26" w:rsidRDefault="0028794B" w:rsidP="00A25798"/>
    <w:p w14:paraId="7449D4DE" w14:textId="77777777" w:rsidR="007105D0" w:rsidRDefault="007105D0" w:rsidP="00A25798">
      <w:pPr>
        <w:rPr>
          <w:rFonts w:ascii="Cambria" w:hAnsi="Cambria"/>
          <w:b/>
          <w:bCs/>
          <w:sz w:val="30"/>
          <w:szCs w:val="30"/>
        </w:rPr>
      </w:pPr>
    </w:p>
    <w:p w14:paraId="4DB0BBAD" w14:textId="6A93229B" w:rsidR="008811D8" w:rsidRPr="00971B37" w:rsidRDefault="006804BF" w:rsidP="00A25798">
      <w:pPr>
        <w:rPr>
          <w:rFonts w:ascii="Cambria" w:hAnsi="Cambria"/>
          <w:b/>
          <w:bCs/>
          <w:sz w:val="30"/>
          <w:szCs w:val="30"/>
        </w:rPr>
      </w:pPr>
      <w:r>
        <w:rPr>
          <w:rFonts w:ascii="Cambria" w:hAnsi="Cambria"/>
          <w:b/>
          <w:bCs/>
          <w:sz w:val="30"/>
          <w:szCs w:val="30"/>
        </w:rPr>
        <w:t xml:space="preserve">By : </w:t>
      </w:r>
      <w:r w:rsidR="00A76A4D" w:rsidRPr="00971B37">
        <w:rPr>
          <w:rFonts w:ascii="Cambria" w:hAnsi="Cambria"/>
          <w:b/>
          <w:bCs/>
          <w:sz w:val="30"/>
          <w:szCs w:val="30"/>
        </w:rPr>
        <w:t>Samuel Mailhot-Larouche</w:t>
      </w:r>
      <w:r w:rsidR="002166D5">
        <w:rPr>
          <w:rFonts w:ascii="Cambria" w:hAnsi="Cambria"/>
          <w:b/>
          <w:bCs/>
          <w:sz w:val="30"/>
          <w:szCs w:val="30"/>
        </w:rPr>
        <w:t>, MD, M.Sc.</w:t>
      </w:r>
    </w:p>
    <w:p w14:paraId="0FE3A9FA" w14:textId="77777777" w:rsidR="00191564" w:rsidRDefault="00191564">
      <w:pPr>
        <w:rPr>
          <w:rFonts w:ascii="Cambria" w:hAnsi="Cambria"/>
          <w:sz w:val="30"/>
          <w:szCs w:val="30"/>
        </w:rPr>
      </w:pPr>
    </w:p>
    <w:p w14:paraId="1F7614B2" w14:textId="77777777" w:rsidR="00191564" w:rsidRDefault="00191564">
      <w:pPr>
        <w:rPr>
          <w:rFonts w:ascii="Cambria" w:hAnsi="Cambria"/>
          <w:sz w:val="30"/>
          <w:szCs w:val="30"/>
        </w:rPr>
      </w:pPr>
    </w:p>
    <w:p w14:paraId="1E5BBC45" w14:textId="77777777" w:rsidR="00191564" w:rsidRDefault="00191564">
      <w:pPr>
        <w:rPr>
          <w:rFonts w:ascii="Cambria" w:hAnsi="Cambria"/>
          <w:sz w:val="30"/>
          <w:szCs w:val="30"/>
        </w:rPr>
      </w:pPr>
    </w:p>
    <w:p w14:paraId="318FA704" w14:textId="77777777" w:rsidR="00191564" w:rsidRDefault="00191564">
      <w:pPr>
        <w:rPr>
          <w:rFonts w:ascii="Cambria" w:hAnsi="Cambria"/>
          <w:sz w:val="30"/>
          <w:szCs w:val="30"/>
        </w:rPr>
      </w:pPr>
    </w:p>
    <w:p w14:paraId="7B679FDA" w14:textId="77777777" w:rsidR="00191564" w:rsidRDefault="00191564">
      <w:pPr>
        <w:rPr>
          <w:rFonts w:ascii="Cambria" w:hAnsi="Cambria"/>
          <w:sz w:val="30"/>
          <w:szCs w:val="30"/>
        </w:rPr>
      </w:pPr>
    </w:p>
    <w:p w14:paraId="45D467D2" w14:textId="77777777" w:rsidR="00191564" w:rsidRDefault="00191564">
      <w:pPr>
        <w:rPr>
          <w:rFonts w:ascii="Cambria" w:hAnsi="Cambria"/>
          <w:sz w:val="30"/>
          <w:szCs w:val="30"/>
        </w:rPr>
      </w:pPr>
    </w:p>
    <w:p w14:paraId="35952EC5" w14:textId="683FAD12" w:rsidR="00191564" w:rsidRPr="003219B5" w:rsidRDefault="0028794B" w:rsidP="0028794B">
      <w:pPr>
        <w:spacing w:after="160" w:line="312" w:lineRule="auto"/>
        <w:rPr>
          <w:rFonts w:ascii="Cambria" w:hAnsi="Cambria"/>
          <w:sz w:val="30"/>
          <w:szCs w:val="30"/>
        </w:rPr>
      </w:pPr>
      <w:r>
        <w:rPr>
          <w:rFonts w:ascii="Cambria" w:hAnsi="Cambria"/>
          <w:sz w:val="30"/>
          <w:szCs w:val="30"/>
        </w:rPr>
        <w:br w:type="page"/>
      </w:r>
    </w:p>
    <w:sdt>
      <w:sdtPr>
        <w:rPr>
          <w:rFonts w:asciiTheme="minorHAnsi" w:eastAsiaTheme="minorEastAsia" w:hAnsiTheme="minorHAnsi" w:cstheme="minorBidi"/>
          <w:b w:val="0"/>
          <w:caps w:val="0"/>
          <w:color w:val="auto"/>
          <w:sz w:val="26"/>
          <w:szCs w:val="26"/>
          <w:lang w:val="fr-CA" w:eastAsia="fr-CA" w:bidi="ar-SA"/>
        </w:rPr>
        <w:id w:val="1449595581"/>
        <w:docPartObj>
          <w:docPartGallery w:val="Table of Contents"/>
          <w:docPartUnique/>
        </w:docPartObj>
      </w:sdtPr>
      <w:sdtEndPr>
        <w:rPr>
          <w:noProof/>
          <w:sz w:val="24"/>
          <w:szCs w:val="24"/>
        </w:rPr>
      </w:sdtEndPr>
      <w:sdtContent>
        <w:p w14:paraId="2329AF7F" w14:textId="7FB7047D" w:rsidR="00A25798" w:rsidRDefault="00A25798">
          <w:pPr>
            <w:pStyle w:val="En-ttedetabledesmatires"/>
          </w:pPr>
          <w:r>
            <w:t>Table des matières</w:t>
          </w:r>
        </w:p>
        <w:p w14:paraId="3531BC95" w14:textId="3187B1F5" w:rsidR="00C8329A" w:rsidRDefault="00A25798">
          <w:pPr>
            <w:pStyle w:val="TM1"/>
            <w:rPr>
              <w:rFonts w:eastAsiaTheme="minorEastAsia"/>
              <w:b w:val="0"/>
              <w:bCs w:val="0"/>
              <w:caps w:val="0"/>
              <w:noProof/>
              <w:color w:val="auto"/>
              <w:kern w:val="2"/>
              <w:sz w:val="24"/>
              <w:szCs w:val="24"/>
              <w:lang w:val="fr-CA" w:eastAsia="fr-CA" w:bidi="ar-SA"/>
              <w14:ligatures w14:val="standardContextual"/>
            </w:rPr>
          </w:pPr>
          <w:r>
            <w:fldChar w:fldCharType="begin"/>
          </w:r>
          <w:r>
            <w:instrText>TOC \o "1-3" \h \z \u</w:instrText>
          </w:r>
          <w:r>
            <w:fldChar w:fldCharType="separate"/>
          </w:r>
          <w:hyperlink w:anchor="_Toc228286971" w:history="1">
            <w:r w:rsidR="00C8329A" w:rsidRPr="00D62705">
              <w:rPr>
                <w:rStyle w:val="Lienhypertexte"/>
                <w:noProof/>
              </w:rPr>
              <w:t>PRELIMINARY PART : Merging dataframes and harmonisation of variables</w:t>
            </w:r>
            <w:r w:rsidR="00C8329A">
              <w:rPr>
                <w:noProof/>
                <w:webHidden/>
              </w:rPr>
              <w:tab/>
            </w:r>
            <w:r w:rsidR="00C8329A">
              <w:rPr>
                <w:noProof/>
                <w:webHidden/>
              </w:rPr>
              <w:fldChar w:fldCharType="begin"/>
            </w:r>
            <w:r w:rsidR="00C8329A">
              <w:rPr>
                <w:noProof/>
                <w:webHidden/>
              </w:rPr>
              <w:instrText xml:space="preserve"> PAGEREF _Toc228286971 \h </w:instrText>
            </w:r>
            <w:r w:rsidR="00C8329A">
              <w:rPr>
                <w:noProof/>
                <w:webHidden/>
              </w:rPr>
            </w:r>
            <w:r w:rsidR="00C8329A">
              <w:rPr>
                <w:noProof/>
                <w:webHidden/>
              </w:rPr>
              <w:fldChar w:fldCharType="separate"/>
            </w:r>
            <w:r w:rsidR="00C8329A">
              <w:rPr>
                <w:noProof/>
                <w:webHidden/>
              </w:rPr>
              <w:t>3</w:t>
            </w:r>
            <w:r w:rsidR="00C8329A">
              <w:rPr>
                <w:noProof/>
                <w:webHidden/>
              </w:rPr>
              <w:fldChar w:fldCharType="end"/>
            </w:r>
          </w:hyperlink>
        </w:p>
        <w:p w14:paraId="501C78B2" w14:textId="75F3CE17" w:rsidR="00C8329A" w:rsidRDefault="00C8329A">
          <w:pPr>
            <w:pStyle w:val="TM1"/>
            <w:rPr>
              <w:rFonts w:eastAsiaTheme="minorEastAsia"/>
              <w:b w:val="0"/>
              <w:bCs w:val="0"/>
              <w:caps w:val="0"/>
              <w:noProof/>
              <w:color w:val="auto"/>
              <w:kern w:val="2"/>
              <w:sz w:val="24"/>
              <w:szCs w:val="24"/>
              <w:lang w:val="fr-CA" w:eastAsia="fr-CA" w:bidi="ar-SA"/>
              <w14:ligatures w14:val="standardContextual"/>
            </w:rPr>
          </w:pPr>
          <w:hyperlink w:anchor="_Toc228286972" w:history="1">
            <w:r w:rsidRPr="00D62705">
              <w:rPr>
                <w:rStyle w:val="Lienhypertexte"/>
                <w:noProof/>
              </w:rPr>
              <w:t xml:space="preserve">PART A : </w:t>
            </w:r>
            <w:r w:rsidRPr="00D62705">
              <w:rPr>
                <w:rStyle w:val="Lienhypertexte"/>
                <w:noProof/>
                <w:lang w:val="fr-CA"/>
              </w:rPr>
              <w:t>Data preparation</w:t>
            </w:r>
            <w:r>
              <w:rPr>
                <w:noProof/>
                <w:webHidden/>
              </w:rPr>
              <w:tab/>
            </w:r>
            <w:r>
              <w:rPr>
                <w:noProof/>
                <w:webHidden/>
              </w:rPr>
              <w:fldChar w:fldCharType="begin"/>
            </w:r>
            <w:r>
              <w:rPr>
                <w:noProof/>
                <w:webHidden/>
              </w:rPr>
              <w:instrText xml:space="preserve"> PAGEREF _Toc228286972 \h </w:instrText>
            </w:r>
            <w:r>
              <w:rPr>
                <w:noProof/>
                <w:webHidden/>
              </w:rPr>
            </w:r>
            <w:r>
              <w:rPr>
                <w:noProof/>
                <w:webHidden/>
              </w:rPr>
              <w:fldChar w:fldCharType="separate"/>
            </w:r>
            <w:r>
              <w:rPr>
                <w:noProof/>
                <w:webHidden/>
              </w:rPr>
              <w:t>21</w:t>
            </w:r>
            <w:r>
              <w:rPr>
                <w:noProof/>
                <w:webHidden/>
              </w:rPr>
              <w:fldChar w:fldCharType="end"/>
            </w:r>
          </w:hyperlink>
        </w:p>
        <w:p w14:paraId="6F4F12F6" w14:textId="2B09900C" w:rsidR="00C8329A" w:rsidRDefault="00C8329A">
          <w:pPr>
            <w:pStyle w:val="TM1"/>
            <w:rPr>
              <w:rFonts w:eastAsiaTheme="minorEastAsia"/>
              <w:b w:val="0"/>
              <w:bCs w:val="0"/>
              <w:caps w:val="0"/>
              <w:noProof/>
              <w:color w:val="auto"/>
              <w:kern w:val="2"/>
              <w:sz w:val="24"/>
              <w:szCs w:val="24"/>
              <w:lang w:val="fr-CA" w:eastAsia="fr-CA" w:bidi="ar-SA"/>
              <w14:ligatures w14:val="standardContextual"/>
            </w:rPr>
          </w:pPr>
          <w:hyperlink w:anchor="_Toc228286973" w:history="1">
            <w:r w:rsidRPr="00D62705">
              <w:rPr>
                <w:rStyle w:val="Lienhypertexte"/>
                <w:noProof/>
              </w:rPr>
              <w:t xml:space="preserve">PART B : </w:t>
            </w:r>
            <w:r w:rsidRPr="00D62705">
              <w:rPr>
                <w:rStyle w:val="Lienhypertexte"/>
                <w:noProof/>
                <w:lang w:val="fr-CA"/>
              </w:rPr>
              <w:t>Single Restricted Range imputation</w:t>
            </w:r>
            <w:r>
              <w:rPr>
                <w:noProof/>
                <w:webHidden/>
              </w:rPr>
              <w:tab/>
            </w:r>
            <w:r>
              <w:rPr>
                <w:noProof/>
                <w:webHidden/>
              </w:rPr>
              <w:fldChar w:fldCharType="begin"/>
            </w:r>
            <w:r>
              <w:rPr>
                <w:noProof/>
                <w:webHidden/>
              </w:rPr>
              <w:instrText xml:space="preserve"> PAGEREF _Toc228286973 \h </w:instrText>
            </w:r>
            <w:r>
              <w:rPr>
                <w:noProof/>
                <w:webHidden/>
              </w:rPr>
            </w:r>
            <w:r>
              <w:rPr>
                <w:noProof/>
                <w:webHidden/>
              </w:rPr>
              <w:fldChar w:fldCharType="separate"/>
            </w:r>
            <w:r>
              <w:rPr>
                <w:noProof/>
                <w:webHidden/>
              </w:rPr>
              <w:t>22</w:t>
            </w:r>
            <w:r>
              <w:rPr>
                <w:noProof/>
                <w:webHidden/>
              </w:rPr>
              <w:fldChar w:fldCharType="end"/>
            </w:r>
          </w:hyperlink>
        </w:p>
        <w:p w14:paraId="47976073" w14:textId="640E0905" w:rsidR="00C8329A" w:rsidRDefault="00C8329A">
          <w:pPr>
            <w:pStyle w:val="TM1"/>
            <w:rPr>
              <w:rFonts w:eastAsiaTheme="minorEastAsia"/>
              <w:b w:val="0"/>
              <w:bCs w:val="0"/>
              <w:caps w:val="0"/>
              <w:noProof/>
              <w:color w:val="auto"/>
              <w:kern w:val="2"/>
              <w:sz w:val="24"/>
              <w:szCs w:val="24"/>
              <w:lang w:val="fr-CA" w:eastAsia="fr-CA" w:bidi="ar-SA"/>
              <w14:ligatures w14:val="standardContextual"/>
            </w:rPr>
          </w:pPr>
          <w:hyperlink w:anchor="_Toc228286974" w:history="1">
            <w:r w:rsidRPr="00D62705">
              <w:rPr>
                <w:rStyle w:val="Lienhypertexte"/>
                <w:noProof/>
              </w:rPr>
              <w:t>PART C : Pattern of missingness</w:t>
            </w:r>
            <w:r>
              <w:rPr>
                <w:noProof/>
                <w:webHidden/>
              </w:rPr>
              <w:tab/>
            </w:r>
            <w:r>
              <w:rPr>
                <w:noProof/>
                <w:webHidden/>
              </w:rPr>
              <w:fldChar w:fldCharType="begin"/>
            </w:r>
            <w:r>
              <w:rPr>
                <w:noProof/>
                <w:webHidden/>
              </w:rPr>
              <w:instrText xml:space="preserve"> PAGEREF _Toc228286974 \h </w:instrText>
            </w:r>
            <w:r>
              <w:rPr>
                <w:noProof/>
                <w:webHidden/>
              </w:rPr>
            </w:r>
            <w:r>
              <w:rPr>
                <w:noProof/>
                <w:webHidden/>
              </w:rPr>
              <w:fldChar w:fldCharType="separate"/>
            </w:r>
            <w:r>
              <w:rPr>
                <w:noProof/>
                <w:webHidden/>
              </w:rPr>
              <w:t>24</w:t>
            </w:r>
            <w:r>
              <w:rPr>
                <w:noProof/>
                <w:webHidden/>
              </w:rPr>
              <w:fldChar w:fldCharType="end"/>
            </w:r>
          </w:hyperlink>
        </w:p>
        <w:p w14:paraId="155C0A00" w14:textId="181771F4" w:rsidR="00C8329A" w:rsidRDefault="00C8329A">
          <w:pPr>
            <w:pStyle w:val="TM1"/>
            <w:rPr>
              <w:rFonts w:eastAsiaTheme="minorEastAsia"/>
              <w:b w:val="0"/>
              <w:bCs w:val="0"/>
              <w:caps w:val="0"/>
              <w:noProof/>
              <w:color w:val="auto"/>
              <w:kern w:val="2"/>
              <w:sz w:val="24"/>
              <w:szCs w:val="24"/>
              <w:lang w:val="fr-CA" w:eastAsia="fr-CA" w:bidi="ar-SA"/>
              <w14:ligatures w14:val="standardContextual"/>
            </w:rPr>
          </w:pPr>
          <w:hyperlink w:anchor="_Toc228286975" w:history="1">
            <w:r w:rsidRPr="00D62705">
              <w:rPr>
                <w:rStyle w:val="Lienhypertexte"/>
                <w:noProof/>
              </w:rPr>
              <w:t>PART D : Multiple IMPUTATION</w:t>
            </w:r>
            <w:r>
              <w:rPr>
                <w:noProof/>
                <w:webHidden/>
              </w:rPr>
              <w:tab/>
            </w:r>
            <w:r>
              <w:rPr>
                <w:noProof/>
                <w:webHidden/>
              </w:rPr>
              <w:fldChar w:fldCharType="begin"/>
            </w:r>
            <w:r>
              <w:rPr>
                <w:noProof/>
                <w:webHidden/>
              </w:rPr>
              <w:instrText xml:space="preserve"> PAGEREF _Toc228286975 \h </w:instrText>
            </w:r>
            <w:r>
              <w:rPr>
                <w:noProof/>
                <w:webHidden/>
              </w:rPr>
            </w:r>
            <w:r>
              <w:rPr>
                <w:noProof/>
                <w:webHidden/>
              </w:rPr>
              <w:fldChar w:fldCharType="separate"/>
            </w:r>
            <w:r>
              <w:rPr>
                <w:noProof/>
                <w:webHidden/>
              </w:rPr>
              <w:t>25</w:t>
            </w:r>
            <w:r>
              <w:rPr>
                <w:noProof/>
                <w:webHidden/>
              </w:rPr>
              <w:fldChar w:fldCharType="end"/>
            </w:r>
          </w:hyperlink>
        </w:p>
        <w:p w14:paraId="4FD6C0AF" w14:textId="06F85CE6" w:rsidR="003219B5" w:rsidRDefault="00A25798">
          <w:pPr>
            <w:rPr>
              <w:bCs/>
              <w:noProof/>
            </w:rPr>
          </w:pPr>
          <w:r>
            <w:rPr>
              <w:b/>
              <w:bCs/>
              <w:noProof/>
            </w:rPr>
            <w:fldChar w:fldCharType="end"/>
          </w:r>
        </w:p>
      </w:sdtContent>
    </w:sdt>
    <w:bookmarkStart w:id="0" w:name="_Toc216191954" w:displacedByCustomXml="prev"/>
    <w:p w14:paraId="3A30B12E" w14:textId="1705AD51" w:rsidR="00A25798" w:rsidRPr="003219B5" w:rsidRDefault="00A25798">
      <w:pPr>
        <w:rPr>
          <w:bCs/>
          <w:noProof/>
        </w:rPr>
      </w:pPr>
      <w:r>
        <w:rPr>
          <w:b/>
          <w:bCs/>
        </w:rPr>
        <w:br w:type="page"/>
      </w:r>
    </w:p>
    <w:p w14:paraId="64334292" w14:textId="2732E8F5" w:rsidR="0061285E" w:rsidRDefault="00B631F1" w:rsidP="006F646D">
      <w:pPr>
        <w:pStyle w:val="Titre1"/>
      </w:pPr>
      <w:bookmarkStart w:id="1" w:name="_Toc228286971"/>
      <w:bookmarkEnd w:id="0"/>
      <w:r>
        <w:lastRenderedPageBreak/>
        <w:t>PRELIMINARY PART :</w:t>
      </w:r>
      <w:r w:rsidR="00E3700C">
        <w:t xml:space="preserve"> </w:t>
      </w:r>
      <w:r>
        <w:t>Merging dataframes and harmonisation of variables</w:t>
      </w:r>
      <w:bookmarkEnd w:id="1"/>
      <w:r>
        <w:t xml:space="preserve"> </w:t>
      </w:r>
    </w:p>
    <w:p w14:paraId="42488F16" w14:textId="109F909F" w:rsidR="000D2E89" w:rsidRPr="000D2E89" w:rsidRDefault="000D2E89" w:rsidP="000D2E89">
      <w:pPr>
        <w:spacing w:after="240" w:line="360" w:lineRule="auto"/>
        <w:jc w:val="both"/>
      </w:pPr>
      <w:r w:rsidRPr="000D2E89">
        <w:t>This section assembles the full analytical dataset by importing and merging multiple source datasets — including baseline characteristics, height/weight, trial design features, and longitudinal ACQ and lung function values.</w:t>
      </w:r>
    </w:p>
    <w:p w14:paraId="74A61AA0" w14:textId="77777777" w:rsidR="000D2E89" w:rsidRPr="000D2E89" w:rsidRDefault="000D2E89" w:rsidP="000D2E89">
      <w:pPr>
        <w:spacing w:after="240" w:line="360" w:lineRule="auto"/>
        <w:jc w:val="both"/>
      </w:pPr>
      <w:r w:rsidRPr="000D2E89">
        <w:t>Once merged, it standardizes all variables into appropriate formats (factors, numerics, characters) and harmonizes heterogeneous encodings across trials — for example, ICS dose expressed in different units or categories — applying trial-specific corrections to variables like LABA, LTRA, or attack history based on each trial's eligibility criteria and study design.</w:t>
      </w:r>
    </w:p>
    <w:p w14:paraId="08D1019E" w14:textId="77777777" w:rsidR="003D0627" w:rsidRDefault="000D2E89" w:rsidP="000D2E89">
      <w:pPr>
        <w:spacing w:after="240" w:line="360" w:lineRule="auto"/>
        <w:jc w:val="both"/>
      </w:pPr>
      <w:r w:rsidRPr="000D2E89">
        <w:t xml:space="preserve">It also implements a multi-strategy approach to calculate lung function as a percentage of predicted, using GLI global equations, provided predicted values, or back-calculation depending on data availability. </w:t>
      </w:r>
    </w:p>
    <w:p w14:paraId="235871F3" w14:textId="5537CF8E" w:rsidR="000D2E89" w:rsidRPr="000D2E89" w:rsidRDefault="000D2E89" w:rsidP="000D2E89">
      <w:pPr>
        <w:spacing w:after="240" w:line="360" w:lineRule="auto"/>
        <w:jc w:val="both"/>
      </w:pPr>
      <w:r w:rsidRPr="000D2E89">
        <w:t>This is followed by visualization and detection/correction of anomalies identified across trials.</w:t>
      </w:r>
    </w:p>
    <w:p w14:paraId="13183A7E" w14:textId="77777777" w:rsidR="000D2E89" w:rsidRPr="000D2E89" w:rsidRDefault="000D2E89" w:rsidP="000D2E89">
      <w:pPr>
        <w:spacing w:after="240" w:line="360" w:lineRule="auto"/>
        <w:jc w:val="both"/>
      </w:pPr>
      <w:r w:rsidRPr="000D2E89">
        <w:t>Finally, the section creates new derived variables and exports the fully harmonized dataset for use in subsequent steps.</w:t>
      </w:r>
    </w:p>
    <w:p w14:paraId="1D40409F" w14:textId="6E6F745A" w:rsidR="00E3700C" w:rsidRPr="00E50942" w:rsidRDefault="00E3700C" w:rsidP="006F646D">
      <w:pPr>
        <w:spacing w:after="240" w:line="360" w:lineRule="auto"/>
        <w:jc w:val="both"/>
        <w:rPr>
          <w:b/>
          <w:u w:val="single"/>
        </w:rPr>
      </w:pPr>
      <w:r w:rsidRPr="0028794B">
        <w:rPr>
          <w:u w:val="single"/>
        </w:rPr>
        <w:t>R</w:t>
      </w:r>
      <w:r w:rsidR="0034183E" w:rsidRPr="0028794B">
        <w:rPr>
          <w:u w:val="single"/>
        </w:rPr>
        <w:t xml:space="preserve"> </w:t>
      </w:r>
      <w:r w:rsidR="009146F2" w:rsidRPr="0028794B">
        <w:rPr>
          <w:u w:val="single"/>
        </w:rPr>
        <w:t>script</w:t>
      </w:r>
      <w:r w:rsidRPr="00E50942">
        <w:rPr>
          <w:u w:val="single"/>
        </w:rPr>
        <w:t xml:space="preserve">: </w:t>
      </w:r>
      <w:r w:rsidR="00301F03" w:rsidRPr="00301F03">
        <w:rPr>
          <w:b/>
          <w:bCs/>
        </w:rPr>
        <w:t>ORACLE2_Imputation_preliminary.R</w:t>
      </w:r>
    </w:p>
    <w:p w14:paraId="0269BC4A" w14:textId="77777777" w:rsidR="003D49C1" w:rsidRDefault="003D49C1" w:rsidP="003D49C1">
      <w:pPr>
        <w:pStyle w:val="Paragraphedeliste"/>
        <w:numPr>
          <w:ilvl w:val="0"/>
          <w:numId w:val="17"/>
        </w:numPr>
        <w:spacing w:after="160" w:line="278" w:lineRule="auto"/>
        <w:rPr>
          <w:b/>
          <w:bCs/>
        </w:rPr>
      </w:pPr>
      <w:r w:rsidRPr="00AC4836">
        <w:rPr>
          <w:b/>
          <w:bCs/>
        </w:rPr>
        <w:t>Importing the datasets</w:t>
      </w:r>
    </w:p>
    <w:p w14:paraId="779B3D0C" w14:textId="77777777" w:rsidR="009F3517" w:rsidRPr="009F3517" w:rsidRDefault="009F3517" w:rsidP="008D23B6">
      <w:pPr>
        <w:pStyle w:val="Paragraphedeliste"/>
        <w:numPr>
          <w:ilvl w:val="1"/>
          <w:numId w:val="17"/>
        </w:numPr>
        <w:spacing w:after="160" w:line="278" w:lineRule="auto"/>
        <w:rPr>
          <w:b/>
          <w:bCs/>
        </w:rPr>
      </w:pPr>
      <w:r w:rsidRPr="009F3517">
        <w:t>Importing Original ORACLE2 dataset with baseline value</w:t>
      </w:r>
    </w:p>
    <w:p w14:paraId="3050AB89" w14:textId="531C1695" w:rsidR="008D23B6" w:rsidRPr="008D23B6" w:rsidRDefault="002844CF" w:rsidP="008D23B6">
      <w:pPr>
        <w:pStyle w:val="Paragraphedeliste"/>
        <w:numPr>
          <w:ilvl w:val="1"/>
          <w:numId w:val="17"/>
        </w:numPr>
        <w:spacing w:after="160" w:line="278" w:lineRule="auto"/>
        <w:rPr>
          <w:b/>
          <w:bCs/>
        </w:rPr>
      </w:pPr>
      <w:r>
        <w:t>Importing the</w:t>
      </w:r>
      <w:r w:rsidR="008D23B6">
        <w:t xml:space="preserve"> heights</w:t>
      </w:r>
      <w:r>
        <w:t xml:space="preserve"> and weigth</w:t>
      </w:r>
      <w:r w:rsidR="008D23B6">
        <w:t xml:space="preserve"> for the trials that value were availables</w:t>
      </w:r>
    </w:p>
    <w:p w14:paraId="1A325338" w14:textId="77777777" w:rsidR="009F3517" w:rsidRPr="009F3517" w:rsidRDefault="009F3517" w:rsidP="003D49C1">
      <w:pPr>
        <w:pStyle w:val="Paragraphedeliste"/>
        <w:numPr>
          <w:ilvl w:val="1"/>
          <w:numId w:val="17"/>
        </w:numPr>
        <w:spacing w:after="160" w:line="278" w:lineRule="auto"/>
        <w:rPr>
          <w:b/>
          <w:bCs/>
        </w:rPr>
      </w:pPr>
      <w:r w:rsidRPr="009F3517">
        <w:t>Importing characteristics of the trials according to their design and eligibility criteria</w:t>
      </w:r>
    </w:p>
    <w:p w14:paraId="19D87164" w14:textId="2B9251D9" w:rsidR="009F3517" w:rsidRPr="009F3517" w:rsidRDefault="009F3517" w:rsidP="009F3517">
      <w:pPr>
        <w:pStyle w:val="Paragraphedeliste"/>
        <w:numPr>
          <w:ilvl w:val="1"/>
          <w:numId w:val="17"/>
        </w:numPr>
        <w:spacing w:after="160" w:line="278" w:lineRule="auto"/>
        <w:rPr>
          <w:b/>
          <w:bCs/>
        </w:rPr>
      </w:pPr>
      <w:r w:rsidRPr="009F3517">
        <w:t xml:space="preserve">Importing of the ACQ and FEV1 </w:t>
      </w:r>
      <w:r>
        <w:t>longitudinal value</w:t>
      </w:r>
    </w:p>
    <w:p w14:paraId="2B0EAE6A" w14:textId="594DD45A" w:rsidR="003D49C1" w:rsidRDefault="003D49C1" w:rsidP="003D49C1">
      <w:pPr>
        <w:pStyle w:val="Paragraphedeliste"/>
        <w:numPr>
          <w:ilvl w:val="0"/>
          <w:numId w:val="17"/>
        </w:numPr>
        <w:spacing w:after="160" w:line="278" w:lineRule="auto"/>
        <w:rPr>
          <w:b/>
          <w:bCs/>
        </w:rPr>
      </w:pPr>
      <w:r w:rsidRPr="00AC4836">
        <w:rPr>
          <w:b/>
          <w:bCs/>
        </w:rPr>
        <w:t>Merging the datasets </w:t>
      </w:r>
    </w:p>
    <w:p w14:paraId="489C3BFE" w14:textId="5A585B7A" w:rsidR="00857FE8" w:rsidRDefault="00857FE8" w:rsidP="00857FE8">
      <w:pPr>
        <w:pStyle w:val="Paragraphedeliste"/>
        <w:numPr>
          <w:ilvl w:val="1"/>
          <w:numId w:val="17"/>
        </w:numPr>
        <w:spacing w:after="160" w:line="278" w:lineRule="auto"/>
      </w:pPr>
      <w:r w:rsidRPr="00857FE8">
        <w:t>Merging Baseline value and height_weight</w:t>
      </w:r>
    </w:p>
    <w:p w14:paraId="2455DF8F" w14:textId="3922A053" w:rsidR="00857FE8" w:rsidRDefault="001F5E9F" w:rsidP="00857FE8">
      <w:pPr>
        <w:pStyle w:val="Paragraphedeliste"/>
        <w:numPr>
          <w:ilvl w:val="1"/>
          <w:numId w:val="17"/>
        </w:numPr>
        <w:spacing w:after="160" w:line="278" w:lineRule="auto"/>
      </w:pPr>
      <w:r w:rsidRPr="001F5E9F">
        <w:t>Incorporation of trials characteristics</w:t>
      </w:r>
    </w:p>
    <w:p w14:paraId="7E2C621A" w14:textId="1FD429CB" w:rsidR="001F5E9F" w:rsidRPr="00857FE8" w:rsidRDefault="001F5E9F" w:rsidP="00857FE8">
      <w:pPr>
        <w:pStyle w:val="Paragraphedeliste"/>
        <w:numPr>
          <w:ilvl w:val="1"/>
          <w:numId w:val="17"/>
        </w:numPr>
        <w:spacing w:after="160" w:line="278" w:lineRule="auto"/>
      </w:pPr>
      <w:r w:rsidRPr="001F5E9F">
        <w:t>Incorporation of longitudinal follow up</w:t>
      </w:r>
    </w:p>
    <w:p w14:paraId="6D45D74C" w14:textId="77777777" w:rsidR="003D49C1" w:rsidRPr="00AC4836" w:rsidRDefault="003D49C1" w:rsidP="003D49C1">
      <w:pPr>
        <w:pStyle w:val="Paragraphedeliste"/>
        <w:numPr>
          <w:ilvl w:val="0"/>
          <w:numId w:val="17"/>
        </w:numPr>
        <w:spacing w:after="160" w:line="278" w:lineRule="auto"/>
        <w:rPr>
          <w:b/>
          <w:bCs/>
        </w:rPr>
      </w:pPr>
      <w:r w:rsidRPr="00AC4836">
        <w:rPr>
          <w:b/>
          <w:bCs/>
        </w:rPr>
        <w:t>Removing the columns that are not useful </w:t>
      </w:r>
    </w:p>
    <w:p w14:paraId="2B6160B1" w14:textId="77777777" w:rsidR="003D49C1" w:rsidRPr="00442A07" w:rsidRDefault="003D49C1" w:rsidP="003D49C1">
      <w:pPr>
        <w:pStyle w:val="Paragraphedeliste"/>
        <w:numPr>
          <w:ilvl w:val="0"/>
          <w:numId w:val="17"/>
        </w:numPr>
        <w:spacing w:after="160" w:line="278" w:lineRule="auto"/>
        <w:rPr>
          <w:b/>
          <w:bCs/>
        </w:rPr>
      </w:pPr>
      <w:r w:rsidRPr="00442A07">
        <w:rPr>
          <w:b/>
          <w:bCs/>
        </w:rPr>
        <w:t xml:space="preserve">Putting variables in the good format </w:t>
      </w:r>
    </w:p>
    <w:tbl>
      <w:tblPr>
        <w:tblStyle w:val="Grilledutableau"/>
        <w:tblW w:w="8946" w:type="dxa"/>
        <w:tblInd w:w="568" w:type="dxa"/>
        <w:tblLook w:val="04A0" w:firstRow="1" w:lastRow="0" w:firstColumn="1" w:lastColumn="0" w:noHBand="0" w:noVBand="1"/>
      </w:tblPr>
      <w:tblGrid>
        <w:gridCol w:w="1070"/>
        <w:gridCol w:w="5055"/>
        <w:gridCol w:w="2821"/>
      </w:tblGrid>
      <w:tr w:rsidR="00C55E37" w14:paraId="6007AE0A" w14:textId="77777777" w:rsidTr="00A7501C">
        <w:tc>
          <w:tcPr>
            <w:tcW w:w="1070" w:type="dxa"/>
          </w:tcPr>
          <w:p w14:paraId="740062C4" w14:textId="2EBB2B5A" w:rsidR="00C55E37" w:rsidRPr="004E76CA" w:rsidRDefault="000009E3" w:rsidP="007C44C8">
            <w:pPr>
              <w:rPr>
                <w:b/>
                <w:bCs/>
              </w:rPr>
            </w:pPr>
            <w:r>
              <w:rPr>
                <w:b/>
                <w:bCs/>
              </w:rPr>
              <w:t>ID_code</w:t>
            </w:r>
          </w:p>
        </w:tc>
        <w:tc>
          <w:tcPr>
            <w:tcW w:w="5055" w:type="dxa"/>
          </w:tcPr>
          <w:p w14:paraId="51C7374C" w14:textId="5628BDA6" w:rsidR="00C55E37" w:rsidRPr="004E76CA" w:rsidRDefault="00C55E37" w:rsidP="007C44C8">
            <w:pPr>
              <w:rPr>
                <w:b/>
                <w:bCs/>
              </w:rPr>
            </w:pPr>
            <w:r w:rsidRPr="004E76CA">
              <w:rPr>
                <w:b/>
                <w:bCs/>
              </w:rPr>
              <w:t>Variables</w:t>
            </w:r>
          </w:p>
        </w:tc>
        <w:tc>
          <w:tcPr>
            <w:tcW w:w="2821" w:type="dxa"/>
          </w:tcPr>
          <w:p w14:paraId="62A14602" w14:textId="77777777" w:rsidR="00C55E37" w:rsidRPr="004E76CA" w:rsidRDefault="00C55E37" w:rsidP="007C44C8">
            <w:pPr>
              <w:rPr>
                <w:b/>
                <w:bCs/>
              </w:rPr>
            </w:pPr>
            <w:r w:rsidRPr="004E76CA">
              <w:rPr>
                <w:b/>
                <w:bCs/>
              </w:rPr>
              <w:t>Format</w:t>
            </w:r>
          </w:p>
        </w:tc>
      </w:tr>
      <w:tr w:rsidR="00C55E37" w14:paraId="4341EF5F" w14:textId="77777777" w:rsidTr="00A7501C">
        <w:tc>
          <w:tcPr>
            <w:tcW w:w="1070" w:type="dxa"/>
          </w:tcPr>
          <w:p w14:paraId="38CB57F4" w14:textId="7CA95ACA" w:rsidR="00C55E37" w:rsidRPr="00793ABD" w:rsidRDefault="000009E3" w:rsidP="007C44C8">
            <w:r>
              <w:t>4.1</w:t>
            </w:r>
          </w:p>
        </w:tc>
        <w:tc>
          <w:tcPr>
            <w:tcW w:w="5055" w:type="dxa"/>
          </w:tcPr>
          <w:p w14:paraId="21ACA461" w14:textId="4AA8622E" w:rsidR="00C55E37" w:rsidRDefault="00C55E37" w:rsidP="007C44C8">
            <w:r w:rsidRPr="00793ABD">
              <w:t>Enrolled_trial</w:t>
            </w:r>
          </w:p>
        </w:tc>
        <w:tc>
          <w:tcPr>
            <w:tcW w:w="2821" w:type="dxa"/>
          </w:tcPr>
          <w:p w14:paraId="772AE28B" w14:textId="77777777" w:rsidR="00C55E37" w:rsidRDefault="00C55E37" w:rsidP="007C44C8">
            <w:r w:rsidRPr="00AC4836">
              <w:t>as.factor</w:t>
            </w:r>
          </w:p>
        </w:tc>
      </w:tr>
      <w:tr w:rsidR="00C55E37" w14:paraId="682A8EEB" w14:textId="77777777" w:rsidTr="00A7501C">
        <w:tc>
          <w:tcPr>
            <w:tcW w:w="1070" w:type="dxa"/>
          </w:tcPr>
          <w:p w14:paraId="2A1479CE" w14:textId="4C13142C" w:rsidR="00C55E37" w:rsidRPr="00793ABD" w:rsidRDefault="000009E3" w:rsidP="007C44C8">
            <w:r>
              <w:t>4.2</w:t>
            </w:r>
          </w:p>
        </w:tc>
        <w:tc>
          <w:tcPr>
            <w:tcW w:w="5055" w:type="dxa"/>
          </w:tcPr>
          <w:p w14:paraId="5388F989" w14:textId="4D289CCE" w:rsidR="00C55E37" w:rsidRDefault="00C55E37" w:rsidP="007C44C8">
            <w:r w:rsidRPr="00793ABD">
              <w:t>Treatment_arm</w:t>
            </w:r>
          </w:p>
        </w:tc>
        <w:tc>
          <w:tcPr>
            <w:tcW w:w="2821" w:type="dxa"/>
          </w:tcPr>
          <w:p w14:paraId="48D9D76F" w14:textId="77777777" w:rsidR="00C55E37" w:rsidRDefault="00C55E37" w:rsidP="007C44C8">
            <w:r w:rsidRPr="00AC4836">
              <w:t>as.factor</w:t>
            </w:r>
          </w:p>
        </w:tc>
      </w:tr>
      <w:tr w:rsidR="00C55E37" w14:paraId="49EE891E" w14:textId="77777777" w:rsidTr="00A7501C">
        <w:tc>
          <w:tcPr>
            <w:tcW w:w="1070" w:type="dxa"/>
          </w:tcPr>
          <w:p w14:paraId="20CC38DE" w14:textId="095E98CE" w:rsidR="00C55E37" w:rsidRPr="00BD1612" w:rsidRDefault="000009E3" w:rsidP="007C44C8">
            <w:pPr>
              <w:rPr>
                <w:highlight w:val="yellow"/>
              </w:rPr>
            </w:pPr>
            <w:r>
              <w:rPr>
                <w:highlight w:val="yellow"/>
              </w:rPr>
              <w:t>4.3</w:t>
            </w:r>
          </w:p>
        </w:tc>
        <w:tc>
          <w:tcPr>
            <w:tcW w:w="5055" w:type="dxa"/>
          </w:tcPr>
          <w:p w14:paraId="43B9C628" w14:textId="4FE1B43C" w:rsidR="00C55E37" w:rsidRDefault="00C55E37" w:rsidP="007C44C8">
            <w:r w:rsidRPr="00BD1612">
              <w:rPr>
                <w:highlight w:val="yellow"/>
              </w:rPr>
              <w:t>Age </w:t>
            </w:r>
          </w:p>
        </w:tc>
        <w:tc>
          <w:tcPr>
            <w:tcW w:w="2821" w:type="dxa"/>
          </w:tcPr>
          <w:p w14:paraId="48F3BEE1" w14:textId="77777777" w:rsidR="00C55E37" w:rsidRDefault="00C55E37" w:rsidP="007C44C8">
            <w:r w:rsidRPr="00BD1612">
              <w:rPr>
                <w:highlight w:val="yellow"/>
              </w:rPr>
              <w:t>temporaly as character because some are continuous, others in categories</w:t>
            </w:r>
          </w:p>
        </w:tc>
      </w:tr>
      <w:tr w:rsidR="00C55E37" w14:paraId="10B55A5C" w14:textId="77777777" w:rsidTr="00A7501C">
        <w:tc>
          <w:tcPr>
            <w:tcW w:w="1070" w:type="dxa"/>
          </w:tcPr>
          <w:p w14:paraId="2BB0731F" w14:textId="652153E5" w:rsidR="00C55E37" w:rsidRPr="00793ABD" w:rsidRDefault="000009E3" w:rsidP="007C44C8">
            <w:r>
              <w:t>4.4</w:t>
            </w:r>
          </w:p>
        </w:tc>
        <w:tc>
          <w:tcPr>
            <w:tcW w:w="5055" w:type="dxa"/>
          </w:tcPr>
          <w:p w14:paraId="5F0F1365" w14:textId="5A132648" w:rsidR="00C55E37" w:rsidRDefault="00C55E37" w:rsidP="007C44C8">
            <w:r w:rsidRPr="00793ABD">
              <w:t>Sex</w:t>
            </w:r>
            <w:r>
              <w:t> </w:t>
            </w:r>
          </w:p>
        </w:tc>
        <w:tc>
          <w:tcPr>
            <w:tcW w:w="2821" w:type="dxa"/>
          </w:tcPr>
          <w:p w14:paraId="6067FF2D" w14:textId="77777777" w:rsidR="00C55E37" w:rsidRDefault="00C55E37" w:rsidP="007C44C8">
            <w:r w:rsidRPr="00AC4836">
              <w:t>as.factor</w:t>
            </w:r>
          </w:p>
        </w:tc>
      </w:tr>
      <w:tr w:rsidR="00C55E37" w14:paraId="248737E4" w14:textId="77777777" w:rsidTr="00A7501C">
        <w:tc>
          <w:tcPr>
            <w:tcW w:w="1070" w:type="dxa"/>
          </w:tcPr>
          <w:p w14:paraId="540B976A" w14:textId="348F4F22" w:rsidR="00C55E37" w:rsidRPr="00793ABD" w:rsidRDefault="000009E3" w:rsidP="007C44C8">
            <w:r>
              <w:t>4.5</w:t>
            </w:r>
          </w:p>
        </w:tc>
        <w:tc>
          <w:tcPr>
            <w:tcW w:w="5055" w:type="dxa"/>
          </w:tcPr>
          <w:p w14:paraId="18583C50" w14:textId="245460A0" w:rsidR="00C55E37" w:rsidRDefault="00C55E37" w:rsidP="007C44C8">
            <w:r w:rsidRPr="00793ABD">
              <w:t>Height</w:t>
            </w:r>
          </w:p>
        </w:tc>
        <w:tc>
          <w:tcPr>
            <w:tcW w:w="2821" w:type="dxa"/>
          </w:tcPr>
          <w:p w14:paraId="0C0E8815" w14:textId="77777777" w:rsidR="00C55E37" w:rsidRDefault="00C55E37" w:rsidP="007C44C8">
            <w:r>
              <w:t>as.numeric</w:t>
            </w:r>
          </w:p>
        </w:tc>
      </w:tr>
      <w:tr w:rsidR="00C55E37" w14:paraId="0F451031" w14:textId="77777777" w:rsidTr="00A7501C">
        <w:tc>
          <w:tcPr>
            <w:tcW w:w="1070" w:type="dxa"/>
          </w:tcPr>
          <w:p w14:paraId="384A14D7" w14:textId="431A6409" w:rsidR="00C55E37" w:rsidRPr="00793ABD" w:rsidRDefault="000009E3" w:rsidP="007C44C8">
            <w:r>
              <w:t>4.6</w:t>
            </w:r>
          </w:p>
        </w:tc>
        <w:tc>
          <w:tcPr>
            <w:tcW w:w="5055" w:type="dxa"/>
          </w:tcPr>
          <w:p w14:paraId="7277EA62" w14:textId="1F025A2C" w:rsidR="00C55E37" w:rsidRDefault="00C55E37" w:rsidP="007C44C8">
            <w:r w:rsidRPr="00793ABD">
              <w:t>Weight</w:t>
            </w:r>
          </w:p>
        </w:tc>
        <w:tc>
          <w:tcPr>
            <w:tcW w:w="2821" w:type="dxa"/>
          </w:tcPr>
          <w:p w14:paraId="7D67B985" w14:textId="77777777" w:rsidR="00C55E37" w:rsidRDefault="00C55E37" w:rsidP="007C44C8">
            <w:r>
              <w:t>as.numeric</w:t>
            </w:r>
          </w:p>
        </w:tc>
      </w:tr>
      <w:tr w:rsidR="00C55E37" w14:paraId="44436AC6" w14:textId="77777777" w:rsidTr="00A7501C">
        <w:tc>
          <w:tcPr>
            <w:tcW w:w="1070" w:type="dxa"/>
          </w:tcPr>
          <w:p w14:paraId="677D3129" w14:textId="2B1D023F" w:rsidR="00C55E37" w:rsidRPr="00BD1612" w:rsidRDefault="000009E3" w:rsidP="007C44C8">
            <w:pPr>
              <w:rPr>
                <w:highlight w:val="yellow"/>
              </w:rPr>
            </w:pPr>
            <w:r>
              <w:rPr>
                <w:highlight w:val="yellow"/>
              </w:rPr>
              <w:t>4.7</w:t>
            </w:r>
          </w:p>
        </w:tc>
        <w:tc>
          <w:tcPr>
            <w:tcW w:w="5055" w:type="dxa"/>
          </w:tcPr>
          <w:p w14:paraId="678AD86D" w14:textId="32E71E2B" w:rsidR="00C55E37" w:rsidRDefault="00C55E37" w:rsidP="007C44C8">
            <w:r w:rsidRPr="00BD1612">
              <w:rPr>
                <w:highlight w:val="yellow"/>
              </w:rPr>
              <w:t>BMI</w:t>
            </w:r>
          </w:p>
        </w:tc>
        <w:tc>
          <w:tcPr>
            <w:tcW w:w="2821" w:type="dxa"/>
          </w:tcPr>
          <w:p w14:paraId="549DC961" w14:textId="77777777" w:rsidR="00C55E37" w:rsidRDefault="00C55E37" w:rsidP="007C44C8">
            <w:r w:rsidRPr="00BD1612">
              <w:rPr>
                <w:highlight w:val="yellow"/>
              </w:rPr>
              <w:t>temporaly as character because some are continuous, others in categories</w:t>
            </w:r>
          </w:p>
        </w:tc>
      </w:tr>
      <w:tr w:rsidR="00C55E37" w14:paraId="04052B4B" w14:textId="77777777" w:rsidTr="00A7501C">
        <w:tc>
          <w:tcPr>
            <w:tcW w:w="1070" w:type="dxa"/>
          </w:tcPr>
          <w:p w14:paraId="5BACCC8F" w14:textId="44F2C5D1" w:rsidR="00C55E37" w:rsidRPr="00793ABD" w:rsidRDefault="000009E3" w:rsidP="007C44C8">
            <w:r>
              <w:t>4.8</w:t>
            </w:r>
          </w:p>
        </w:tc>
        <w:tc>
          <w:tcPr>
            <w:tcW w:w="5055" w:type="dxa"/>
          </w:tcPr>
          <w:p w14:paraId="69641448" w14:textId="69542217" w:rsidR="00C55E37" w:rsidRPr="00BD1612" w:rsidRDefault="00C55E37" w:rsidP="007C44C8">
            <w:pPr>
              <w:rPr>
                <w:highlight w:val="yellow"/>
              </w:rPr>
            </w:pPr>
            <w:r w:rsidRPr="00793ABD">
              <w:t>Ethnicity</w:t>
            </w:r>
          </w:p>
        </w:tc>
        <w:tc>
          <w:tcPr>
            <w:tcW w:w="2821" w:type="dxa"/>
          </w:tcPr>
          <w:p w14:paraId="3F6AECA4" w14:textId="77777777" w:rsidR="00C55E37" w:rsidRPr="00BD1612" w:rsidRDefault="00C55E37" w:rsidP="007C44C8">
            <w:pPr>
              <w:rPr>
                <w:highlight w:val="yellow"/>
              </w:rPr>
            </w:pPr>
            <w:r w:rsidRPr="00AC4836">
              <w:t>as.factor</w:t>
            </w:r>
            <w:r>
              <w:t xml:space="preserve"> with standardisation of their value</w:t>
            </w:r>
          </w:p>
        </w:tc>
      </w:tr>
      <w:tr w:rsidR="00C55E37" w14:paraId="6C4777C2" w14:textId="77777777" w:rsidTr="00A7501C">
        <w:tc>
          <w:tcPr>
            <w:tcW w:w="1070" w:type="dxa"/>
          </w:tcPr>
          <w:p w14:paraId="38B0C778" w14:textId="4A108E89" w:rsidR="00C55E37" w:rsidRPr="00793ABD" w:rsidRDefault="000009E3" w:rsidP="007C44C8">
            <w:r>
              <w:t>4.9</w:t>
            </w:r>
          </w:p>
        </w:tc>
        <w:tc>
          <w:tcPr>
            <w:tcW w:w="5055" w:type="dxa"/>
          </w:tcPr>
          <w:p w14:paraId="555A9C4F" w14:textId="564F3BAA" w:rsidR="00C55E37" w:rsidRPr="00793ABD" w:rsidRDefault="00C55E37" w:rsidP="007C44C8">
            <w:r w:rsidRPr="00793ABD">
              <w:t>Region</w:t>
            </w:r>
          </w:p>
        </w:tc>
        <w:tc>
          <w:tcPr>
            <w:tcW w:w="2821" w:type="dxa"/>
          </w:tcPr>
          <w:p w14:paraId="102B6828" w14:textId="77777777" w:rsidR="00C55E37" w:rsidRPr="00AC4836" w:rsidRDefault="00C55E37" w:rsidP="007C44C8">
            <w:r w:rsidRPr="00AC4836">
              <w:t>as.factor</w:t>
            </w:r>
            <w:r>
              <w:t xml:space="preserve"> with standardisation of their value</w:t>
            </w:r>
          </w:p>
        </w:tc>
      </w:tr>
      <w:tr w:rsidR="00C55E37" w14:paraId="0F98C78F" w14:textId="77777777" w:rsidTr="00A7501C">
        <w:tc>
          <w:tcPr>
            <w:tcW w:w="1070" w:type="dxa"/>
          </w:tcPr>
          <w:p w14:paraId="2D656B98" w14:textId="02FDEF8D" w:rsidR="00C55E37" w:rsidRPr="00793ABD" w:rsidRDefault="000009E3" w:rsidP="007C44C8">
            <w:r>
              <w:t>4.10</w:t>
            </w:r>
          </w:p>
        </w:tc>
        <w:tc>
          <w:tcPr>
            <w:tcW w:w="5055" w:type="dxa"/>
          </w:tcPr>
          <w:p w14:paraId="0CCA3448" w14:textId="7023EDC4" w:rsidR="00C55E37" w:rsidRPr="00793ABD" w:rsidRDefault="00C55E37" w:rsidP="007C44C8">
            <w:r w:rsidRPr="00793ABD">
              <w:t>Smoking</w:t>
            </w:r>
            <w:r>
              <w:t>_</w:t>
            </w:r>
            <w:r w:rsidRPr="00793ABD">
              <w:t>history</w:t>
            </w:r>
            <w:r>
              <w:t> </w:t>
            </w:r>
          </w:p>
        </w:tc>
        <w:tc>
          <w:tcPr>
            <w:tcW w:w="2821" w:type="dxa"/>
          </w:tcPr>
          <w:p w14:paraId="444469B9" w14:textId="77777777" w:rsidR="00C55E37" w:rsidRPr="00AC4836" w:rsidRDefault="00C55E37" w:rsidP="007C44C8">
            <w:r w:rsidRPr="00AC4836">
              <w:t>as.factor</w:t>
            </w:r>
            <w:r>
              <w:t xml:space="preserve"> </w:t>
            </w:r>
          </w:p>
        </w:tc>
      </w:tr>
      <w:tr w:rsidR="00C55E37" w14:paraId="608B0DCE" w14:textId="77777777" w:rsidTr="00A7501C">
        <w:tc>
          <w:tcPr>
            <w:tcW w:w="1070" w:type="dxa"/>
          </w:tcPr>
          <w:p w14:paraId="172D9782" w14:textId="6FC4B1F3" w:rsidR="00C55E37" w:rsidRPr="00BD1612" w:rsidRDefault="000009E3" w:rsidP="007C44C8">
            <w:pPr>
              <w:rPr>
                <w:highlight w:val="yellow"/>
              </w:rPr>
            </w:pPr>
            <w:r>
              <w:rPr>
                <w:highlight w:val="yellow"/>
              </w:rPr>
              <w:t>4.11</w:t>
            </w:r>
          </w:p>
        </w:tc>
        <w:tc>
          <w:tcPr>
            <w:tcW w:w="5055" w:type="dxa"/>
          </w:tcPr>
          <w:p w14:paraId="732C7B42" w14:textId="68F842F5" w:rsidR="00C55E37" w:rsidRPr="00793ABD" w:rsidRDefault="00C55E37" w:rsidP="007C44C8">
            <w:r w:rsidRPr="00BD1612">
              <w:rPr>
                <w:highlight w:val="yellow"/>
              </w:rPr>
              <w:t>Pack_year </w:t>
            </w:r>
          </w:p>
        </w:tc>
        <w:tc>
          <w:tcPr>
            <w:tcW w:w="2821" w:type="dxa"/>
          </w:tcPr>
          <w:p w14:paraId="0C8189AB" w14:textId="77777777" w:rsidR="00C55E37" w:rsidRPr="00AC4836" w:rsidRDefault="00C55E37" w:rsidP="007C44C8">
            <w:r w:rsidRPr="00BD1612">
              <w:rPr>
                <w:highlight w:val="yellow"/>
              </w:rPr>
              <w:t>temporaly as character because some are continuous, others in categories</w:t>
            </w:r>
          </w:p>
        </w:tc>
      </w:tr>
      <w:tr w:rsidR="00C55E37" w14:paraId="7B4A2163" w14:textId="77777777" w:rsidTr="00A7501C">
        <w:tc>
          <w:tcPr>
            <w:tcW w:w="1070" w:type="dxa"/>
          </w:tcPr>
          <w:p w14:paraId="468DBE67" w14:textId="2C0B54AC" w:rsidR="00C55E37" w:rsidRPr="0006319E" w:rsidRDefault="000009E3" w:rsidP="007C44C8">
            <w:r>
              <w:t>4.12</w:t>
            </w:r>
          </w:p>
        </w:tc>
        <w:tc>
          <w:tcPr>
            <w:tcW w:w="5055" w:type="dxa"/>
          </w:tcPr>
          <w:p w14:paraId="519D89E0" w14:textId="1BF2A417" w:rsidR="00C55E37" w:rsidRPr="00BD1612" w:rsidRDefault="00C55E37" w:rsidP="007C44C8">
            <w:pPr>
              <w:rPr>
                <w:highlight w:val="yellow"/>
              </w:rPr>
            </w:pPr>
            <w:r w:rsidRPr="0006319E">
              <w:t>Psychiatric_disease</w:t>
            </w:r>
            <w:r>
              <w:t> </w:t>
            </w:r>
          </w:p>
        </w:tc>
        <w:tc>
          <w:tcPr>
            <w:tcW w:w="2821" w:type="dxa"/>
          </w:tcPr>
          <w:p w14:paraId="23BF41C0" w14:textId="77777777" w:rsidR="00C55E37" w:rsidRPr="00BD1612" w:rsidRDefault="00C55E37" w:rsidP="007C44C8">
            <w:pPr>
              <w:rPr>
                <w:highlight w:val="yellow"/>
              </w:rPr>
            </w:pPr>
            <w:r w:rsidRPr="00AC4836">
              <w:t>as.factor</w:t>
            </w:r>
          </w:p>
        </w:tc>
      </w:tr>
      <w:tr w:rsidR="00C55E37" w14:paraId="153888D2" w14:textId="77777777" w:rsidTr="00A7501C">
        <w:tc>
          <w:tcPr>
            <w:tcW w:w="1070" w:type="dxa"/>
          </w:tcPr>
          <w:p w14:paraId="71410A2C" w14:textId="3EC28C69" w:rsidR="00C55E37" w:rsidRPr="0006319E" w:rsidRDefault="000009E3" w:rsidP="007C44C8">
            <w:r>
              <w:lastRenderedPageBreak/>
              <w:t>4.13</w:t>
            </w:r>
          </w:p>
        </w:tc>
        <w:tc>
          <w:tcPr>
            <w:tcW w:w="5055" w:type="dxa"/>
          </w:tcPr>
          <w:p w14:paraId="65EFCD78" w14:textId="5FDE6121" w:rsidR="00C55E37" w:rsidRPr="0006319E" w:rsidRDefault="00C55E37" w:rsidP="007C44C8">
            <w:r w:rsidRPr="0006319E">
              <w:t>depressionORanxiety</w:t>
            </w:r>
          </w:p>
        </w:tc>
        <w:tc>
          <w:tcPr>
            <w:tcW w:w="2821" w:type="dxa"/>
          </w:tcPr>
          <w:p w14:paraId="3BAA7432" w14:textId="77777777" w:rsidR="00C55E37" w:rsidRPr="00AC4836" w:rsidRDefault="00C55E37" w:rsidP="007C44C8">
            <w:r w:rsidRPr="00AC4836">
              <w:t>as.factor</w:t>
            </w:r>
          </w:p>
        </w:tc>
      </w:tr>
      <w:tr w:rsidR="00C55E37" w14:paraId="55F5024B" w14:textId="77777777" w:rsidTr="00A7501C">
        <w:tc>
          <w:tcPr>
            <w:tcW w:w="1070" w:type="dxa"/>
          </w:tcPr>
          <w:p w14:paraId="1CC8F46C" w14:textId="1D8C7D36" w:rsidR="00C55E37" w:rsidRPr="0006319E" w:rsidRDefault="000009E3" w:rsidP="007C44C8">
            <w:r>
              <w:t>4.14</w:t>
            </w:r>
          </w:p>
        </w:tc>
        <w:tc>
          <w:tcPr>
            <w:tcW w:w="5055" w:type="dxa"/>
          </w:tcPr>
          <w:p w14:paraId="34E58DEC" w14:textId="4D71AB64" w:rsidR="00C55E37" w:rsidRPr="0006319E" w:rsidRDefault="00C55E37" w:rsidP="007C44C8">
            <w:r w:rsidRPr="0006319E">
              <w:t>psychosis</w:t>
            </w:r>
          </w:p>
        </w:tc>
        <w:tc>
          <w:tcPr>
            <w:tcW w:w="2821" w:type="dxa"/>
          </w:tcPr>
          <w:p w14:paraId="658261F6" w14:textId="77777777" w:rsidR="00C55E37" w:rsidRPr="00AC4836" w:rsidRDefault="00C55E37" w:rsidP="007C44C8">
            <w:r w:rsidRPr="00AC4836">
              <w:t>as.factor</w:t>
            </w:r>
          </w:p>
        </w:tc>
      </w:tr>
      <w:tr w:rsidR="00C55E37" w14:paraId="12794EC2" w14:textId="77777777" w:rsidTr="00A7501C">
        <w:tc>
          <w:tcPr>
            <w:tcW w:w="1070" w:type="dxa"/>
          </w:tcPr>
          <w:p w14:paraId="7BA05A1C" w14:textId="07D4E970" w:rsidR="00C55E37" w:rsidRPr="0006319E" w:rsidRDefault="000009E3" w:rsidP="007C44C8">
            <w:r>
              <w:t>4.15</w:t>
            </w:r>
          </w:p>
        </w:tc>
        <w:tc>
          <w:tcPr>
            <w:tcW w:w="5055" w:type="dxa"/>
          </w:tcPr>
          <w:p w14:paraId="3365CE9D" w14:textId="5B197B69" w:rsidR="00C55E37" w:rsidRPr="0006319E" w:rsidRDefault="00C55E37" w:rsidP="007C44C8">
            <w:r w:rsidRPr="0006319E">
              <w:t>nontobaccosubstanceabuse</w:t>
            </w:r>
          </w:p>
        </w:tc>
        <w:tc>
          <w:tcPr>
            <w:tcW w:w="2821" w:type="dxa"/>
          </w:tcPr>
          <w:p w14:paraId="63B42EEE" w14:textId="77777777" w:rsidR="00C55E37" w:rsidRPr="00AC4836" w:rsidRDefault="00C55E37" w:rsidP="007C44C8">
            <w:r w:rsidRPr="00AC4836">
              <w:t>as.factor</w:t>
            </w:r>
          </w:p>
        </w:tc>
      </w:tr>
      <w:tr w:rsidR="00C55E37" w14:paraId="15F00E76" w14:textId="77777777" w:rsidTr="00A7501C">
        <w:tc>
          <w:tcPr>
            <w:tcW w:w="1070" w:type="dxa"/>
          </w:tcPr>
          <w:p w14:paraId="149B427E" w14:textId="45A1A7B1" w:rsidR="00C55E37" w:rsidRPr="0006319E" w:rsidRDefault="000009E3" w:rsidP="007C44C8">
            <w:r>
              <w:t>4.16</w:t>
            </w:r>
          </w:p>
        </w:tc>
        <w:tc>
          <w:tcPr>
            <w:tcW w:w="5055" w:type="dxa"/>
          </w:tcPr>
          <w:p w14:paraId="52CF2A56" w14:textId="43F7CDB4" w:rsidR="00C55E37" w:rsidRPr="0006319E" w:rsidRDefault="00C55E37" w:rsidP="007C44C8">
            <w:r w:rsidRPr="0006319E">
              <w:t>other</w:t>
            </w:r>
            <w:r>
              <w:t> </w:t>
            </w:r>
          </w:p>
        </w:tc>
        <w:tc>
          <w:tcPr>
            <w:tcW w:w="2821" w:type="dxa"/>
          </w:tcPr>
          <w:p w14:paraId="7098187B" w14:textId="77777777" w:rsidR="00C55E37" w:rsidRPr="00AC4836" w:rsidRDefault="00C55E37" w:rsidP="007C44C8">
            <w:r w:rsidRPr="00AC4836">
              <w:t>as.factor</w:t>
            </w:r>
          </w:p>
        </w:tc>
      </w:tr>
      <w:tr w:rsidR="00C55E37" w14:paraId="4E709DD2" w14:textId="77777777" w:rsidTr="00A7501C">
        <w:tc>
          <w:tcPr>
            <w:tcW w:w="1070" w:type="dxa"/>
          </w:tcPr>
          <w:p w14:paraId="3DFBE9E6" w14:textId="6FBE9DCA" w:rsidR="00C55E37" w:rsidRPr="0006319E" w:rsidRDefault="000009E3" w:rsidP="007C44C8">
            <w:r>
              <w:t>4.17</w:t>
            </w:r>
          </w:p>
        </w:tc>
        <w:tc>
          <w:tcPr>
            <w:tcW w:w="5055" w:type="dxa"/>
          </w:tcPr>
          <w:p w14:paraId="35678E5F" w14:textId="7CA41664" w:rsidR="00C55E37" w:rsidRPr="0006319E" w:rsidRDefault="00C55E37" w:rsidP="007C44C8">
            <w:r w:rsidRPr="0006319E">
              <w:t>Eczema</w:t>
            </w:r>
          </w:p>
        </w:tc>
        <w:tc>
          <w:tcPr>
            <w:tcW w:w="2821" w:type="dxa"/>
          </w:tcPr>
          <w:p w14:paraId="60CDB39E" w14:textId="77777777" w:rsidR="00C55E37" w:rsidRPr="00AC4836" w:rsidRDefault="00C55E37" w:rsidP="007C44C8">
            <w:r w:rsidRPr="00AC4836">
              <w:t>as.factor</w:t>
            </w:r>
          </w:p>
        </w:tc>
      </w:tr>
      <w:tr w:rsidR="00C55E37" w14:paraId="13C7D4F8" w14:textId="77777777" w:rsidTr="00A7501C">
        <w:tc>
          <w:tcPr>
            <w:tcW w:w="1070" w:type="dxa"/>
          </w:tcPr>
          <w:p w14:paraId="35AA1C17" w14:textId="11171C89" w:rsidR="00C55E37" w:rsidRPr="0006319E" w:rsidRDefault="000009E3" w:rsidP="007C44C8">
            <w:r>
              <w:t>4.18</w:t>
            </w:r>
          </w:p>
        </w:tc>
        <w:tc>
          <w:tcPr>
            <w:tcW w:w="5055" w:type="dxa"/>
          </w:tcPr>
          <w:p w14:paraId="516370EE" w14:textId="58043D22" w:rsidR="00C55E37" w:rsidRPr="0006319E" w:rsidRDefault="00C55E37" w:rsidP="007C44C8">
            <w:r w:rsidRPr="0006319E">
              <w:t>Allergic_Rhinitis</w:t>
            </w:r>
          </w:p>
        </w:tc>
        <w:tc>
          <w:tcPr>
            <w:tcW w:w="2821" w:type="dxa"/>
          </w:tcPr>
          <w:p w14:paraId="6EF04D06" w14:textId="77777777" w:rsidR="00C55E37" w:rsidRPr="00AC4836" w:rsidRDefault="00C55E37" w:rsidP="007C44C8">
            <w:r w:rsidRPr="00AC4836">
              <w:t>as.factor</w:t>
            </w:r>
          </w:p>
        </w:tc>
      </w:tr>
      <w:tr w:rsidR="00C55E37" w14:paraId="4AEF9C54" w14:textId="77777777" w:rsidTr="00A7501C">
        <w:tc>
          <w:tcPr>
            <w:tcW w:w="1070" w:type="dxa"/>
          </w:tcPr>
          <w:p w14:paraId="474F5121" w14:textId="7C45F222" w:rsidR="00C55E37" w:rsidRPr="0006319E" w:rsidRDefault="000009E3" w:rsidP="007C44C8">
            <w:r>
              <w:t>4.19</w:t>
            </w:r>
          </w:p>
        </w:tc>
        <w:tc>
          <w:tcPr>
            <w:tcW w:w="5055" w:type="dxa"/>
          </w:tcPr>
          <w:p w14:paraId="7441F63F" w14:textId="24B4CDFE" w:rsidR="00C55E37" w:rsidRPr="0006319E" w:rsidRDefault="00C55E37" w:rsidP="007C44C8">
            <w:r w:rsidRPr="0006319E">
              <w:t>Airborne_allergen_sensitisation</w:t>
            </w:r>
          </w:p>
        </w:tc>
        <w:tc>
          <w:tcPr>
            <w:tcW w:w="2821" w:type="dxa"/>
          </w:tcPr>
          <w:p w14:paraId="2190CC05" w14:textId="77777777" w:rsidR="00C55E37" w:rsidRPr="00AC4836" w:rsidRDefault="00C55E37" w:rsidP="007C44C8">
            <w:r w:rsidRPr="00AC4836">
              <w:t>as.factor</w:t>
            </w:r>
          </w:p>
        </w:tc>
      </w:tr>
      <w:tr w:rsidR="00C55E37" w14:paraId="517D2358" w14:textId="77777777" w:rsidTr="00A7501C">
        <w:tc>
          <w:tcPr>
            <w:tcW w:w="1070" w:type="dxa"/>
          </w:tcPr>
          <w:p w14:paraId="3C5AFBD1" w14:textId="18A089E6" w:rsidR="00C55E37" w:rsidRPr="0006319E" w:rsidRDefault="000009E3" w:rsidP="007C44C8">
            <w:r>
              <w:t>4.20</w:t>
            </w:r>
          </w:p>
        </w:tc>
        <w:tc>
          <w:tcPr>
            <w:tcW w:w="5055" w:type="dxa"/>
          </w:tcPr>
          <w:p w14:paraId="654D2B6A" w14:textId="3584A281" w:rsidR="00C55E37" w:rsidRPr="0006319E" w:rsidRDefault="00C55E37" w:rsidP="007C44C8">
            <w:r w:rsidRPr="0006319E">
              <w:t>Chronic_Rhinosinusitis</w:t>
            </w:r>
          </w:p>
        </w:tc>
        <w:tc>
          <w:tcPr>
            <w:tcW w:w="2821" w:type="dxa"/>
          </w:tcPr>
          <w:p w14:paraId="5C8766BC" w14:textId="77777777" w:rsidR="00C55E37" w:rsidRPr="00AC4836" w:rsidRDefault="00C55E37" w:rsidP="007C44C8">
            <w:r w:rsidRPr="00AC4836">
              <w:t>as.factor</w:t>
            </w:r>
          </w:p>
        </w:tc>
      </w:tr>
      <w:tr w:rsidR="00C55E37" w14:paraId="7FB69171" w14:textId="77777777" w:rsidTr="00A7501C">
        <w:tc>
          <w:tcPr>
            <w:tcW w:w="1070" w:type="dxa"/>
          </w:tcPr>
          <w:p w14:paraId="6396222F" w14:textId="7035BDA5" w:rsidR="00C55E37" w:rsidRPr="0006319E" w:rsidRDefault="000009E3" w:rsidP="007C44C8">
            <w:r>
              <w:t>4.21</w:t>
            </w:r>
          </w:p>
        </w:tc>
        <w:tc>
          <w:tcPr>
            <w:tcW w:w="5055" w:type="dxa"/>
          </w:tcPr>
          <w:p w14:paraId="48C1DA22" w14:textId="07D7243E" w:rsidR="00C55E37" w:rsidRPr="0006319E" w:rsidRDefault="00C55E37" w:rsidP="007C44C8">
            <w:r w:rsidRPr="0006319E">
              <w:t>Nasal_polyposis</w:t>
            </w:r>
          </w:p>
        </w:tc>
        <w:tc>
          <w:tcPr>
            <w:tcW w:w="2821" w:type="dxa"/>
          </w:tcPr>
          <w:p w14:paraId="4FDA2B29" w14:textId="77777777" w:rsidR="00C55E37" w:rsidRPr="00AC4836" w:rsidRDefault="00C55E37" w:rsidP="007C44C8">
            <w:r w:rsidRPr="00AC4836">
              <w:t>as.factor</w:t>
            </w:r>
          </w:p>
        </w:tc>
      </w:tr>
      <w:tr w:rsidR="00C55E37" w14:paraId="3509CF05" w14:textId="77777777" w:rsidTr="00A7501C">
        <w:tc>
          <w:tcPr>
            <w:tcW w:w="1070" w:type="dxa"/>
          </w:tcPr>
          <w:p w14:paraId="26CCB867" w14:textId="7320E6A7" w:rsidR="00C55E37" w:rsidRPr="0006319E" w:rsidRDefault="000009E3" w:rsidP="007C44C8">
            <w:r>
              <w:t>4.2</w:t>
            </w:r>
            <w:r w:rsidR="00287566">
              <w:t>2</w:t>
            </w:r>
          </w:p>
        </w:tc>
        <w:tc>
          <w:tcPr>
            <w:tcW w:w="5055" w:type="dxa"/>
          </w:tcPr>
          <w:p w14:paraId="19F69C2E" w14:textId="248F4166" w:rsidR="00C55E37" w:rsidRPr="0006319E" w:rsidRDefault="00C55E37" w:rsidP="007C44C8">
            <w:r w:rsidRPr="0006319E">
              <w:t>Previous_nasal_polypectomy</w:t>
            </w:r>
          </w:p>
        </w:tc>
        <w:tc>
          <w:tcPr>
            <w:tcW w:w="2821" w:type="dxa"/>
          </w:tcPr>
          <w:p w14:paraId="24D25B6B" w14:textId="77777777" w:rsidR="00C55E37" w:rsidRPr="00AC4836" w:rsidRDefault="00C55E37" w:rsidP="007C44C8">
            <w:r w:rsidRPr="00AC4836">
              <w:t>as.factor</w:t>
            </w:r>
          </w:p>
        </w:tc>
      </w:tr>
      <w:tr w:rsidR="00C55E37" w14:paraId="6E321645" w14:textId="77777777" w:rsidTr="00A7501C">
        <w:tc>
          <w:tcPr>
            <w:tcW w:w="1070" w:type="dxa"/>
          </w:tcPr>
          <w:p w14:paraId="7EFDFAC0" w14:textId="61774F5E" w:rsidR="00C55E37" w:rsidRPr="0006319E" w:rsidRDefault="000009E3" w:rsidP="007C44C8">
            <w:r>
              <w:t>4.2</w:t>
            </w:r>
            <w:r w:rsidR="00287566">
              <w:t>3</w:t>
            </w:r>
          </w:p>
        </w:tc>
        <w:tc>
          <w:tcPr>
            <w:tcW w:w="5055" w:type="dxa"/>
          </w:tcPr>
          <w:p w14:paraId="5457C0AA" w14:textId="2A078ECC" w:rsidR="00C55E37" w:rsidRPr="0006319E" w:rsidRDefault="00C55E37" w:rsidP="007C44C8">
            <w:r w:rsidRPr="0006319E">
              <w:t>Intranasal_steroid</w:t>
            </w:r>
          </w:p>
        </w:tc>
        <w:tc>
          <w:tcPr>
            <w:tcW w:w="2821" w:type="dxa"/>
          </w:tcPr>
          <w:p w14:paraId="45872F65" w14:textId="77777777" w:rsidR="00C55E37" w:rsidRPr="00AC4836" w:rsidRDefault="00C55E37" w:rsidP="007C44C8">
            <w:r w:rsidRPr="00AC4836">
              <w:t>as.factor</w:t>
            </w:r>
          </w:p>
        </w:tc>
      </w:tr>
      <w:tr w:rsidR="00C55E37" w14:paraId="6F35FB81" w14:textId="77777777" w:rsidTr="00A7501C">
        <w:tc>
          <w:tcPr>
            <w:tcW w:w="1070" w:type="dxa"/>
          </w:tcPr>
          <w:p w14:paraId="040EC79C" w14:textId="04DF42C3" w:rsidR="00C55E37" w:rsidRPr="0006319E" w:rsidRDefault="000009E3" w:rsidP="007C44C8">
            <w:r>
              <w:t>4.2</w:t>
            </w:r>
            <w:r w:rsidR="00287566">
              <w:t>4</w:t>
            </w:r>
          </w:p>
        </w:tc>
        <w:tc>
          <w:tcPr>
            <w:tcW w:w="5055" w:type="dxa"/>
          </w:tcPr>
          <w:p w14:paraId="128D5A71" w14:textId="055409F6" w:rsidR="00C55E37" w:rsidRPr="0006319E" w:rsidRDefault="00C55E37" w:rsidP="007C44C8">
            <w:r w:rsidRPr="0006319E">
              <w:t>Treatment_step</w:t>
            </w:r>
          </w:p>
        </w:tc>
        <w:tc>
          <w:tcPr>
            <w:tcW w:w="2821" w:type="dxa"/>
          </w:tcPr>
          <w:p w14:paraId="53D360D0" w14:textId="77777777" w:rsidR="00C55E37" w:rsidRPr="00AC4836" w:rsidRDefault="00C55E37" w:rsidP="007C44C8">
            <w:r>
              <w:t>as.</w:t>
            </w:r>
            <w:r w:rsidRPr="0006319E">
              <w:t>factor with levels ordered</w:t>
            </w:r>
          </w:p>
        </w:tc>
      </w:tr>
      <w:tr w:rsidR="00C55E37" w14:paraId="524B7A4C" w14:textId="77777777" w:rsidTr="00A7501C">
        <w:tc>
          <w:tcPr>
            <w:tcW w:w="1070" w:type="dxa"/>
          </w:tcPr>
          <w:p w14:paraId="641AF3EE" w14:textId="1610323B" w:rsidR="00C55E37" w:rsidRPr="0006319E" w:rsidRDefault="000009E3" w:rsidP="007C44C8">
            <w:r>
              <w:t>4.2</w:t>
            </w:r>
            <w:r w:rsidR="00287566">
              <w:t>5</w:t>
            </w:r>
          </w:p>
        </w:tc>
        <w:tc>
          <w:tcPr>
            <w:tcW w:w="5055" w:type="dxa"/>
          </w:tcPr>
          <w:p w14:paraId="04FE6BF1" w14:textId="6FECA24A" w:rsidR="00C55E37" w:rsidRPr="0006319E" w:rsidRDefault="00C55E37" w:rsidP="007C44C8">
            <w:r w:rsidRPr="0006319E">
              <w:t>Any_ICS</w:t>
            </w:r>
          </w:p>
        </w:tc>
        <w:tc>
          <w:tcPr>
            <w:tcW w:w="2821" w:type="dxa"/>
          </w:tcPr>
          <w:p w14:paraId="2F7FBB91" w14:textId="77777777" w:rsidR="00C55E37" w:rsidRPr="00AC4836" w:rsidRDefault="00C55E37" w:rsidP="007C44C8">
            <w:r w:rsidRPr="00AC4836">
              <w:t>as.factor</w:t>
            </w:r>
          </w:p>
        </w:tc>
      </w:tr>
      <w:tr w:rsidR="00C55E37" w14:paraId="7087643C" w14:textId="77777777" w:rsidTr="00A7501C">
        <w:tc>
          <w:tcPr>
            <w:tcW w:w="1070" w:type="dxa"/>
          </w:tcPr>
          <w:p w14:paraId="6E3F43F5" w14:textId="3D535B76" w:rsidR="00C55E37" w:rsidRPr="0006319E" w:rsidRDefault="000009E3" w:rsidP="007C44C8">
            <w:r>
              <w:t>4.2</w:t>
            </w:r>
            <w:r w:rsidR="00287566">
              <w:t>6</w:t>
            </w:r>
          </w:p>
        </w:tc>
        <w:tc>
          <w:tcPr>
            <w:tcW w:w="5055" w:type="dxa"/>
          </w:tcPr>
          <w:p w14:paraId="349FA088" w14:textId="7FC9729F" w:rsidR="00C55E37" w:rsidRPr="0006319E" w:rsidRDefault="00C55E37" w:rsidP="007C44C8">
            <w:r w:rsidRPr="0006319E">
              <w:t>ICS_DOSE_CLASS</w:t>
            </w:r>
          </w:p>
        </w:tc>
        <w:tc>
          <w:tcPr>
            <w:tcW w:w="2821" w:type="dxa"/>
          </w:tcPr>
          <w:p w14:paraId="6ADE62F6" w14:textId="77777777" w:rsidR="00C55E37" w:rsidRPr="00AC4836" w:rsidRDefault="00C55E37" w:rsidP="007C44C8">
            <w:r w:rsidRPr="00AC4836">
              <w:t>as.factor</w:t>
            </w:r>
          </w:p>
        </w:tc>
      </w:tr>
      <w:tr w:rsidR="00C55E37" w14:paraId="5EF316E6" w14:textId="77777777" w:rsidTr="00A7501C">
        <w:tc>
          <w:tcPr>
            <w:tcW w:w="1070" w:type="dxa"/>
          </w:tcPr>
          <w:p w14:paraId="7A1A4DF6" w14:textId="0F7615F1" w:rsidR="00C55E37" w:rsidRPr="0006319E" w:rsidRDefault="000009E3" w:rsidP="007C44C8">
            <w:r>
              <w:t>4.2</w:t>
            </w:r>
            <w:r w:rsidR="00287566">
              <w:t>7</w:t>
            </w:r>
          </w:p>
        </w:tc>
        <w:tc>
          <w:tcPr>
            <w:tcW w:w="5055" w:type="dxa"/>
          </w:tcPr>
          <w:p w14:paraId="151D4F28" w14:textId="0289C369" w:rsidR="00C55E37" w:rsidRPr="0006319E" w:rsidRDefault="00C55E37" w:rsidP="007C44C8">
            <w:r w:rsidRPr="0006319E">
              <w:t>ICS_Type</w:t>
            </w:r>
          </w:p>
        </w:tc>
        <w:tc>
          <w:tcPr>
            <w:tcW w:w="2821" w:type="dxa"/>
          </w:tcPr>
          <w:p w14:paraId="207260AA" w14:textId="77777777" w:rsidR="00C55E37" w:rsidRPr="00AC4836" w:rsidRDefault="00C55E37" w:rsidP="007C44C8">
            <w:r w:rsidRPr="00AC4836">
              <w:t>as.factor</w:t>
            </w:r>
          </w:p>
        </w:tc>
      </w:tr>
      <w:tr w:rsidR="00A7501C" w14:paraId="3D8AD6EA" w14:textId="77777777" w:rsidTr="00A7501C">
        <w:tc>
          <w:tcPr>
            <w:tcW w:w="1070" w:type="dxa"/>
          </w:tcPr>
          <w:p w14:paraId="32CF771A" w14:textId="3FB382F4" w:rsidR="00A7501C" w:rsidRDefault="008E21C5" w:rsidP="007C44C8">
            <w:r>
              <w:t>4.28</w:t>
            </w:r>
          </w:p>
        </w:tc>
        <w:tc>
          <w:tcPr>
            <w:tcW w:w="5055" w:type="dxa"/>
          </w:tcPr>
          <w:p w14:paraId="5C190154" w14:textId="104725AD" w:rsidR="00A7501C" w:rsidRPr="0006319E" w:rsidRDefault="008E21C5" w:rsidP="007C44C8">
            <w:r w:rsidRPr="008E21C5">
              <w:t>ICS_Dose_PER_DAY</w:t>
            </w:r>
          </w:p>
        </w:tc>
        <w:tc>
          <w:tcPr>
            <w:tcW w:w="2821" w:type="dxa"/>
          </w:tcPr>
          <w:p w14:paraId="4654C809" w14:textId="6DC09F1A" w:rsidR="00A7501C" w:rsidRPr="00AC4836" w:rsidRDefault="008E21C5" w:rsidP="007C44C8">
            <w:r>
              <w:t xml:space="preserve">Temporarely as character because </w:t>
            </w:r>
            <w:r w:rsidRPr="008E21C5">
              <w:t>Provided in multiple format (numeric, X MCG, XMCG, categoric [Low, Medium,High]) in which a triage will be done latter in the code</w:t>
            </w:r>
          </w:p>
        </w:tc>
      </w:tr>
      <w:tr w:rsidR="00C55E37" w14:paraId="752BC7ED" w14:textId="77777777" w:rsidTr="00A7501C">
        <w:tc>
          <w:tcPr>
            <w:tcW w:w="1070" w:type="dxa"/>
          </w:tcPr>
          <w:p w14:paraId="474EF436" w14:textId="7193E054" w:rsidR="00C55E37" w:rsidRPr="0006319E" w:rsidRDefault="000009E3" w:rsidP="007C44C8">
            <w:r>
              <w:t>4.2</w:t>
            </w:r>
            <w:r w:rsidR="008E21C5">
              <w:t>9</w:t>
            </w:r>
          </w:p>
        </w:tc>
        <w:tc>
          <w:tcPr>
            <w:tcW w:w="5055" w:type="dxa"/>
          </w:tcPr>
          <w:p w14:paraId="2EC257C9" w14:textId="2F902101" w:rsidR="00C55E37" w:rsidRPr="0006319E" w:rsidRDefault="00C55E37" w:rsidP="007C44C8">
            <w:r w:rsidRPr="0006319E">
              <w:t>LABA</w:t>
            </w:r>
          </w:p>
        </w:tc>
        <w:tc>
          <w:tcPr>
            <w:tcW w:w="2821" w:type="dxa"/>
          </w:tcPr>
          <w:p w14:paraId="70AE98E0" w14:textId="77777777" w:rsidR="00C55E37" w:rsidRPr="00AC4836" w:rsidRDefault="00C55E37" w:rsidP="007C44C8">
            <w:r w:rsidRPr="00AC4836">
              <w:t>as.factor</w:t>
            </w:r>
          </w:p>
        </w:tc>
      </w:tr>
      <w:tr w:rsidR="00582B6C" w14:paraId="39939364" w14:textId="77777777" w:rsidTr="00A7501C">
        <w:tc>
          <w:tcPr>
            <w:tcW w:w="1070" w:type="dxa"/>
          </w:tcPr>
          <w:p w14:paraId="5FD234D4" w14:textId="34BB0B98" w:rsidR="00582B6C" w:rsidRDefault="00582B6C" w:rsidP="00582B6C">
            <w:r>
              <w:t>4.30</w:t>
            </w:r>
          </w:p>
        </w:tc>
        <w:tc>
          <w:tcPr>
            <w:tcW w:w="5055" w:type="dxa"/>
          </w:tcPr>
          <w:p w14:paraId="1E418CBF" w14:textId="70EAB04E" w:rsidR="00582B6C" w:rsidRPr="0006319E" w:rsidRDefault="00582B6C" w:rsidP="00582B6C">
            <w:r>
              <w:t>LTRA</w:t>
            </w:r>
          </w:p>
        </w:tc>
        <w:tc>
          <w:tcPr>
            <w:tcW w:w="2821" w:type="dxa"/>
          </w:tcPr>
          <w:p w14:paraId="53C14C29" w14:textId="0DF24EF9" w:rsidR="00582B6C" w:rsidRPr="00AC4836" w:rsidRDefault="00582B6C" w:rsidP="00582B6C">
            <w:r w:rsidRPr="00AC4836">
              <w:t>as.factor</w:t>
            </w:r>
          </w:p>
        </w:tc>
      </w:tr>
      <w:tr w:rsidR="00582B6C" w14:paraId="103A30CB" w14:textId="77777777" w:rsidTr="00A7501C">
        <w:tc>
          <w:tcPr>
            <w:tcW w:w="1070" w:type="dxa"/>
          </w:tcPr>
          <w:p w14:paraId="24CBFDE0" w14:textId="573A393A" w:rsidR="00582B6C" w:rsidRPr="0006319E" w:rsidRDefault="00582B6C" w:rsidP="00582B6C">
            <w:r>
              <w:t>4.31</w:t>
            </w:r>
          </w:p>
        </w:tc>
        <w:tc>
          <w:tcPr>
            <w:tcW w:w="5055" w:type="dxa"/>
          </w:tcPr>
          <w:p w14:paraId="2BA1C75C" w14:textId="069F354A" w:rsidR="00582B6C" w:rsidRPr="0006319E" w:rsidRDefault="00582B6C" w:rsidP="00582B6C">
            <w:r w:rsidRPr="0006319E">
              <w:t>LAMA</w:t>
            </w:r>
          </w:p>
        </w:tc>
        <w:tc>
          <w:tcPr>
            <w:tcW w:w="2821" w:type="dxa"/>
          </w:tcPr>
          <w:p w14:paraId="7869DC6D" w14:textId="77777777" w:rsidR="00582B6C" w:rsidRPr="00AC4836" w:rsidRDefault="00582B6C" w:rsidP="00582B6C">
            <w:r w:rsidRPr="00AC4836">
              <w:t>as.factor</w:t>
            </w:r>
          </w:p>
        </w:tc>
      </w:tr>
      <w:tr w:rsidR="00582B6C" w14:paraId="16048E94" w14:textId="77777777" w:rsidTr="00A7501C">
        <w:tc>
          <w:tcPr>
            <w:tcW w:w="1070" w:type="dxa"/>
          </w:tcPr>
          <w:p w14:paraId="53E42A63" w14:textId="25981051" w:rsidR="00582B6C" w:rsidRPr="0006319E" w:rsidRDefault="00582B6C" w:rsidP="00582B6C">
            <w:r>
              <w:t>4.32</w:t>
            </w:r>
          </w:p>
        </w:tc>
        <w:tc>
          <w:tcPr>
            <w:tcW w:w="5055" w:type="dxa"/>
          </w:tcPr>
          <w:p w14:paraId="236EA481" w14:textId="5234EFE6" w:rsidR="00582B6C" w:rsidRPr="0006319E" w:rsidRDefault="00582B6C" w:rsidP="00582B6C">
            <w:r w:rsidRPr="0006319E">
              <w:t>Theophylline</w:t>
            </w:r>
          </w:p>
        </w:tc>
        <w:tc>
          <w:tcPr>
            <w:tcW w:w="2821" w:type="dxa"/>
          </w:tcPr>
          <w:p w14:paraId="66A9AAA6" w14:textId="77777777" w:rsidR="00582B6C" w:rsidRPr="00AC4836" w:rsidRDefault="00582B6C" w:rsidP="00582B6C">
            <w:r w:rsidRPr="00AC4836">
              <w:t>as.factor</w:t>
            </w:r>
          </w:p>
        </w:tc>
      </w:tr>
      <w:tr w:rsidR="00582B6C" w14:paraId="7F14A233" w14:textId="77777777" w:rsidTr="00A7501C">
        <w:tc>
          <w:tcPr>
            <w:tcW w:w="1070" w:type="dxa"/>
          </w:tcPr>
          <w:p w14:paraId="31A0D58C" w14:textId="5E35DAAC" w:rsidR="00582B6C" w:rsidRPr="0006319E" w:rsidRDefault="00582B6C" w:rsidP="00582B6C">
            <w:r>
              <w:t>4.33</w:t>
            </w:r>
          </w:p>
        </w:tc>
        <w:tc>
          <w:tcPr>
            <w:tcW w:w="5055" w:type="dxa"/>
          </w:tcPr>
          <w:p w14:paraId="47DE894D" w14:textId="7928E9DE" w:rsidR="00582B6C" w:rsidRPr="0006319E" w:rsidRDefault="00582B6C" w:rsidP="00582B6C">
            <w:r w:rsidRPr="0006319E">
              <w:t>mOCS</w:t>
            </w:r>
          </w:p>
        </w:tc>
        <w:tc>
          <w:tcPr>
            <w:tcW w:w="2821" w:type="dxa"/>
          </w:tcPr>
          <w:p w14:paraId="3F461807" w14:textId="77777777" w:rsidR="00582B6C" w:rsidRPr="00AC4836" w:rsidRDefault="00582B6C" w:rsidP="00582B6C">
            <w:r w:rsidRPr="00AC4836">
              <w:t>as.factor</w:t>
            </w:r>
          </w:p>
        </w:tc>
      </w:tr>
      <w:tr w:rsidR="00582B6C" w14:paraId="384DBDBA" w14:textId="77777777" w:rsidTr="00A7501C">
        <w:tc>
          <w:tcPr>
            <w:tcW w:w="1070" w:type="dxa"/>
          </w:tcPr>
          <w:p w14:paraId="0426ADDE" w14:textId="14048CDD" w:rsidR="00582B6C" w:rsidRPr="0006319E" w:rsidRDefault="00582B6C" w:rsidP="00582B6C">
            <w:r>
              <w:t>4.34</w:t>
            </w:r>
          </w:p>
        </w:tc>
        <w:tc>
          <w:tcPr>
            <w:tcW w:w="5055" w:type="dxa"/>
          </w:tcPr>
          <w:p w14:paraId="559F80AD" w14:textId="125C90AB" w:rsidR="00582B6C" w:rsidRPr="0006319E" w:rsidRDefault="00582B6C" w:rsidP="00582B6C">
            <w:r w:rsidRPr="0006319E">
              <w:t>mOCS</w:t>
            </w:r>
            <w:r>
              <w:t>_</w:t>
            </w:r>
            <w:r w:rsidRPr="0006319E">
              <w:t>dose</w:t>
            </w:r>
          </w:p>
        </w:tc>
        <w:tc>
          <w:tcPr>
            <w:tcW w:w="2821" w:type="dxa"/>
          </w:tcPr>
          <w:p w14:paraId="63185A51" w14:textId="77777777" w:rsidR="00582B6C" w:rsidRPr="00AC4836" w:rsidRDefault="00582B6C" w:rsidP="00582B6C">
            <w:r w:rsidRPr="0006319E">
              <w:t>as</w:t>
            </w:r>
            <w:r>
              <w:t>.</w:t>
            </w:r>
            <w:r w:rsidRPr="0006319E">
              <w:t>numeric</w:t>
            </w:r>
          </w:p>
        </w:tc>
      </w:tr>
      <w:tr w:rsidR="00582B6C" w14:paraId="42333F10" w14:textId="77777777" w:rsidTr="00A7501C">
        <w:tc>
          <w:tcPr>
            <w:tcW w:w="1070" w:type="dxa"/>
          </w:tcPr>
          <w:p w14:paraId="3365AF29" w14:textId="4DE2AD99" w:rsidR="00582B6C" w:rsidRPr="0006319E" w:rsidRDefault="00582B6C" w:rsidP="00582B6C">
            <w:r>
              <w:t>4.35</w:t>
            </w:r>
          </w:p>
        </w:tc>
        <w:tc>
          <w:tcPr>
            <w:tcW w:w="5055" w:type="dxa"/>
          </w:tcPr>
          <w:p w14:paraId="19745C6B" w14:textId="61AFE15E" w:rsidR="00582B6C" w:rsidRPr="0006319E" w:rsidRDefault="00582B6C" w:rsidP="00582B6C">
            <w:r w:rsidRPr="0006319E">
              <w:t>SABA</w:t>
            </w:r>
          </w:p>
        </w:tc>
        <w:tc>
          <w:tcPr>
            <w:tcW w:w="2821" w:type="dxa"/>
          </w:tcPr>
          <w:p w14:paraId="200A322A" w14:textId="77777777" w:rsidR="00582B6C" w:rsidRPr="0006319E" w:rsidRDefault="00582B6C" w:rsidP="00582B6C">
            <w:r w:rsidRPr="00AC4836">
              <w:t>as.factor</w:t>
            </w:r>
          </w:p>
        </w:tc>
      </w:tr>
      <w:tr w:rsidR="00582B6C" w14:paraId="52C943B2" w14:textId="77777777" w:rsidTr="00A7501C">
        <w:tc>
          <w:tcPr>
            <w:tcW w:w="1070" w:type="dxa"/>
          </w:tcPr>
          <w:p w14:paraId="1548B9F4" w14:textId="5C758897" w:rsidR="00582B6C" w:rsidRPr="0006319E" w:rsidRDefault="00582B6C" w:rsidP="00582B6C">
            <w:r>
              <w:t>4.36</w:t>
            </w:r>
          </w:p>
        </w:tc>
        <w:tc>
          <w:tcPr>
            <w:tcW w:w="5055" w:type="dxa"/>
          </w:tcPr>
          <w:p w14:paraId="43071F6E" w14:textId="167B5A6D" w:rsidR="00582B6C" w:rsidRPr="0006319E" w:rsidRDefault="00582B6C" w:rsidP="00582B6C">
            <w:r w:rsidRPr="0006319E">
              <w:t>SABA_actuations_per_day_average_PreTrial</w:t>
            </w:r>
            <w:r>
              <w:t> </w:t>
            </w:r>
          </w:p>
        </w:tc>
        <w:tc>
          <w:tcPr>
            <w:tcW w:w="2821" w:type="dxa"/>
          </w:tcPr>
          <w:p w14:paraId="034D97E8" w14:textId="77777777" w:rsidR="00582B6C" w:rsidRPr="00AC4836" w:rsidRDefault="00582B6C" w:rsidP="00582B6C">
            <w:r w:rsidRPr="0006319E">
              <w:t>as</w:t>
            </w:r>
            <w:r>
              <w:t>.</w:t>
            </w:r>
            <w:r w:rsidRPr="0006319E">
              <w:t>numeric</w:t>
            </w:r>
          </w:p>
        </w:tc>
      </w:tr>
      <w:tr w:rsidR="00582B6C" w14:paraId="7730E8ED" w14:textId="77777777" w:rsidTr="00A7501C">
        <w:tc>
          <w:tcPr>
            <w:tcW w:w="1070" w:type="dxa"/>
          </w:tcPr>
          <w:p w14:paraId="146D0FAD" w14:textId="73C22735" w:rsidR="00582B6C" w:rsidRPr="0006319E" w:rsidRDefault="00582B6C" w:rsidP="00582B6C">
            <w:r>
              <w:t>4.3</w:t>
            </w:r>
            <w:r w:rsidR="002D0942">
              <w:t>7</w:t>
            </w:r>
          </w:p>
        </w:tc>
        <w:tc>
          <w:tcPr>
            <w:tcW w:w="5055" w:type="dxa"/>
          </w:tcPr>
          <w:p w14:paraId="0E36E826" w14:textId="75F007ED" w:rsidR="00582B6C" w:rsidRPr="0006319E" w:rsidRDefault="00582B6C" w:rsidP="00582B6C">
            <w:r w:rsidRPr="0006319E">
              <w:t>SABA_actuations_per_day_average_InTrial</w:t>
            </w:r>
          </w:p>
        </w:tc>
        <w:tc>
          <w:tcPr>
            <w:tcW w:w="2821" w:type="dxa"/>
          </w:tcPr>
          <w:p w14:paraId="6B74B42C" w14:textId="77777777" w:rsidR="00582B6C" w:rsidRPr="0006319E" w:rsidRDefault="00582B6C" w:rsidP="00582B6C">
            <w:r w:rsidRPr="0006319E">
              <w:t>as</w:t>
            </w:r>
            <w:r>
              <w:t>.</w:t>
            </w:r>
            <w:r w:rsidRPr="0006319E">
              <w:t>numeric</w:t>
            </w:r>
          </w:p>
        </w:tc>
      </w:tr>
      <w:tr w:rsidR="00582B6C" w14:paraId="3B1E044C" w14:textId="77777777" w:rsidTr="00A7501C">
        <w:tc>
          <w:tcPr>
            <w:tcW w:w="1070" w:type="dxa"/>
          </w:tcPr>
          <w:p w14:paraId="17C9FC7C" w14:textId="5FE9AF9D" w:rsidR="00582B6C" w:rsidRPr="0006319E" w:rsidRDefault="00582B6C" w:rsidP="00582B6C">
            <w:r>
              <w:t>4.3</w:t>
            </w:r>
            <w:r w:rsidR="002D0942">
              <w:t>8</w:t>
            </w:r>
          </w:p>
        </w:tc>
        <w:tc>
          <w:tcPr>
            <w:tcW w:w="5055" w:type="dxa"/>
          </w:tcPr>
          <w:p w14:paraId="2A64D059" w14:textId="3937411E" w:rsidR="00582B6C" w:rsidRPr="0006319E" w:rsidRDefault="00582B6C" w:rsidP="00582B6C">
            <w:r w:rsidRPr="0006319E">
              <w:t>Adherence_PreTrial_quality</w:t>
            </w:r>
          </w:p>
        </w:tc>
        <w:tc>
          <w:tcPr>
            <w:tcW w:w="2821" w:type="dxa"/>
          </w:tcPr>
          <w:p w14:paraId="7899B0BC" w14:textId="77777777" w:rsidR="00582B6C" w:rsidRPr="0006319E" w:rsidRDefault="00582B6C" w:rsidP="00582B6C">
            <w:r w:rsidRPr="00AC4836">
              <w:t>as.factor</w:t>
            </w:r>
          </w:p>
        </w:tc>
      </w:tr>
      <w:tr w:rsidR="00582B6C" w14:paraId="583E989B" w14:textId="77777777" w:rsidTr="00A7501C">
        <w:tc>
          <w:tcPr>
            <w:tcW w:w="1070" w:type="dxa"/>
          </w:tcPr>
          <w:p w14:paraId="70C0B035" w14:textId="481B32F4" w:rsidR="00582B6C" w:rsidRPr="0006319E" w:rsidRDefault="00582B6C" w:rsidP="00582B6C">
            <w:r>
              <w:t>4.3</w:t>
            </w:r>
            <w:r w:rsidR="002D0942">
              <w:t>9</w:t>
            </w:r>
          </w:p>
        </w:tc>
        <w:tc>
          <w:tcPr>
            <w:tcW w:w="5055" w:type="dxa"/>
          </w:tcPr>
          <w:p w14:paraId="0997B5F3" w14:textId="24B5E28B" w:rsidR="00582B6C" w:rsidRPr="0006319E" w:rsidRDefault="00582B6C" w:rsidP="00582B6C">
            <w:r w:rsidRPr="0006319E">
              <w:t>Adherence_InTrial_quality</w:t>
            </w:r>
          </w:p>
        </w:tc>
        <w:tc>
          <w:tcPr>
            <w:tcW w:w="2821" w:type="dxa"/>
          </w:tcPr>
          <w:p w14:paraId="1C2BD2B1" w14:textId="77777777" w:rsidR="00582B6C" w:rsidRPr="00AC4836" w:rsidRDefault="00582B6C" w:rsidP="00582B6C">
            <w:r w:rsidRPr="0006319E">
              <w:t>as</w:t>
            </w:r>
            <w:r>
              <w:t>.</w:t>
            </w:r>
            <w:r w:rsidRPr="0006319E">
              <w:t>factor</w:t>
            </w:r>
          </w:p>
        </w:tc>
      </w:tr>
      <w:tr w:rsidR="00582B6C" w14:paraId="6C3D5EEE" w14:textId="77777777" w:rsidTr="00A7501C">
        <w:tc>
          <w:tcPr>
            <w:tcW w:w="1070" w:type="dxa"/>
          </w:tcPr>
          <w:p w14:paraId="2DC39218" w14:textId="0E9B9187" w:rsidR="00582B6C" w:rsidRPr="0006319E" w:rsidRDefault="00582B6C" w:rsidP="00582B6C">
            <w:r>
              <w:t>4.</w:t>
            </w:r>
            <w:r w:rsidR="002D0942">
              <w:t>40</w:t>
            </w:r>
          </w:p>
        </w:tc>
        <w:tc>
          <w:tcPr>
            <w:tcW w:w="5055" w:type="dxa"/>
          </w:tcPr>
          <w:p w14:paraId="74715702" w14:textId="275973FE" w:rsidR="00582B6C" w:rsidRPr="0006319E" w:rsidRDefault="00582B6C" w:rsidP="00582B6C">
            <w:r w:rsidRPr="0006319E">
              <w:t>Adherence_InTrial_quantity</w:t>
            </w:r>
          </w:p>
        </w:tc>
        <w:tc>
          <w:tcPr>
            <w:tcW w:w="2821" w:type="dxa"/>
          </w:tcPr>
          <w:p w14:paraId="3B23ECBA" w14:textId="77777777" w:rsidR="00582B6C" w:rsidRPr="0006319E" w:rsidRDefault="00582B6C" w:rsidP="00582B6C">
            <w:r w:rsidRPr="0006319E">
              <w:t>as</w:t>
            </w:r>
            <w:r>
              <w:t>.</w:t>
            </w:r>
            <w:r w:rsidRPr="0006319E">
              <w:t>numeric</w:t>
            </w:r>
          </w:p>
        </w:tc>
      </w:tr>
      <w:tr w:rsidR="00582B6C" w14:paraId="4B3791D2" w14:textId="77777777" w:rsidTr="00A7501C">
        <w:tc>
          <w:tcPr>
            <w:tcW w:w="1070" w:type="dxa"/>
          </w:tcPr>
          <w:p w14:paraId="6B5E479B" w14:textId="5A861006" w:rsidR="00582B6C" w:rsidRPr="0006319E" w:rsidRDefault="00582B6C" w:rsidP="00582B6C">
            <w:r>
              <w:t>4.4</w:t>
            </w:r>
            <w:r w:rsidR="002D0942">
              <w:t>1</w:t>
            </w:r>
          </w:p>
        </w:tc>
        <w:tc>
          <w:tcPr>
            <w:tcW w:w="5055" w:type="dxa"/>
          </w:tcPr>
          <w:p w14:paraId="096FB59E" w14:textId="1EDBA539" w:rsidR="00582B6C" w:rsidRPr="0006319E" w:rsidRDefault="00582B6C" w:rsidP="00582B6C">
            <w:r w:rsidRPr="0006319E">
              <w:t>Attack_history_last12mo_yes_no</w:t>
            </w:r>
          </w:p>
        </w:tc>
        <w:tc>
          <w:tcPr>
            <w:tcW w:w="2821" w:type="dxa"/>
          </w:tcPr>
          <w:p w14:paraId="1D972A1E" w14:textId="77777777" w:rsidR="00582B6C" w:rsidRPr="0006319E" w:rsidRDefault="00582B6C" w:rsidP="00582B6C">
            <w:r w:rsidRPr="0006319E">
              <w:t>as</w:t>
            </w:r>
            <w:r>
              <w:t>.</w:t>
            </w:r>
            <w:r w:rsidRPr="0006319E">
              <w:t>factor</w:t>
            </w:r>
          </w:p>
        </w:tc>
      </w:tr>
      <w:tr w:rsidR="00582B6C" w14:paraId="1C74A12A" w14:textId="77777777" w:rsidTr="00A7501C">
        <w:tc>
          <w:tcPr>
            <w:tcW w:w="1070" w:type="dxa"/>
          </w:tcPr>
          <w:p w14:paraId="0366FF5E" w14:textId="75BEB709" w:rsidR="00582B6C" w:rsidRPr="0006319E" w:rsidRDefault="00582B6C" w:rsidP="00582B6C">
            <w:r>
              <w:t>4.4</w:t>
            </w:r>
            <w:r w:rsidR="002D0942">
              <w:t>2</w:t>
            </w:r>
          </w:p>
        </w:tc>
        <w:tc>
          <w:tcPr>
            <w:tcW w:w="5055" w:type="dxa"/>
          </w:tcPr>
          <w:p w14:paraId="2DE205B9" w14:textId="4ECC019F" w:rsidR="00582B6C" w:rsidRPr="0006319E" w:rsidRDefault="00582B6C" w:rsidP="00582B6C">
            <w:r w:rsidRPr="0006319E">
              <w:t>ICU_history</w:t>
            </w:r>
          </w:p>
        </w:tc>
        <w:tc>
          <w:tcPr>
            <w:tcW w:w="2821" w:type="dxa"/>
          </w:tcPr>
          <w:p w14:paraId="53025B47" w14:textId="77777777" w:rsidR="00582B6C" w:rsidRPr="0006319E" w:rsidRDefault="00582B6C" w:rsidP="00582B6C">
            <w:r w:rsidRPr="0006319E">
              <w:t>as</w:t>
            </w:r>
            <w:r>
              <w:t>.</w:t>
            </w:r>
            <w:r w:rsidRPr="0006319E">
              <w:t>factor</w:t>
            </w:r>
          </w:p>
        </w:tc>
      </w:tr>
      <w:tr w:rsidR="00582B6C" w14:paraId="7B866252" w14:textId="77777777" w:rsidTr="00A7501C">
        <w:tc>
          <w:tcPr>
            <w:tcW w:w="1070" w:type="dxa"/>
          </w:tcPr>
          <w:p w14:paraId="0AB9BB14" w14:textId="5A4CCD27" w:rsidR="00582B6C" w:rsidRPr="0006319E" w:rsidRDefault="00582B6C" w:rsidP="00582B6C">
            <w:r>
              <w:t>4.4</w:t>
            </w:r>
            <w:r w:rsidR="002D0942">
              <w:t>3</w:t>
            </w:r>
          </w:p>
        </w:tc>
        <w:tc>
          <w:tcPr>
            <w:tcW w:w="5055" w:type="dxa"/>
          </w:tcPr>
          <w:p w14:paraId="41579117" w14:textId="6DAFC231" w:rsidR="00582B6C" w:rsidRPr="0006319E" w:rsidRDefault="00582B6C" w:rsidP="00582B6C">
            <w:r w:rsidRPr="0006319E">
              <w:t>Intubation_history</w:t>
            </w:r>
            <w:r>
              <w:t> </w:t>
            </w:r>
          </w:p>
        </w:tc>
        <w:tc>
          <w:tcPr>
            <w:tcW w:w="2821" w:type="dxa"/>
          </w:tcPr>
          <w:p w14:paraId="5765E81C" w14:textId="77777777" w:rsidR="00582B6C" w:rsidRPr="0006319E" w:rsidRDefault="00582B6C" w:rsidP="00582B6C">
            <w:r w:rsidRPr="0006319E">
              <w:t>as</w:t>
            </w:r>
            <w:r>
              <w:t>.</w:t>
            </w:r>
            <w:r w:rsidRPr="0006319E">
              <w:t>factor</w:t>
            </w:r>
          </w:p>
        </w:tc>
      </w:tr>
      <w:tr w:rsidR="00582B6C" w14:paraId="09DAEE56" w14:textId="77777777" w:rsidTr="00A7501C">
        <w:tc>
          <w:tcPr>
            <w:tcW w:w="1070" w:type="dxa"/>
          </w:tcPr>
          <w:p w14:paraId="153209CF" w14:textId="45904A63" w:rsidR="00582B6C" w:rsidRPr="0006319E" w:rsidRDefault="00582B6C" w:rsidP="00582B6C">
            <w:r>
              <w:t>4.4</w:t>
            </w:r>
            <w:r w:rsidR="002D0942">
              <w:t>4</w:t>
            </w:r>
          </w:p>
        </w:tc>
        <w:tc>
          <w:tcPr>
            <w:tcW w:w="5055" w:type="dxa"/>
          </w:tcPr>
          <w:p w14:paraId="6D76D00F" w14:textId="57C0A976" w:rsidR="00582B6C" w:rsidRPr="0006319E" w:rsidRDefault="00582B6C" w:rsidP="00582B6C">
            <w:r w:rsidRPr="0006319E">
              <w:t>ACQ_score_0W</w:t>
            </w:r>
          </w:p>
        </w:tc>
        <w:tc>
          <w:tcPr>
            <w:tcW w:w="2821" w:type="dxa"/>
          </w:tcPr>
          <w:p w14:paraId="0218BB6D" w14:textId="77777777" w:rsidR="00582B6C" w:rsidRPr="0006319E" w:rsidRDefault="00582B6C" w:rsidP="00582B6C">
            <w:r w:rsidRPr="0006319E">
              <w:t>as</w:t>
            </w:r>
            <w:r>
              <w:t>.</w:t>
            </w:r>
            <w:r w:rsidRPr="0006319E">
              <w:t>numeric</w:t>
            </w:r>
          </w:p>
        </w:tc>
      </w:tr>
      <w:tr w:rsidR="00582B6C" w14:paraId="4B9D4DEF" w14:textId="77777777" w:rsidTr="00A7501C">
        <w:tc>
          <w:tcPr>
            <w:tcW w:w="1070" w:type="dxa"/>
          </w:tcPr>
          <w:p w14:paraId="4376ADD7" w14:textId="6C42B072" w:rsidR="00582B6C" w:rsidRPr="0006319E" w:rsidRDefault="00582B6C" w:rsidP="00582B6C">
            <w:r>
              <w:t>4.4</w:t>
            </w:r>
            <w:r w:rsidR="002D0942">
              <w:t>5</w:t>
            </w:r>
          </w:p>
        </w:tc>
        <w:tc>
          <w:tcPr>
            <w:tcW w:w="5055" w:type="dxa"/>
          </w:tcPr>
          <w:p w14:paraId="2EF61364" w14:textId="7ED4C42B" w:rsidR="00582B6C" w:rsidRPr="0006319E" w:rsidRDefault="00582B6C" w:rsidP="00582B6C">
            <w:r w:rsidRPr="0006319E">
              <w:t>ACQ_item1_sleepawakenings_0W</w:t>
            </w:r>
          </w:p>
        </w:tc>
        <w:tc>
          <w:tcPr>
            <w:tcW w:w="2821" w:type="dxa"/>
          </w:tcPr>
          <w:p w14:paraId="3152AC00" w14:textId="77777777" w:rsidR="00582B6C" w:rsidRPr="0006319E" w:rsidRDefault="00582B6C" w:rsidP="00582B6C">
            <w:r w:rsidRPr="0006319E">
              <w:t>as</w:t>
            </w:r>
            <w:r>
              <w:t>.</w:t>
            </w:r>
            <w:r w:rsidRPr="0006319E">
              <w:t>numeric</w:t>
            </w:r>
          </w:p>
        </w:tc>
      </w:tr>
      <w:tr w:rsidR="00582B6C" w14:paraId="73934357" w14:textId="77777777" w:rsidTr="00A7501C">
        <w:tc>
          <w:tcPr>
            <w:tcW w:w="1070" w:type="dxa"/>
          </w:tcPr>
          <w:p w14:paraId="22039972" w14:textId="518EBD10" w:rsidR="00582B6C" w:rsidRPr="0006319E" w:rsidRDefault="00582B6C" w:rsidP="00582B6C">
            <w:r>
              <w:t>4.45</w:t>
            </w:r>
          </w:p>
        </w:tc>
        <w:tc>
          <w:tcPr>
            <w:tcW w:w="5055" w:type="dxa"/>
          </w:tcPr>
          <w:p w14:paraId="6CC3A86B" w14:textId="4AD9D66B" w:rsidR="00582B6C" w:rsidRPr="0006319E" w:rsidRDefault="00582B6C" w:rsidP="00582B6C">
            <w:r w:rsidRPr="0006319E">
              <w:t>ACQ_item2_morningsymptoms_0W</w:t>
            </w:r>
          </w:p>
        </w:tc>
        <w:tc>
          <w:tcPr>
            <w:tcW w:w="2821" w:type="dxa"/>
          </w:tcPr>
          <w:p w14:paraId="29210A42" w14:textId="77777777" w:rsidR="00582B6C" w:rsidRPr="0006319E" w:rsidRDefault="00582B6C" w:rsidP="00582B6C">
            <w:r w:rsidRPr="0006319E">
              <w:t>as</w:t>
            </w:r>
            <w:r>
              <w:t>.</w:t>
            </w:r>
            <w:r w:rsidRPr="0006319E">
              <w:t>numeric</w:t>
            </w:r>
          </w:p>
        </w:tc>
      </w:tr>
      <w:tr w:rsidR="00582B6C" w14:paraId="1AE555B5" w14:textId="77777777" w:rsidTr="00A7501C">
        <w:tc>
          <w:tcPr>
            <w:tcW w:w="1070" w:type="dxa"/>
          </w:tcPr>
          <w:p w14:paraId="59C2227D" w14:textId="1EF03400" w:rsidR="00582B6C" w:rsidRPr="0006319E" w:rsidRDefault="00582B6C" w:rsidP="00582B6C">
            <w:r>
              <w:t>4.46</w:t>
            </w:r>
          </w:p>
        </w:tc>
        <w:tc>
          <w:tcPr>
            <w:tcW w:w="5055" w:type="dxa"/>
          </w:tcPr>
          <w:p w14:paraId="738B57BD" w14:textId="13E52B7D" w:rsidR="00582B6C" w:rsidRPr="0006319E" w:rsidRDefault="00582B6C" w:rsidP="00582B6C">
            <w:r w:rsidRPr="0006319E">
              <w:t>ACQ_item3_activitylimitation_0W</w:t>
            </w:r>
          </w:p>
        </w:tc>
        <w:tc>
          <w:tcPr>
            <w:tcW w:w="2821" w:type="dxa"/>
          </w:tcPr>
          <w:p w14:paraId="43B1E685" w14:textId="77777777" w:rsidR="00582B6C" w:rsidRPr="0006319E" w:rsidRDefault="00582B6C" w:rsidP="00582B6C">
            <w:r w:rsidRPr="0006319E">
              <w:t>as</w:t>
            </w:r>
            <w:r>
              <w:t>.</w:t>
            </w:r>
            <w:r w:rsidRPr="0006319E">
              <w:t>numeric</w:t>
            </w:r>
          </w:p>
        </w:tc>
      </w:tr>
      <w:tr w:rsidR="00582B6C" w14:paraId="5725493D" w14:textId="77777777" w:rsidTr="00A7501C">
        <w:tc>
          <w:tcPr>
            <w:tcW w:w="1070" w:type="dxa"/>
          </w:tcPr>
          <w:p w14:paraId="0FFF5480" w14:textId="401CA00B" w:rsidR="00582B6C" w:rsidRPr="0006319E" w:rsidRDefault="00582B6C" w:rsidP="00582B6C">
            <w:r>
              <w:t>4.47</w:t>
            </w:r>
          </w:p>
        </w:tc>
        <w:tc>
          <w:tcPr>
            <w:tcW w:w="5055" w:type="dxa"/>
          </w:tcPr>
          <w:p w14:paraId="6B15CEFA" w14:textId="52E400CB" w:rsidR="00582B6C" w:rsidRPr="0006319E" w:rsidRDefault="00582B6C" w:rsidP="00582B6C">
            <w:r w:rsidRPr="0006319E">
              <w:t>ACQ_item4_dyspnea_0W</w:t>
            </w:r>
          </w:p>
        </w:tc>
        <w:tc>
          <w:tcPr>
            <w:tcW w:w="2821" w:type="dxa"/>
          </w:tcPr>
          <w:p w14:paraId="3EB23EF0" w14:textId="77777777" w:rsidR="00582B6C" w:rsidRPr="0006319E" w:rsidRDefault="00582B6C" w:rsidP="00582B6C">
            <w:r w:rsidRPr="0006319E">
              <w:t>as</w:t>
            </w:r>
            <w:r>
              <w:t>.</w:t>
            </w:r>
            <w:r w:rsidRPr="0006319E">
              <w:t>numeric</w:t>
            </w:r>
          </w:p>
        </w:tc>
      </w:tr>
      <w:tr w:rsidR="00582B6C" w14:paraId="65D0C16D" w14:textId="77777777" w:rsidTr="00A7501C">
        <w:tc>
          <w:tcPr>
            <w:tcW w:w="1070" w:type="dxa"/>
          </w:tcPr>
          <w:p w14:paraId="1982E2AB" w14:textId="6C834F77" w:rsidR="00582B6C" w:rsidRPr="0006319E" w:rsidRDefault="00582B6C" w:rsidP="00582B6C">
            <w:r>
              <w:t>4.48</w:t>
            </w:r>
          </w:p>
        </w:tc>
        <w:tc>
          <w:tcPr>
            <w:tcW w:w="5055" w:type="dxa"/>
          </w:tcPr>
          <w:p w14:paraId="4C779103" w14:textId="077B1FE2" w:rsidR="00582B6C" w:rsidRPr="0006319E" w:rsidRDefault="00582B6C" w:rsidP="00582B6C">
            <w:r w:rsidRPr="0006319E">
              <w:t>ACQ_item5_wheezing_0W</w:t>
            </w:r>
          </w:p>
        </w:tc>
        <w:tc>
          <w:tcPr>
            <w:tcW w:w="2821" w:type="dxa"/>
          </w:tcPr>
          <w:p w14:paraId="2202F07D" w14:textId="77777777" w:rsidR="00582B6C" w:rsidRPr="0006319E" w:rsidRDefault="00582B6C" w:rsidP="00582B6C">
            <w:r w:rsidRPr="0006319E">
              <w:t>as</w:t>
            </w:r>
            <w:r>
              <w:t>.</w:t>
            </w:r>
            <w:r w:rsidRPr="0006319E">
              <w:t>numeric</w:t>
            </w:r>
          </w:p>
        </w:tc>
      </w:tr>
      <w:tr w:rsidR="00582B6C" w14:paraId="58E71B82" w14:textId="77777777" w:rsidTr="00A7501C">
        <w:tc>
          <w:tcPr>
            <w:tcW w:w="1070" w:type="dxa"/>
          </w:tcPr>
          <w:p w14:paraId="324990E6" w14:textId="1D5267F9" w:rsidR="00582B6C" w:rsidRPr="0006319E" w:rsidRDefault="00582B6C" w:rsidP="00582B6C">
            <w:r>
              <w:t>4.49</w:t>
            </w:r>
          </w:p>
        </w:tc>
        <w:tc>
          <w:tcPr>
            <w:tcW w:w="5055" w:type="dxa"/>
          </w:tcPr>
          <w:p w14:paraId="14996085" w14:textId="1DD5E89D" w:rsidR="00582B6C" w:rsidRPr="0006319E" w:rsidRDefault="00582B6C" w:rsidP="00582B6C">
            <w:r w:rsidRPr="0006319E">
              <w:t>ACQ_item6_RelieverUse_0W</w:t>
            </w:r>
            <w:r>
              <w:t> </w:t>
            </w:r>
          </w:p>
        </w:tc>
        <w:tc>
          <w:tcPr>
            <w:tcW w:w="2821" w:type="dxa"/>
          </w:tcPr>
          <w:p w14:paraId="5B1893B3" w14:textId="77777777" w:rsidR="00582B6C" w:rsidRPr="0006319E" w:rsidRDefault="00582B6C" w:rsidP="00582B6C">
            <w:r w:rsidRPr="0006319E">
              <w:t>as</w:t>
            </w:r>
            <w:r>
              <w:t>.</w:t>
            </w:r>
            <w:r w:rsidRPr="0006319E">
              <w:t>numeric</w:t>
            </w:r>
          </w:p>
        </w:tc>
      </w:tr>
      <w:tr w:rsidR="00582B6C" w14:paraId="3298039F" w14:textId="77777777" w:rsidTr="00A7501C">
        <w:tc>
          <w:tcPr>
            <w:tcW w:w="1070" w:type="dxa"/>
          </w:tcPr>
          <w:p w14:paraId="145C177F" w14:textId="33FD739D" w:rsidR="00582B6C" w:rsidRPr="0006319E" w:rsidRDefault="00582B6C" w:rsidP="00582B6C">
            <w:r>
              <w:t>4.50</w:t>
            </w:r>
          </w:p>
        </w:tc>
        <w:tc>
          <w:tcPr>
            <w:tcW w:w="5055" w:type="dxa"/>
          </w:tcPr>
          <w:p w14:paraId="35173021" w14:textId="6EC84716" w:rsidR="00582B6C" w:rsidRPr="0006319E" w:rsidRDefault="00582B6C" w:rsidP="00582B6C">
            <w:r w:rsidRPr="0006319E">
              <w:t>ACQ_item7_FEV1_0W</w:t>
            </w:r>
          </w:p>
        </w:tc>
        <w:tc>
          <w:tcPr>
            <w:tcW w:w="2821" w:type="dxa"/>
          </w:tcPr>
          <w:p w14:paraId="559E3D06" w14:textId="77777777" w:rsidR="00582B6C" w:rsidRPr="0006319E" w:rsidRDefault="00582B6C" w:rsidP="00582B6C">
            <w:r w:rsidRPr="0006319E">
              <w:t>as</w:t>
            </w:r>
            <w:r>
              <w:t>.</w:t>
            </w:r>
            <w:r w:rsidRPr="0006319E">
              <w:t>numeric</w:t>
            </w:r>
          </w:p>
        </w:tc>
      </w:tr>
      <w:tr w:rsidR="00582B6C" w14:paraId="5F22E8AE" w14:textId="77777777" w:rsidTr="00A7501C">
        <w:tc>
          <w:tcPr>
            <w:tcW w:w="1070" w:type="dxa"/>
          </w:tcPr>
          <w:p w14:paraId="19E80A33" w14:textId="1AD08AF2" w:rsidR="00582B6C" w:rsidRPr="00836ED6" w:rsidRDefault="00582B6C" w:rsidP="00582B6C">
            <w:r>
              <w:t>4.51</w:t>
            </w:r>
          </w:p>
        </w:tc>
        <w:tc>
          <w:tcPr>
            <w:tcW w:w="5055" w:type="dxa"/>
          </w:tcPr>
          <w:p w14:paraId="0CCFA895" w14:textId="1FC66A48" w:rsidR="00582B6C" w:rsidRPr="0006319E" w:rsidRDefault="00582B6C" w:rsidP="00582B6C">
            <w:r w:rsidRPr="00836ED6">
              <w:t>FEV1_preBD_L_0W</w:t>
            </w:r>
          </w:p>
        </w:tc>
        <w:tc>
          <w:tcPr>
            <w:tcW w:w="2821" w:type="dxa"/>
          </w:tcPr>
          <w:p w14:paraId="158309FD" w14:textId="77777777" w:rsidR="00582B6C" w:rsidRPr="0006319E" w:rsidRDefault="00582B6C" w:rsidP="00582B6C">
            <w:r w:rsidRPr="0006319E">
              <w:t>as</w:t>
            </w:r>
            <w:r>
              <w:t>.</w:t>
            </w:r>
            <w:r w:rsidRPr="0006319E">
              <w:t>numeric</w:t>
            </w:r>
          </w:p>
        </w:tc>
      </w:tr>
      <w:tr w:rsidR="00582B6C" w14:paraId="435C5091" w14:textId="77777777" w:rsidTr="00A7501C">
        <w:tc>
          <w:tcPr>
            <w:tcW w:w="1070" w:type="dxa"/>
          </w:tcPr>
          <w:p w14:paraId="3A6CCEFC" w14:textId="3C8987D8" w:rsidR="00582B6C" w:rsidRPr="00836ED6" w:rsidRDefault="00582B6C" w:rsidP="00582B6C">
            <w:r>
              <w:t>4.52</w:t>
            </w:r>
          </w:p>
        </w:tc>
        <w:tc>
          <w:tcPr>
            <w:tcW w:w="5055" w:type="dxa"/>
          </w:tcPr>
          <w:p w14:paraId="594536C6" w14:textId="32F9F65B" w:rsidR="00582B6C" w:rsidRPr="00836ED6" w:rsidRDefault="00582B6C" w:rsidP="00582B6C">
            <w:r w:rsidRPr="00836ED6">
              <w:t>FEV1_preBD_PCT_0W</w:t>
            </w:r>
          </w:p>
        </w:tc>
        <w:tc>
          <w:tcPr>
            <w:tcW w:w="2821" w:type="dxa"/>
          </w:tcPr>
          <w:p w14:paraId="4F53226B" w14:textId="77777777" w:rsidR="00582B6C" w:rsidRPr="0006319E" w:rsidRDefault="00582B6C" w:rsidP="00582B6C">
            <w:r w:rsidRPr="0006319E">
              <w:t>as</w:t>
            </w:r>
            <w:r>
              <w:t>.</w:t>
            </w:r>
            <w:r w:rsidRPr="0006319E">
              <w:t>numeric</w:t>
            </w:r>
          </w:p>
        </w:tc>
      </w:tr>
      <w:tr w:rsidR="00582B6C" w14:paraId="3269A0E4" w14:textId="77777777" w:rsidTr="00A7501C">
        <w:tc>
          <w:tcPr>
            <w:tcW w:w="1070" w:type="dxa"/>
          </w:tcPr>
          <w:p w14:paraId="611FCACD" w14:textId="7734A522" w:rsidR="00582B6C" w:rsidRPr="00836ED6" w:rsidRDefault="00582B6C" w:rsidP="00582B6C">
            <w:r>
              <w:lastRenderedPageBreak/>
              <w:t>4.53</w:t>
            </w:r>
          </w:p>
        </w:tc>
        <w:tc>
          <w:tcPr>
            <w:tcW w:w="5055" w:type="dxa"/>
          </w:tcPr>
          <w:p w14:paraId="478BA184" w14:textId="2C7D61DB" w:rsidR="00582B6C" w:rsidRPr="00836ED6" w:rsidRDefault="00582B6C" w:rsidP="00582B6C">
            <w:r w:rsidRPr="00836ED6">
              <w:t>FVC_preBD_L_0W</w:t>
            </w:r>
          </w:p>
        </w:tc>
        <w:tc>
          <w:tcPr>
            <w:tcW w:w="2821" w:type="dxa"/>
          </w:tcPr>
          <w:p w14:paraId="52C032CC" w14:textId="77777777" w:rsidR="00582B6C" w:rsidRPr="0006319E" w:rsidRDefault="00582B6C" w:rsidP="00582B6C">
            <w:r w:rsidRPr="0006319E">
              <w:t>as</w:t>
            </w:r>
            <w:r>
              <w:t>.</w:t>
            </w:r>
            <w:r w:rsidRPr="0006319E">
              <w:t>numeric</w:t>
            </w:r>
          </w:p>
        </w:tc>
      </w:tr>
      <w:tr w:rsidR="00582B6C" w14:paraId="2C31BEF4" w14:textId="77777777" w:rsidTr="00A7501C">
        <w:tc>
          <w:tcPr>
            <w:tcW w:w="1070" w:type="dxa"/>
          </w:tcPr>
          <w:p w14:paraId="5775C538" w14:textId="2DB6DFF1" w:rsidR="00582B6C" w:rsidRPr="00836ED6" w:rsidRDefault="00582B6C" w:rsidP="00582B6C">
            <w:r>
              <w:t>4.54</w:t>
            </w:r>
          </w:p>
        </w:tc>
        <w:tc>
          <w:tcPr>
            <w:tcW w:w="5055" w:type="dxa"/>
          </w:tcPr>
          <w:p w14:paraId="194E0A12" w14:textId="66AEB57F" w:rsidR="00582B6C" w:rsidRPr="00836ED6" w:rsidRDefault="00582B6C" w:rsidP="00582B6C">
            <w:r w:rsidRPr="00836ED6">
              <w:t>FVC_preBD_PCT_0W</w:t>
            </w:r>
          </w:p>
        </w:tc>
        <w:tc>
          <w:tcPr>
            <w:tcW w:w="2821" w:type="dxa"/>
          </w:tcPr>
          <w:p w14:paraId="61E513B4" w14:textId="77777777" w:rsidR="00582B6C" w:rsidRPr="0006319E" w:rsidRDefault="00582B6C" w:rsidP="00582B6C">
            <w:r w:rsidRPr="0006319E">
              <w:t>as</w:t>
            </w:r>
            <w:r>
              <w:t>.</w:t>
            </w:r>
            <w:r w:rsidRPr="0006319E">
              <w:t>numeric</w:t>
            </w:r>
          </w:p>
        </w:tc>
      </w:tr>
      <w:tr w:rsidR="00582B6C" w14:paraId="1F0CB387" w14:textId="77777777" w:rsidTr="00A7501C">
        <w:tc>
          <w:tcPr>
            <w:tcW w:w="1070" w:type="dxa"/>
          </w:tcPr>
          <w:p w14:paraId="7D516A6D" w14:textId="042FF4E6" w:rsidR="00582B6C" w:rsidRPr="00836ED6" w:rsidRDefault="00582B6C" w:rsidP="00582B6C">
            <w:r>
              <w:t>4.55</w:t>
            </w:r>
          </w:p>
        </w:tc>
        <w:tc>
          <w:tcPr>
            <w:tcW w:w="5055" w:type="dxa"/>
          </w:tcPr>
          <w:p w14:paraId="0B7752F6" w14:textId="6215E725" w:rsidR="00582B6C" w:rsidRPr="00836ED6" w:rsidRDefault="00582B6C" w:rsidP="00582B6C">
            <w:r w:rsidRPr="00836ED6">
              <w:t>Tif_preBD_0W</w:t>
            </w:r>
          </w:p>
        </w:tc>
        <w:tc>
          <w:tcPr>
            <w:tcW w:w="2821" w:type="dxa"/>
          </w:tcPr>
          <w:p w14:paraId="7BB6634E" w14:textId="77777777" w:rsidR="00582B6C" w:rsidRPr="0006319E" w:rsidRDefault="00582B6C" w:rsidP="00582B6C">
            <w:r w:rsidRPr="0006319E">
              <w:t>as</w:t>
            </w:r>
            <w:r>
              <w:t>.</w:t>
            </w:r>
            <w:r w:rsidRPr="0006319E">
              <w:t>numeric</w:t>
            </w:r>
          </w:p>
        </w:tc>
      </w:tr>
      <w:tr w:rsidR="00582B6C" w14:paraId="6106DBA1" w14:textId="77777777" w:rsidTr="00A7501C">
        <w:tc>
          <w:tcPr>
            <w:tcW w:w="1070" w:type="dxa"/>
          </w:tcPr>
          <w:p w14:paraId="0B8FD727" w14:textId="37ED1C9F" w:rsidR="00582B6C" w:rsidRPr="00836ED6" w:rsidRDefault="00582B6C" w:rsidP="00582B6C">
            <w:r>
              <w:t>4.56</w:t>
            </w:r>
          </w:p>
        </w:tc>
        <w:tc>
          <w:tcPr>
            <w:tcW w:w="5055" w:type="dxa"/>
          </w:tcPr>
          <w:p w14:paraId="45501630" w14:textId="59E043A4" w:rsidR="00582B6C" w:rsidRPr="00836ED6" w:rsidRDefault="00582B6C" w:rsidP="00582B6C">
            <w:r w:rsidRPr="00836ED6">
              <w:t>FEV1_postBD_L_0W</w:t>
            </w:r>
          </w:p>
        </w:tc>
        <w:tc>
          <w:tcPr>
            <w:tcW w:w="2821" w:type="dxa"/>
          </w:tcPr>
          <w:p w14:paraId="2C70089B" w14:textId="77777777" w:rsidR="00582B6C" w:rsidRPr="0006319E" w:rsidRDefault="00582B6C" w:rsidP="00582B6C">
            <w:r w:rsidRPr="0006319E">
              <w:t>as</w:t>
            </w:r>
            <w:r>
              <w:t>.</w:t>
            </w:r>
            <w:r w:rsidRPr="0006319E">
              <w:t>numeric</w:t>
            </w:r>
          </w:p>
        </w:tc>
      </w:tr>
      <w:tr w:rsidR="00582B6C" w14:paraId="343FE058" w14:textId="77777777" w:rsidTr="00A7501C">
        <w:tc>
          <w:tcPr>
            <w:tcW w:w="1070" w:type="dxa"/>
          </w:tcPr>
          <w:p w14:paraId="2CAD094E" w14:textId="45014ED9" w:rsidR="00582B6C" w:rsidRPr="00836ED6" w:rsidRDefault="00582B6C" w:rsidP="00582B6C">
            <w:r>
              <w:t>4.57</w:t>
            </w:r>
          </w:p>
        </w:tc>
        <w:tc>
          <w:tcPr>
            <w:tcW w:w="5055" w:type="dxa"/>
          </w:tcPr>
          <w:p w14:paraId="5F24879A" w14:textId="0226FC63" w:rsidR="00582B6C" w:rsidRPr="00836ED6" w:rsidRDefault="00582B6C" w:rsidP="00582B6C">
            <w:r w:rsidRPr="00836ED6">
              <w:t>FEV1_postBD_PCT_0W</w:t>
            </w:r>
          </w:p>
        </w:tc>
        <w:tc>
          <w:tcPr>
            <w:tcW w:w="2821" w:type="dxa"/>
          </w:tcPr>
          <w:p w14:paraId="1773102A" w14:textId="77777777" w:rsidR="00582B6C" w:rsidRPr="0006319E" w:rsidRDefault="00582B6C" w:rsidP="00582B6C">
            <w:r w:rsidRPr="0006319E">
              <w:t>as</w:t>
            </w:r>
            <w:r>
              <w:t>.</w:t>
            </w:r>
            <w:r w:rsidRPr="0006319E">
              <w:t>numeric</w:t>
            </w:r>
          </w:p>
        </w:tc>
      </w:tr>
      <w:tr w:rsidR="00582B6C" w14:paraId="70F0C4EB" w14:textId="77777777" w:rsidTr="00A7501C">
        <w:tc>
          <w:tcPr>
            <w:tcW w:w="1070" w:type="dxa"/>
          </w:tcPr>
          <w:p w14:paraId="488BF99C" w14:textId="0E6B4E10" w:rsidR="00582B6C" w:rsidRPr="00836ED6" w:rsidRDefault="00582B6C" w:rsidP="00582B6C">
            <w:r>
              <w:t>4.58</w:t>
            </w:r>
          </w:p>
        </w:tc>
        <w:tc>
          <w:tcPr>
            <w:tcW w:w="5055" w:type="dxa"/>
          </w:tcPr>
          <w:p w14:paraId="118E5595" w14:textId="5399A641" w:rsidR="00582B6C" w:rsidRPr="00836ED6" w:rsidRDefault="00582B6C" w:rsidP="00582B6C">
            <w:r w:rsidRPr="00836ED6">
              <w:t>FVC_postBD_L_0W</w:t>
            </w:r>
          </w:p>
        </w:tc>
        <w:tc>
          <w:tcPr>
            <w:tcW w:w="2821" w:type="dxa"/>
          </w:tcPr>
          <w:p w14:paraId="1C75DECB" w14:textId="77777777" w:rsidR="00582B6C" w:rsidRPr="0006319E" w:rsidRDefault="00582B6C" w:rsidP="00582B6C">
            <w:r w:rsidRPr="0006319E">
              <w:t>as</w:t>
            </w:r>
            <w:r>
              <w:t>.</w:t>
            </w:r>
            <w:r w:rsidRPr="0006319E">
              <w:t>numeric</w:t>
            </w:r>
          </w:p>
        </w:tc>
      </w:tr>
      <w:tr w:rsidR="00582B6C" w14:paraId="51BF5CE7" w14:textId="77777777" w:rsidTr="00A7501C">
        <w:tc>
          <w:tcPr>
            <w:tcW w:w="1070" w:type="dxa"/>
          </w:tcPr>
          <w:p w14:paraId="635E9CA9" w14:textId="6BBB490F" w:rsidR="00582B6C" w:rsidRPr="00836ED6" w:rsidRDefault="00582B6C" w:rsidP="00582B6C">
            <w:r>
              <w:t>4.59</w:t>
            </w:r>
          </w:p>
        </w:tc>
        <w:tc>
          <w:tcPr>
            <w:tcW w:w="5055" w:type="dxa"/>
          </w:tcPr>
          <w:p w14:paraId="5FBF6DE5" w14:textId="11F79D6A" w:rsidR="00582B6C" w:rsidRPr="00836ED6" w:rsidRDefault="00582B6C" w:rsidP="00582B6C">
            <w:r w:rsidRPr="00836ED6">
              <w:t>FVC_postBD_PCT_0W</w:t>
            </w:r>
          </w:p>
        </w:tc>
        <w:tc>
          <w:tcPr>
            <w:tcW w:w="2821" w:type="dxa"/>
          </w:tcPr>
          <w:p w14:paraId="4DE7D411" w14:textId="77777777" w:rsidR="00582B6C" w:rsidRPr="0006319E" w:rsidRDefault="00582B6C" w:rsidP="00582B6C">
            <w:r w:rsidRPr="0006319E">
              <w:t>as</w:t>
            </w:r>
            <w:r>
              <w:t>.</w:t>
            </w:r>
            <w:r w:rsidRPr="0006319E">
              <w:t>numeric</w:t>
            </w:r>
          </w:p>
        </w:tc>
      </w:tr>
      <w:tr w:rsidR="00582B6C" w14:paraId="49DE9A32" w14:textId="77777777" w:rsidTr="00A7501C">
        <w:tc>
          <w:tcPr>
            <w:tcW w:w="1070" w:type="dxa"/>
          </w:tcPr>
          <w:p w14:paraId="029169FF" w14:textId="0A2EB424" w:rsidR="00582B6C" w:rsidRPr="00836ED6" w:rsidRDefault="00582B6C" w:rsidP="00582B6C">
            <w:r>
              <w:t>4.60</w:t>
            </w:r>
          </w:p>
        </w:tc>
        <w:tc>
          <w:tcPr>
            <w:tcW w:w="5055" w:type="dxa"/>
          </w:tcPr>
          <w:p w14:paraId="355BE3C2" w14:textId="26B1803D" w:rsidR="00582B6C" w:rsidRPr="00836ED6" w:rsidRDefault="00582B6C" w:rsidP="00582B6C">
            <w:r w:rsidRPr="00836ED6">
              <w:t>Tif_postBD_0W</w:t>
            </w:r>
          </w:p>
        </w:tc>
        <w:tc>
          <w:tcPr>
            <w:tcW w:w="2821" w:type="dxa"/>
          </w:tcPr>
          <w:p w14:paraId="213D5B27" w14:textId="77777777" w:rsidR="00582B6C" w:rsidRPr="0006319E" w:rsidRDefault="00582B6C" w:rsidP="00582B6C">
            <w:r w:rsidRPr="0006319E">
              <w:t>as</w:t>
            </w:r>
            <w:r>
              <w:t>.</w:t>
            </w:r>
            <w:r w:rsidRPr="0006319E">
              <w:t>numeric</w:t>
            </w:r>
          </w:p>
        </w:tc>
      </w:tr>
      <w:tr w:rsidR="00582B6C" w14:paraId="4E8C47AE" w14:textId="77777777" w:rsidTr="00A7501C">
        <w:tc>
          <w:tcPr>
            <w:tcW w:w="1070" w:type="dxa"/>
          </w:tcPr>
          <w:p w14:paraId="1C80057A" w14:textId="647B34C6" w:rsidR="00582B6C" w:rsidRPr="00836ED6" w:rsidRDefault="00582B6C" w:rsidP="00582B6C">
            <w:r>
              <w:t>4.61</w:t>
            </w:r>
          </w:p>
        </w:tc>
        <w:tc>
          <w:tcPr>
            <w:tcW w:w="5055" w:type="dxa"/>
          </w:tcPr>
          <w:p w14:paraId="7BCE3E63" w14:textId="76DD2276" w:rsidR="00582B6C" w:rsidRPr="00836ED6" w:rsidRDefault="00582B6C" w:rsidP="00582B6C">
            <w:r w:rsidRPr="00836ED6">
              <w:t>FEV1_reversibility_0W</w:t>
            </w:r>
          </w:p>
        </w:tc>
        <w:tc>
          <w:tcPr>
            <w:tcW w:w="2821" w:type="dxa"/>
          </w:tcPr>
          <w:p w14:paraId="323C4E15" w14:textId="77777777" w:rsidR="00582B6C" w:rsidRPr="0006319E" w:rsidRDefault="00582B6C" w:rsidP="00582B6C">
            <w:r w:rsidRPr="0006319E">
              <w:t>as</w:t>
            </w:r>
            <w:r>
              <w:t>.</w:t>
            </w:r>
            <w:r w:rsidRPr="0006319E">
              <w:t>numeric</w:t>
            </w:r>
          </w:p>
        </w:tc>
      </w:tr>
      <w:tr w:rsidR="00582B6C" w14:paraId="34BF01B6" w14:textId="77777777" w:rsidTr="00A7501C">
        <w:tc>
          <w:tcPr>
            <w:tcW w:w="1070" w:type="dxa"/>
          </w:tcPr>
          <w:p w14:paraId="08E5E2E3" w14:textId="7488020A" w:rsidR="00582B6C" w:rsidRPr="00836ED6" w:rsidRDefault="00582B6C" w:rsidP="00582B6C">
            <w:r>
              <w:t>4.62</w:t>
            </w:r>
          </w:p>
        </w:tc>
        <w:tc>
          <w:tcPr>
            <w:tcW w:w="5055" w:type="dxa"/>
          </w:tcPr>
          <w:p w14:paraId="76A6C60F" w14:textId="0D90D91D" w:rsidR="00582B6C" w:rsidRPr="00836ED6" w:rsidRDefault="00582B6C" w:rsidP="00582B6C">
            <w:r w:rsidRPr="00836ED6">
              <w:t>BEC</w:t>
            </w:r>
          </w:p>
        </w:tc>
        <w:tc>
          <w:tcPr>
            <w:tcW w:w="2821" w:type="dxa"/>
          </w:tcPr>
          <w:p w14:paraId="77092435" w14:textId="77777777" w:rsidR="00582B6C" w:rsidRPr="0006319E" w:rsidRDefault="00582B6C" w:rsidP="00582B6C">
            <w:r w:rsidRPr="0006319E">
              <w:t>as</w:t>
            </w:r>
            <w:r>
              <w:t>.</w:t>
            </w:r>
            <w:r w:rsidRPr="0006319E">
              <w:t>numeric</w:t>
            </w:r>
          </w:p>
        </w:tc>
      </w:tr>
      <w:tr w:rsidR="00582B6C" w14:paraId="5EF97EA3" w14:textId="77777777" w:rsidTr="00A7501C">
        <w:tc>
          <w:tcPr>
            <w:tcW w:w="1070" w:type="dxa"/>
          </w:tcPr>
          <w:p w14:paraId="711E3F5F" w14:textId="75D2C942" w:rsidR="00582B6C" w:rsidRPr="00836ED6" w:rsidRDefault="00582B6C" w:rsidP="00582B6C">
            <w:r>
              <w:t>4.63</w:t>
            </w:r>
          </w:p>
        </w:tc>
        <w:tc>
          <w:tcPr>
            <w:tcW w:w="5055" w:type="dxa"/>
          </w:tcPr>
          <w:p w14:paraId="1EB171B8" w14:textId="0661CDBB" w:rsidR="00582B6C" w:rsidRPr="00836ED6" w:rsidRDefault="00582B6C" w:rsidP="00582B6C">
            <w:r w:rsidRPr="00836ED6">
              <w:t>FeNO</w:t>
            </w:r>
            <w:r>
              <w:t> </w:t>
            </w:r>
          </w:p>
        </w:tc>
        <w:tc>
          <w:tcPr>
            <w:tcW w:w="2821" w:type="dxa"/>
          </w:tcPr>
          <w:p w14:paraId="18646814" w14:textId="77777777" w:rsidR="00582B6C" w:rsidRPr="0006319E" w:rsidRDefault="00582B6C" w:rsidP="00582B6C">
            <w:r w:rsidRPr="0006319E">
              <w:t>as</w:t>
            </w:r>
            <w:r>
              <w:t>.</w:t>
            </w:r>
            <w:r w:rsidRPr="0006319E">
              <w:t>numeric</w:t>
            </w:r>
          </w:p>
        </w:tc>
      </w:tr>
      <w:tr w:rsidR="00582B6C" w14:paraId="570B5BDB" w14:textId="77777777" w:rsidTr="00A7501C">
        <w:tc>
          <w:tcPr>
            <w:tcW w:w="1070" w:type="dxa"/>
          </w:tcPr>
          <w:p w14:paraId="62DBAA25" w14:textId="6D35FD14" w:rsidR="00582B6C" w:rsidRPr="00836ED6" w:rsidRDefault="00582B6C" w:rsidP="00582B6C">
            <w:r>
              <w:t>4.64</w:t>
            </w:r>
          </w:p>
        </w:tc>
        <w:tc>
          <w:tcPr>
            <w:tcW w:w="5055" w:type="dxa"/>
          </w:tcPr>
          <w:p w14:paraId="247C15F9" w14:textId="56465299" w:rsidR="00582B6C" w:rsidRPr="00836ED6" w:rsidRDefault="00582B6C" w:rsidP="00582B6C">
            <w:r w:rsidRPr="00836ED6">
              <w:t>IgE</w:t>
            </w:r>
          </w:p>
        </w:tc>
        <w:tc>
          <w:tcPr>
            <w:tcW w:w="2821" w:type="dxa"/>
          </w:tcPr>
          <w:p w14:paraId="4763B45E" w14:textId="77777777" w:rsidR="00582B6C" w:rsidRPr="0006319E" w:rsidRDefault="00582B6C" w:rsidP="00582B6C">
            <w:r w:rsidRPr="0006319E">
              <w:t>as</w:t>
            </w:r>
            <w:r>
              <w:t>.</w:t>
            </w:r>
            <w:r w:rsidRPr="0006319E">
              <w:t>numeric</w:t>
            </w:r>
          </w:p>
        </w:tc>
      </w:tr>
      <w:tr w:rsidR="00582B6C" w14:paraId="52D76CD5" w14:textId="77777777" w:rsidTr="00A7501C">
        <w:tc>
          <w:tcPr>
            <w:tcW w:w="1070" w:type="dxa"/>
          </w:tcPr>
          <w:p w14:paraId="3BEE1BA4" w14:textId="2E87AEAC" w:rsidR="00582B6C" w:rsidRPr="00836ED6" w:rsidRDefault="00582B6C" w:rsidP="00582B6C">
            <w:r>
              <w:t>4.65</w:t>
            </w:r>
          </w:p>
        </w:tc>
        <w:tc>
          <w:tcPr>
            <w:tcW w:w="5055" w:type="dxa"/>
          </w:tcPr>
          <w:p w14:paraId="69CFB500" w14:textId="7A76D59F" w:rsidR="00582B6C" w:rsidRPr="00836ED6" w:rsidRDefault="00582B6C" w:rsidP="00582B6C">
            <w:r w:rsidRPr="00836ED6">
              <w:t>Follow_up_duration_days</w:t>
            </w:r>
            <w:r>
              <w:t> </w:t>
            </w:r>
          </w:p>
        </w:tc>
        <w:tc>
          <w:tcPr>
            <w:tcW w:w="2821" w:type="dxa"/>
          </w:tcPr>
          <w:p w14:paraId="605FB609" w14:textId="77777777" w:rsidR="00582B6C" w:rsidRPr="0006319E" w:rsidRDefault="00582B6C" w:rsidP="00582B6C">
            <w:r w:rsidRPr="0006319E">
              <w:t>as</w:t>
            </w:r>
            <w:r>
              <w:t>.</w:t>
            </w:r>
            <w:r w:rsidRPr="0006319E">
              <w:t>numeric</w:t>
            </w:r>
          </w:p>
        </w:tc>
      </w:tr>
      <w:tr w:rsidR="00582B6C" w14:paraId="1A1F9C2C" w14:textId="77777777" w:rsidTr="00A7501C">
        <w:tc>
          <w:tcPr>
            <w:tcW w:w="1070" w:type="dxa"/>
          </w:tcPr>
          <w:p w14:paraId="6A6CE2E8" w14:textId="3705C692" w:rsidR="00582B6C" w:rsidRPr="00836ED6" w:rsidRDefault="00582B6C" w:rsidP="00582B6C">
            <w:r>
              <w:t>4.66</w:t>
            </w:r>
          </w:p>
        </w:tc>
        <w:tc>
          <w:tcPr>
            <w:tcW w:w="5055" w:type="dxa"/>
          </w:tcPr>
          <w:p w14:paraId="2D7700FF" w14:textId="6A4EC1C7" w:rsidR="00582B6C" w:rsidRPr="00836ED6" w:rsidRDefault="00582B6C" w:rsidP="00582B6C">
            <w:r w:rsidRPr="00836ED6">
              <w:t>Number_severe_asthma_attacks_during_followup</w:t>
            </w:r>
          </w:p>
        </w:tc>
        <w:tc>
          <w:tcPr>
            <w:tcW w:w="2821" w:type="dxa"/>
          </w:tcPr>
          <w:p w14:paraId="496DF367" w14:textId="77777777" w:rsidR="00582B6C" w:rsidRPr="0006319E" w:rsidRDefault="00582B6C" w:rsidP="00582B6C">
            <w:r w:rsidRPr="0006319E">
              <w:t>as</w:t>
            </w:r>
            <w:r>
              <w:t>.</w:t>
            </w:r>
            <w:r w:rsidRPr="0006319E">
              <w:t>numeric</w:t>
            </w:r>
          </w:p>
        </w:tc>
      </w:tr>
      <w:tr w:rsidR="00582B6C" w14:paraId="0C4A6D22" w14:textId="77777777" w:rsidTr="00A7501C">
        <w:tc>
          <w:tcPr>
            <w:tcW w:w="1070" w:type="dxa"/>
          </w:tcPr>
          <w:p w14:paraId="15757844" w14:textId="4B8F5A68" w:rsidR="00582B6C" w:rsidRPr="00836ED6" w:rsidRDefault="00582B6C" w:rsidP="00582B6C">
            <w:r>
              <w:t>4.67</w:t>
            </w:r>
          </w:p>
        </w:tc>
        <w:tc>
          <w:tcPr>
            <w:tcW w:w="5055" w:type="dxa"/>
          </w:tcPr>
          <w:p w14:paraId="49B71116" w14:textId="35017F17" w:rsidR="00582B6C" w:rsidRPr="00836ED6" w:rsidRDefault="00582B6C" w:rsidP="00582B6C">
            <w:r w:rsidRPr="00836ED6">
              <w:t>End_FollowUp_Reason</w:t>
            </w:r>
            <w:r>
              <w:t> </w:t>
            </w:r>
          </w:p>
        </w:tc>
        <w:tc>
          <w:tcPr>
            <w:tcW w:w="2821" w:type="dxa"/>
          </w:tcPr>
          <w:p w14:paraId="0F174F50" w14:textId="77777777" w:rsidR="00582B6C" w:rsidRPr="0006319E" w:rsidRDefault="00582B6C" w:rsidP="00582B6C">
            <w:r w:rsidRPr="00836ED6">
              <w:t>as.factor</w:t>
            </w:r>
          </w:p>
        </w:tc>
      </w:tr>
      <w:tr w:rsidR="00582B6C" w14:paraId="5A4B1740" w14:textId="77777777" w:rsidTr="00A7501C">
        <w:tc>
          <w:tcPr>
            <w:tcW w:w="1070" w:type="dxa"/>
          </w:tcPr>
          <w:p w14:paraId="3637003E" w14:textId="7C31DF96" w:rsidR="00582B6C" w:rsidRPr="00836ED6" w:rsidRDefault="00582B6C" w:rsidP="00582B6C">
            <w:r>
              <w:t>4.68</w:t>
            </w:r>
          </w:p>
        </w:tc>
        <w:tc>
          <w:tcPr>
            <w:tcW w:w="5055" w:type="dxa"/>
          </w:tcPr>
          <w:p w14:paraId="1E496641" w14:textId="0D9F601D" w:rsidR="00582B6C" w:rsidRPr="00836ED6" w:rsidRDefault="00582B6C" w:rsidP="00582B6C">
            <w:r w:rsidRPr="00836ED6">
              <w:t>Time_to_First_attack</w:t>
            </w:r>
            <w:r>
              <w:t> </w:t>
            </w:r>
          </w:p>
        </w:tc>
        <w:tc>
          <w:tcPr>
            <w:tcW w:w="2821" w:type="dxa"/>
          </w:tcPr>
          <w:p w14:paraId="00E4883C" w14:textId="77777777" w:rsidR="00582B6C" w:rsidRPr="00836ED6" w:rsidRDefault="00582B6C" w:rsidP="00582B6C">
            <w:r>
              <w:t>as.numeric</w:t>
            </w:r>
          </w:p>
        </w:tc>
      </w:tr>
      <w:tr w:rsidR="00582B6C" w14:paraId="0AC0C0B6" w14:textId="77777777" w:rsidTr="00A7501C">
        <w:tc>
          <w:tcPr>
            <w:tcW w:w="1070" w:type="dxa"/>
          </w:tcPr>
          <w:p w14:paraId="43A637A6" w14:textId="6ECA003D" w:rsidR="00582B6C" w:rsidRPr="00836ED6" w:rsidRDefault="00582B6C" w:rsidP="00582B6C">
            <w:r>
              <w:t>4.69</w:t>
            </w:r>
          </w:p>
        </w:tc>
        <w:tc>
          <w:tcPr>
            <w:tcW w:w="5055" w:type="dxa"/>
          </w:tcPr>
          <w:p w14:paraId="0DC7C799" w14:textId="7297C67A" w:rsidR="00582B6C" w:rsidRPr="00836ED6" w:rsidRDefault="00582B6C" w:rsidP="00582B6C">
            <w:r w:rsidRPr="00836ED6">
              <w:t>Time_to_2n_attack</w:t>
            </w:r>
          </w:p>
        </w:tc>
        <w:tc>
          <w:tcPr>
            <w:tcW w:w="2821" w:type="dxa"/>
          </w:tcPr>
          <w:p w14:paraId="4440F340" w14:textId="77777777" w:rsidR="00582B6C" w:rsidRDefault="00582B6C" w:rsidP="00582B6C">
            <w:r>
              <w:t>as.numeric</w:t>
            </w:r>
          </w:p>
        </w:tc>
      </w:tr>
      <w:tr w:rsidR="00582B6C" w14:paraId="65FFD35E" w14:textId="77777777" w:rsidTr="00A7501C">
        <w:tc>
          <w:tcPr>
            <w:tcW w:w="1070" w:type="dxa"/>
          </w:tcPr>
          <w:p w14:paraId="42235AB5" w14:textId="5D48B420" w:rsidR="00582B6C" w:rsidRPr="00836ED6" w:rsidRDefault="00582B6C" w:rsidP="00582B6C">
            <w:r>
              <w:t>4.70</w:t>
            </w:r>
          </w:p>
        </w:tc>
        <w:tc>
          <w:tcPr>
            <w:tcW w:w="5055" w:type="dxa"/>
          </w:tcPr>
          <w:p w14:paraId="1FADAD28" w14:textId="6CEFAF42" w:rsidR="00582B6C" w:rsidRPr="00836ED6" w:rsidRDefault="00582B6C" w:rsidP="00582B6C">
            <w:r w:rsidRPr="00836ED6">
              <w:t>Time_to_3n_attack</w:t>
            </w:r>
          </w:p>
        </w:tc>
        <w:tc>
          <w:tcPr>
            <w:tcW w:w="2821" w:type="dxa"/>
          </w:tcPr>
          <w:p w14:paraId="64D8A35B" w14:textId="77777777" w:rsidR="00582B6C" w:rsidRDefault="00582B6C" w:rsidP="00582B6C">
            <w:r>
              <w:t>as.numeric</w:t>
            </w:r>
          </w:p>
        </w:tc>
      </w:tr>
      <w:tr w:rsidR="00582B6C" w14:paraId="107D0442" w14:textId="77777777" w:rsidTr="00A7501C">
        <w:tc>
          <w:tcPr>
            <w:tcW w:w="1070" w:type="dxa"/>
          </w:tcPr>
          <w:p w14:paraId="5D88BD3C" w14:textId="478E79ED" w:rsidR="00582B6C" w:rsidRPr="00836ED6" w:rsidRDefault="00582B6C" w:rsidP="00582B6C">
            <w:r>
              <w:t>4.71</w:t>
            </w:r>
          </w:p>
        </w:tc>
        <w:tc>
          <w:tcPr>
            <w:tcW w:w="5055" w:type="dxa"/>
          </w:tcPr>
          <w:p w14:paraId="225C99E9" w14:textId="41E3DC57" w:rsidR="00582B6C" w:rsidRPr="00836ED6" w:rsidRDefault="00582B6C" w:rsidP="00582B6C">
            <w:r w:rsidRPr="00836ED6">
              <w:t>Time_to_4n_attack</w:t>
            </w:r>
          </w:p>
        </w:tc>
        <w:tc>
          <w:tcPr>
            <w:tcW w:w="2821" w:type="dxa"/>
          </w:tcPr>
          <w:p w14:paraId="5589548A" w14:textId="77777777" w:rsidR="00582B6C" w:rsidRDefault="00582B6C" w:rsidP="00582B6C">
            <w:r>
              <w:t>as.numeric</w:t>
            </w:r>
          </w:p>
        </w:tc>
      </w:tr>
      <w:tr w:rsidR="00582B6C" w14:paraId="107FBA95" w14:textId="77777777" w:rsidTr="00A7501C">
        <w:tc>
          <w:tcPr>
            <w:tcW w:w="1070" w:type="dxa"/>
          </w:tcPr>
          <w:p w14:paraId="15101A1B" w14:textId="4F15EF1C" w:rsidR="00582B6C" w:rsidRPr="00836ED6" w:rsidRDefault="00582B6C" w:rsidP="00582B6C">
            <w:r>
              <w:t>4.72</w:t>
            </w:r>
          </w:p>
        </w:tc>
        <w:tc>
          <w:tcPr>
            <w:tcW w:w="5055" w:type="dxa"/>
          </w:tcPr>
          <w:p w14:paraId="27190E74" w14:textId="3D70378E" w:rsidR="00582B6C" w:rsidRPr="00836ED6" w:rsidRDefault="00582B6C" w:rsidP="00582B6C">
            <w:r w:rsidRPr="00836ED6">
              <w:t>Time_to_5n_attack</w:t>
            </w:r>
          </w:p>
        </w:tc>
        <w:tc>
          <w:tcPr>
            <w:tcW w:w="2821" w:type="dxa"/>
          </w:tcPr>
          <w:p w14:paraId="074C2DA5" w14:textId="77777777" w:rsidR="00582B6C" w:rsidRDefault="00582B6C" w:rsidP="00582B6C">
            <w:r>
              <w:t>as.numeric</w:t>
            </w:r>
          </w:p>
        </w:tc>
      </w:tr>
      <w:tr w:rsidR="00582B6C" w14:paraId="00C733A8" w14:textId="77777777" w:rsidTr="00A7501C">
        <w:tc>
          <w:tcPr>
            <w:tcW w:w="1070" w:type="dxa"/>
          </w:tcPr>
          <w:p w14:paraId="7C914A3E" w14:textId="11F7702C" w:rsidR="00582B6C" w:rsidRPr="00836ED6" w:rsidRDefault="00582B6C" w:rsidP="00582B6C">
            <w:r>
              <w:t>4.73</w:t>
            </w:r>
          </w:p>
        </w:tc>
        <w:tc>
          <w:tcPr>
            <w:tcW w:w="5055" w:type="dxa"/>
          </w:tcPr>
          <w:p w14:paraId="0F259CFB" w14:textId="794C3B71" w:rsidR="00582B6C" w:rsidRPr="00836ED6" w:rsidRDefault="00582B6C" w:rsidP="00582B6C">
            <w:r w:rsidRPr="00836ED6">
              <w:t>Trial_Population</w:t>
            </w:r>
            <w:r>
              <w:t> </w:t>
            </w:r>
          </w:p>
        </w:tc>
        <w:tc>
          <w:tcPr>
            <w:tcW w:w="2821" w:type="dxa"/>
          </w:tcPr>
          <w:p w14:paraId="3103FB29" w14:textId="77777777" w:rsidR="00582B6C" w:rsidRDefault="00582B6C" w:rsidP="00582B6C">
            <w:r w:rsidRPr="00836ED6">
              <w:t>as.factor</w:t>
            </w:r>
          </w:p>
        </w:tc>
      </w:tr>
      <w:tr w:rsidR="00582B6C" w14:paraId="7C4CCBD3" w14:textId="77777777" w:rsidTr="00A7501C">
        <w:tc>
          <w:tcPr>
            <w:tcW w:w="1070" w:type="dxa"/>
          </w:tcPr>
          <w:p w14:paraId="55171301" w14:textId="270E917B" w:rsidR="00582B6C" w:rsidRPr="00836ED6" w:rsidRDefault="00582B6C" w:rsidP="00582B6C">
            <w:r>
              <w:t>4.74</w:t>
            </w:r>
          </w:p>
        </w:tc>
        <w:tc>
          <w:tcPr>
            <w:tcW w:w="5055" w:type="dxa"/>
          </w:tcPr>
          <w:p w14:paraId="75156CC0" w14:textId="21A514AE" w:rsidR="00582B6C" w:rsidRPr="00836ED6" w:rsidRDefault="00582B6C" w:rsidP="00582B6C">
            <w:r w:rsidRPr="00836ED6">
              <w:t>Trial_cluster</w:t>
            </w:r>
          </w:p>
        </w:tc>
        <w:tc>
          <w:tcPr>
            <w:tcW w:w="2821" w:type="dxa"/>
          </w:tcPr>
          <w:p w14:paraId="51F9EED9" w14:textId="77777777" w:rsidR="00582B6C" w:rsidRDefault="00582B6C" w:rsidP="00582B6C">
            <w:r w:rsidRPr="00836ED6">
              <w:t>as.factor</w:t>
            </w:r>
          </w:p>
        </w:tc>
      </w:tr>
      <w:tr w:rsidR="00582B6C" w14:paraId="1E6ACB09" w14:textId="77777777" w:rsidTr="00A7501C">
        <w:tc>
          <w:tcPr>
            <w:tcW w:w="1070" w:type="dxa"/>
          </w:tcPr>
          <w:p w14:paraId="6B2E3A57" w14:textId="325DA1DD" w:rsidR="00582B6C" w:rsidRPr="00836ED6" w:rsidRDefault="00582B6C" w:rsidP="00582B6C">
            <w:r>
              <w:t>4.75</w:t>
            </w:r>
          </w:p>
        </w:tc>
        <w:tc>
          <w:tcPr>
            <w:tcW w:w="5055" w:type="dxa"/>
          </w:tcPr>
          <w:p w14:paraId="29346B6B" w14:textId="7D20B78B" w:rsidR="00582B6C" w:rsidRPr="00836ED6" w:rsidRDefault="00582B6C" w:rsidP="00582B6C">
            <w:r w:rsidRPr="00836ED6">
              <w:t>Trial_Phase</w:t>
            </w:r>
          </w:p>
        </w:tc>
        <w:tc>
          <w:tcPr>
            <w:tcW w:w="2821" w:type="dxa"/>
          </w:tcPr>
          <w:p w14:paraId="5B09B4D2" w14:textId="77777777" w:rsidR="00582B6C" w:rsidRPr="00836ED6" w:rsidRDefault="00582B6C" w:rsidP="00582B6C">
            <w:r w:rsidRPr="00836ED6">
              <w:t>as.factor</w:t>
            </w:r>
          </w:p>
        </w:tc>
      </w:tr>
      <w:tr w:rsidR="00582B6C" w14:paraId="0DEAFAD2" w14:textId="77777777" w:rsidTr="00A7501C">
        <w:tc>
          <w:tcPr>
            <w:tcW w:w="1070" w:type="dxa"/>
          </w:tcPr>
          <w:p w14:paraId="684B0A8F" w14:textId="18065D86" w:rsidR="00582B6C" w:rsidRPr="00836ED6" w:rsidRDefault="00582B6C" w:rsidP="00582B6C">
            <w:r>
              <w:t>4.76</w:t>
            </w:r>
          </w:p>
        </w:tc>
        <w:tc>
          <w:tcPr>
            <w:tcW w:w="5055" w:type="dxa"/>
          </w:tcPr>
          <w:p w14:paraId="01FBDD95" w14:textId="04EF382F" w:rsidR="00582B6C" w:rsidRPr="00836ED6" w:rsidRDefault="00582B6C" w:rsidP="00582B6C">
            <w:r w:rsidRPr="00836ED6">
              <w:t>Trial_Design</w:t>
            </w:r>
          </w:p>
        </w:tc>
        <w:tc>
          <w:tcPr>
            <w:tcW w:w="2821" w:type="dxa"/>
          </w:tcPr>
          <w:p w14:paraId="36705148" w14:textId="77777777" w:rsidR="00582B6C" w:rsidRPr="00836ED6" w:rsidRDefault="00582B6C" w:rsidP="00582B6C">
            <w:r w:rsidRPr="00836ED6">
              <w:t>as.factor</w:t>
            </w:r>
          </w:p>
        </w:tc>
      </w:tr>
      <w:tr w:rsidR="00582B6C" w14:paraId="256D08FF" w14:textId="77777777" w:rsidTr="00A7501C">
        <w:tc>
          <w:tcPr>
            <w:tcW w:w="1070" w:type="dxa"/>
          </w:tcPr>
          <w:p w14:paraId="274DD7C6" w14:textId="484D6671" w:rsidR="00582B6C" w:rsidRPr="00836ED6" w:rsidRDefault="00582B6C" w:rsidP="00582B6C">
            <w:r>
              <w:t>4.77</w:t>
            </w:r>
          </w:p>
        </w:tc>
        <w:tc>
          <w:tcPr>
            <w:tcW w:w="5055" w:type="dxa"/>
          </w:tcPr>
          <w:p w14:paraId="0AA51598" w14:textId="2BC7B3EA" w:rsidR="00582B6C" w:rsidRPr="00836ED6" w:rsidRDefault="00582B6C" w:rsidP="00582B6C">
            <w:r w:rsidRPr="00836ED6">
              <w:t>Trial_control_type</w:t>
            </w:r>
          </w:p>
        </w:tc>
        <w:tc>
          <w:tcPr>
            <w:tcW w:w="2821" w:type="dxa"/>
          </w:tcPr>
          <w:p w14:paraId="7A3A30BF" w14:textId="77777777" w:rsidR="00582B6C" w:rsidRPr="00836ED6" w:rsidRDefault="00582B6C" w:rsidP="00582B6C">
            <w:r w:rsidRPr="00836ED6">
              <w:t>as.factor</w:t>
            </w:r>
          </w:p>
        </w:tc>
      </w:tr>
      <w:tr w:rsidR="00582B6C" w14:paraId="7EFC5998" w14:textId="77777777" w:rsidTr="00A7501C">
        <w:tc>
          <w:tcPr>
            <w:tcW w:w="1070" w:type="dxa"/>
          </w:tcPr>
          <w:p w14:paraId="10432B52" w14:textId="643C7511" w:rsidR="00582B6C" w:rsidRPr="00836ED6" w:rsidRDefault="00582B6C" w:rsidP="00582B6C">
            <w:r>
              <w:t>4.78</w:t>
            </w:r>
          </w:p>
        </w:tc>
        <w:tc>
          <w:tcPr>
            <w:tcW w:w="5055" w:type="dxa"/>
          </w:tcPr>
          <w:p w14:paraId="62FEF0FB" w14:textId="05C2765B" w:rsidR="00582B6C" w:rsidRPr="00836ED6" w:rsidRDefault="00582B6C" w:rsidP="00582B6C">
            <w:r w:rsidRPr="00836ED6">
              <w:t>Trial_duration_wk</w:t>
            </w:r>
            <w:r>
              <w:t> </w:t>
            </w:r>
          </w:p>
        </w:tc>
        <w:tc>
          <w:tcPr>
            <w:tcW w:w="2821" w:type="dxa"/>
          </w:tcPr>
          <w:p w14:paraId="696FBEEC" w14:textId="77777777" w:rsidR="00582B6C" w:rsidRPr="00836ED6" w:rsidRDefault="00582B6C" w:rsidP="00582B6C">
            <w:r>
              <w:t>as.numeric</w:t>
            </w:r>
          </w:p>
        </w:tc>
      </w:tr>
      <w:tr w:rsidR="00582B6C" w14:paraId="56DB734E" w14:textId="77777777" w:rsidTr="00A7501C">
        <w:tc>
          <w:tcPr>
            <w:tcW w:w="1070" w:type="dxa"/>
          </w:tcPr>
          <w:p w14:paraId="6FADD728" w14:textId="5C5FB691" w:rsidR="00582B6C" w:rsidRPr="00836ED6" w:rsidRDefault="00582B6C" w:rsidP="00582B6C">
            <w:r>
              <w:t>4.79</w:t>
            </w:r>
          </w:p>
        </w:tc>
        <w:tc>
          <w:tcPr>
            <w:tcW w:w="5055" w:type="dxa"/>
          </w:tcPr>
          <w:p w14:paraId="320611B5" w14:textId="4BC8C156" w:rsidR="00582B6C" w:rsidRPr="00836ED6" w:rsidRDefault="00582B6C" w:rsidP="00582B6C">
            <w:r w:rsidRPr="00836ED6">
              <w:t>Trial_duration_format</w:t>
            </w:r>
          </w:p>
        </w:tc>
        <w:tc>
          <w:tcPr>
            <w:tcW w:w="2821" w:type="dxa"/>
          </w:tcPr>
          <w:p w14:paraId="2DE21F67" w14:textId="77777777" w:rsidR="00582B6C" w:rsidRDefault="00582B6C" w:rsidP="00582B6C">
            <w:r w:rsidRPr="00836ED6">
              <w:t>as.factor</w:t>
            </w:r>
          </w:p>
        </w:tc>
      </w:tr>
      <w:tr w:rsidR="00582B6C" w14:paraId="762C355D" w14:textId="77777777" w:rsidTr="00A7501C">
        <w:tc>
          <w:tcPr>
            <w:tcW w:w="1070" w:type="dxa"/>
          </w:tcPr>
          <w:p w14:paraId="70EA4736" w14:textId="7D7F6EBD" w:rsidR="00582B6C" w:rsidRPr="00836ED6" w:rsidRDefault="00582B6C" w:rsidP="00582B6C">
            <w:r>
              <w:t>4.80</w:t>
            </w:r>
          </w:p>
        </w:tc>
        <w:tc>
          <w:tcPr>
            <w:tcW w:w="5055" w:type="dxa"/>
          </w:tcPr>
          <w:p w14:paraId="3BE35CB7" w14:textId="11A48E0D" w:rsidR="00582B6C" w:rsidRPr="00836ED6" w:rsidRDefault="00582B6C" w:rsidP="00582B6C">
            <w:r w:rsidRPr="00836ED6">
              <w:t>Trial_age_format</w:t>
            </w:r>
            <w:r>
              <w:t> </w:t>
            </w:r>
          </w:p>
        </w:tc>
        <w:tc>
          <w:tcPr>
            <w:tcW w:w="2821" w:type="dxa"/>
          </w:tcPr>
          <w:p w14:paraId="1C68A91B" w14:textId="77777777" w:rsidR="00582B6C" w:rsidRPr="00836ED6" w:rsidRDefault="00582B6C" w:rsidP="00582B6C">
            <w:r w:rsidRPr="00836ED6">
              <w:t>as.factor</w:t>
            </w:r>
          </w:p>
        </w:tc>
      </w:tr>
      <w:tr w:rsidR="00582B6C" w14:paraId="65856741" w14:textId="77777777" w:rsidTr="00A7501C">
        <w:tc>
          <w:tcPr>
            <w:tcW w:w="1070" w:type="dxa"/>
          </w:tcPr>
          <w:p w14:paraId="324A0E78" w14:textId="47C5F8E1" w:rsidR="00582B6C" w:rsidRPr="00836ED6" w:rsidRDefault="00582B6C" w:rsidP="00582B6C">
            <w:r>
              <w:t>4.81</w:t>
            </w:r>
          </w:p>
        </w:tc>
        <w:tc>
          <w:tcPr>
            <w:tcW w:w="5055" w:type="dxa"/>
          </w:tcPr>
          <w:p w14:paraId="190838B5" w14:textId="70A62E45" w:rsidR="00582B6C" w:rsidRPr="00836ED6" w:rsidRDefault="00582B6C" w:rsidP="00582B6C">
            <w:r w:rsidRPr="00836ED6">
              <w:t>Trial_age_min</w:t>
            </w:r>
          </w:p>
        </w:tc>
        <w:tc>
          <w:tcPr>
            <w:tcW w:w="2821" w:type="dxa"/>
          </w:tcPr>
          <w:p w14:paraId="6B743E42" w14:textId="77777777" w:rsidR="00582B6C" w:rsidRPr="00836ED6" w:rsidRDefault="00582B6C" w:rsidP="00582B6C">
            <w:r>
              <w:t>as.numeric</w:t>
            </w:r>
          </w:p>
        </w:tc>
      </w:tr>
      <w:tr w:rsidR="00582B6C" w14:paraId="38060697" w14:textId="77777777" w:rsidTr="00A7501C">
        <w:tc>
          <w:tcPr>
            <w:tcW w:w="1070" w:type="dxa"/>
          </w:tcPr>
          <w:p w14:paraId="2A99AD23" w14:textId="71B9264D" w:rsidR="00582B6C" w:rsidRPr="00836ED6" w:rsidRDefault="00582B6C" w:rsidP="00582B6C">
            <w:r>
              <w:t>4.82</w:t>
            </w:r>
          </w:p>
        </w:tc>
        <w:tc>
          <w:tcPr>
            <w:tcW w:w="5055" w:type="dxa"/>
          </w:tcPr>
          <w:p w14:paraId="49D71D6D" w14:textId="7AE7D314" w:rsidR="00582B6C" w:rsidRPr="00836ED6" w:rsidRDefault="00582B6C" w:rsidP="00582B6C">
            <w:r w:rsidRPr="00836ED6">
              <w:t>Trial_age_max</w:t>
            </w:r>
          </w:p>
        </w:tc>
        <w:tc>
          <w:tcPr>
            <w:tcW w:w="2821" w:type="dxa"/>
          </w:tcPr>
          <w:p w14:paraId="5C90BF41" w14:textId="77777777" w:rsidR="00582B6C" w:rsidRPr="00836ED6" w:rsidRDefault="00582B6C" w:rsidP="00582B6C">
            <w:r>
              <w:t>as.numeric</w:t>
            </w:r>
          </w:p>
        </w:tc>
      </w:tr>
      <w:tr w:rsidR="00582B6C" w14:paraId="0DDC80B8" w14:textId="77777777" w:rsidTr="00A7501C">
        <w:tc>
          <w:tcPr>
            <w:tcW w:w="1070" w:type="dxa"/>
          </w:tcPr>
          <w:p w14:paraId="52AA5E82" w14:textId="6CAA2ABC" w:rsidR="00582B6C" w:rsidRPr="00836ED6" w:rsidRDefault="00582B6C" w:rsidP="00582B6C">
            <w:r>
              <w:t>4.83</w:t>
            </w:r>
          </w:p>
        </w:tc>
        <w:tc>
          <w:tcPr>
            <w:tcW w:w="5055" w:type="dxa"/>
          </w:tcPr>
          <w:p w14:paraId="5A37B0DC" w14:textId="2FAB1DFE" w:rsidR="00582B6C" w:rsidRPr="00836ED6" w:rsidRDefault="00582B6C" w:rsidP="00582B6C">
            <w:r w:rsidRPr="00836ED6">
              <w:t>Trial_age_criteria</w:t>
            </w:r>
          </w:p>
        </w:tc>
        <w:tc>
          <w:tcPr>
            <w:tcW w:w="2821" w:type="dxa"/>
          </w:tcPr>
          <w:p w14:paraId="2588D83E" w14:textId="77777777" w:rsidR="00582B6C" w:rsidRPr="00836ED6" w:rsidRDefault="00582B6C" w:rsidP="00582B6C">
            <w:r w:rsidRPr="00836ED6">
              <w:t>as.factor</w:t>
            </w:r>
          </w:p>
        </w:tc>
      </w:tr>
      <w:tr w:rsidR="00582B6C" w14:paraId="714C5698" w14:textId="77777777" w:rsidTr="00A7501C">
        <w:tc>
          <w:tcPr>
            <w:tcW w:w="1070" w:type="dxa"/>
          </w:tcPr>
          <w:p w14:paraId="3D2599E6" w14:textId="59E18838" w:rsidR="00582B6C" w:rsidRPr="00836ED6" w:rsidRDefault="00582B6C" w:rsidP="00582B6C">
            <w:r>
              <w:t>4.84</w:t>
            </w:r>
          </w:p>
        </w:tc>
        <w:tc>
          <w:tcPr>
            <w:tcW w:w="5055" w:type="dxa"/>
          </w:tcPr>
          <w:p w14:paraId="5F42BD2D" w14:textId="4F5CFB68" w:rsidR="00582B6C" w:rsidRPr="00836ED6" w:rsidRDefault="00582B6C" w:rsidP="00582B6C">
            <w:r w:rsidRPr="00836ED6">
              <w:t>Trial_BMI_format</w:t>
            </w:r>
            <w:r>
              <w:t> </w:t>
            </w:r>
          </w:p>
        </w:tc>
        <w:tc>
          <w:tcPr>
            <w:tcW w:w="2821" w:type="dxa"/>
          </w:tcPr>
          <w:p w14:paraId="1E60593E" w14:textId="77777777" w:rsidR="00582B6C" w:rsidRPr="00836ED6" w:rsidRDefault="00582B6C" w:rsidP="00582B6C">
            <w:r w:rsidRPr="00836ED6">
              <w:t>as.factor</w:t>
            </w:r>
          </w:p>
        </w:tc>
      </w:tr>
      <w:tr w:rsidR="00582B6C" w14:paraId="34D1E455" w14:textId="77777777" w:rsidTr="00A7501C">
        <w:tc>
          <w:tcPr>
            <w:tcW w:w="1070" w:type="dxa"/>
          </w:tcPr>
          <w:p w14:paraId="18A7C756" w14:textId="27B425A2" w:rsidR="00582B6C" w:rsidRPr="00836ED6" w:rsidRDefault="00582B6C" w:rsidP="00582B6C">
            <w:r>
              <w:t>4.85</w:t>
            </w:r>
          </w:p>
        </w:tc>
        <w:tc>
          <w:tcPr>
            <w:tcW w:w="5055" w:type="dxa"/>
          </w:tcPr>
          <w:p w14:paraId="18A2F278" w14:textId="4D1ACFEE" w:rsidR="00582B6C" w:rsidRPr="00836ED6" w:rsidRDefault="00582B6C" w:rsidP="00582B6C">
            <w:r w:rsidRPr="00836ED6">
              <w:t>Trial_BMI_min</w:t>
            </w:r>
            <w:r>
              <w:t> </w:t>
            </w:r>
          </w:p>
        </w:tc>
        <w:tc>
          <w:tcPr>
            <w:tcW w:w="2821" w:type="dxa"/>
          </w:tcPr>
          <w:p w14:paraId="3E3C92A0" w14:textId="77777777" w:rsidR="00582B6C" w:rsidRPr="00836ED6" w:rsidRDefault="00582B6C" w:rsidP="00582B6C">
            <w:r w:rsidRPr="00836ED6">
              <w:t>as.numeric</w:t>
            </w:r>
          </w:p>
        </w:tc>
      </w:tr>
      <w:tr w:rsidR="00582B6C" w14:paraId="729B2AA8" w14:textId="77777777" w:rsidTr="00A7501C">
        <w:tc>
          <w:tcPr>
            <w:tcW w:w="1070" w:type="dxa"/>
          </w:tcPr>
          <w:p w14:paraId="0E97D87A" w14:textId="14CE54AB" w:rsidR="00582B6C" w:rsidRPr="00836ED6" w:rsidRDefault="00582B6C" w:rsidP="00582B6C">
            <w:r>
              <w:t>4.86</w:t>
            </w:r>
          </w:p>
        </w:tc>
        <w:tc>
          <w:tcPr>
            <w:tcW w:w="5055" w:type="dxa"/>
          </w:tcPr>
          <w:p w14:paraId="73317368" w14:textId="4AEA0392" w:rsidR="00582B6C" w:rsidRPr="00836ED6" w:rsidRDefault="00582B6C" w:rsidP="00582B6C">
            <w:r w:rsidRPr="00836ED6">
              <w:t>Trial_BMI_max</w:t>
            </w:r>
          </w:p>
        </w:tc>
        <w:tc>
          <w:tcPr>
            <w:tcW w:w="2821" w:type="dxa"/>
          </w:tcPr>
          <w:p w14:paraId="4B255783" w14:textId="77777777" w:rsidR="00582B6C" w:rsidRPr="00836ED6" w:rsidRDefault="00582B6C" w:rsidP="00582B6C">
            <w:r w:rsidRPr="00836ED6">
              <w:t>as.numeric</w:t>
            </w:r>
          </w:p>
        </w:tc>
      </w:tr>
      <w:tr w:rsidR="00582B6C" w14:paraId="5BE1327E" w14:textId="77777777" w:rsidTr="00A7501C">
        <w:tc>
          <w:tcPr>
            <w:tcW w:w="1070" w:type="dxa"/>
          </w:tcPr>
          <w:p w14:paraId="2BA516BC" w14:textId="7F882D30" w:rsidR="00582B6C" w:rsidRPr="00836ED6" w:rsidRDefault="00582B6C" w:rsidP="00582B6C">
            <w:r>
              <w:t>4.87</w:t>
            </w:r>
          </w:p>
        </w:tc>
        <w:tc>
          <w:tcPr>
            <w:tcW w:w="5055" w:type="dxa"/>
          </w:tcPr>
          <w:p w14:paraId="45C068B7" w14:textId="65CAAEE9" w:rsidR="00582B6C" w:rsidRPr="00836ED6" w:rsidRDefault="00582B6C" w:rsidP="00582B6C">
            <w:r w:rsidRPr="00836ED6">
              <w:t>Trial_active_smoker_exclusion</w:t>
            </w:r>
            <w:r>
              <w:t> </w:t>
            </w:r>
          </w:p>
        </w:tc>
        <w:tc>
          <w:tcPr>
            <w:tcW w:w="2821" w:type="dxa"/>
          </w:tcPr>
          <w:p w14:paraId="017E0DB9" w14:textId="77777777" w:rsidR="00582B6C" w:rsidRPr="00836ED6" w:rsidRDefault="00582B6C" w:rsidP="00582B6C">
            <w:r w:rsidRPr="00836ED6">
              <w:t>as.factor</w:t>
            </w:r>
          </w:p>
        </w:tc>
      </w:tr>
      <w:tr w:rsidR="00582B6C" w14:paraId="7FF20EE7" w14:textId="77777777" w:rsidTr="00A7501C">
        <w:tc>
          <w:tcPr>
            <w:tcW w:w="1070" w:type="dxa"/>
          </w:tcPr>
          <w:p w14:paraId="1329DC0C" w14:textId="2FB19E12" w:rsidR="00582B6C" w:rsidRPr="00836ED6" w:rsidRDefault="00582B6C" w:rsidP="00582B6C">
            <w:r>
              <w:t>4.88</w:t>
            </w:r>
          </w:p>
        </w:tc>
        <w:tc>
          <w:tcPr>
            <w:tcW w:w="5055" w:type="dxa"/>
          </w:tcPr>
          <w:p w14:paraId="695B0621" w14:textId="33AD1C77" w:rsidR="00582B6C" w:rsidRPr="00836ED6" w:rsidRDefault="00582B6C" w:rsidP="00582B6C">
            <w:r w:rsidRPr="00836ED6">
              <w:t>Trial_smoking_pack_years_max</w:t>
            </w:r>
          </w:p>
        </w:tc>
        <w:tc>
          <w:tcPr>
            <w:tcW w:w="2821" w:type="dxa"/>
          </w:tcPr>
          <w:p w14:paraId="64071D0B" w14:textId="77777777" w:rsidR="00582B6C" w:rsidRPr="00836ED6" w:rsidRDefault="00582B6C" w:rsidP="00582B6C">
            <w:r w:rsidRPr="00836ED6">
              <w:t>as.numeric</w:t>
            </w:r>
          </w:p>
        </w:tc>
      </w:tr>
      <w:tr w:rsidR="00582B6C" w14:paraId="4858D813" w14:textId="77777777" w:rsidTr="00A7501C">
        <w:tc>
          <w:tcPr>
            <w:tcW w:w="1070" w:type="dxa"/>
          </w:tcPr>
          <w:p w14:paraId="0E0F5632" w14:textId="30F84F33" w:rsidR="00582B6C" w:rsidRPr="00836ED6" w:rsidRDefault="00582B6C" w:rsidP="00582B6C">
            <w:r>
              <w:t>4.89</w:t>
            </w:r>
          </w:p>
        </w:tc>
        <w:tc>
          <w:tcPr>
            <w:tcW w:w="5055" w:type="dxa"/>
          </w:tcPr>
          <w:p w14:paraId="0432A0F1" w14:textId="7BDAA596" w:rsidR="00582B6C" w:rsidRPr="00836ED6" w:rsidRDefault="00582B6C" w:rsidP="00582B6C">
            <w:r w:rsidRPr="00836ED6">
              <w:t>Trial_ICS_format</w:t>
            </w:r>
          </w:p>
        </w:tc>
        <w:tc>
          <w:tcPr>
            <w:tcW w:w="2821" w:type="dxa"/>
          </w:tcPr>
          <w:p w14:paraId="2554FC1E" w14:textId="77777777" w:rsidR="00582B6C" w:rsidRPr="00836ED6" w:rsidRDefault="00582B6C" w:rsidP="00582B6C">
            <w:r w:rsidRPr="00836ED6">
              <w:t>as.factor</w:t>
            </w:r>
          </w:p>
        </w:tc>
      </w:tr>
      <w:tr w:rsidR="00582B6C" w14:paraId="69036906" w14:textId="77777777" w:rsidTr="00A7501C">
        <w:tc>
          <w:tcPr>
            <w:tcW w:w="1070" w:type="dxa"/>
          </w:tcPr>
          <w:p w14:paraId="602E6631" w14:textId="74DF1E65" w:rsidR="00582B6C" w:rsidRPr="00836ED6" w:rsidRDefault="00582B6C" w:rsidP="00582B6C">
            <w:r>
              <w:t>4.90</w:t>
            </w:r>
          </w:p>
        </w:tc>
        <w:tc>
          <w:tcPr>
            <w:tcW w:w="5055" w:type="dxa"/>
          </w:tcPr>
          <w:p w14:paraId="13662E31" w14:textId="11C57BE3" w:rsidR="00582B6C" w:rsidRPr="00836ED6" w:rsidRDefault="00582B6C" w:rsidP="00582B6C">
            <w:r w:rsidRPr="00836ED6">
              <w:t>Trial_ICS_format_selected</w:t>
            </w:r>
          </w:p>
        </w:tc>
        <w:tc>
          <w:tcPr>
            <w:tcW w:w="2821" w:type="dxa"/>
          </w:tcPr>
          <w:p w14:paraId="5206C6BF" w14:textId="77777777" w:rsidR="00582B6C" w:rsidRPr="00836ED6" w:rsidRDefault="00582B6C" w:rsidP="00582B6C">
            <w:r w:rsidRPr="00836ED6">
              <w:t>as.factor</w:t>
            </w:r>
          </w:p>
        </w:tc>
      </w:tr>
      <w:tr w:rsidR="00582B6C" w14:paraId="27D9149A" w14:textId="77777777" w:rsidTr="00A7501C">
        <w:tc>
          <w:tcPr>
            <w:tcW w:w="1070" w:type="dxa"/>
          </w:tcPr>
          <w:p w14:paraId="7DFBC6A1" w14:textId="01071C83" w:rsidR="00582B6C" w:rsidRPr="00836ED6" w:rsidRDefault="00582B6C" w:rsidP="00582B6C">
            <w:r>
              <w:t>4.91</w:t>
            </w:r>
          </w:p>
        </w:tc>
        <w:tc>
          <w:tcPr>
            <w:tcW w:w="5055" w:type="dxa"/>
          </w:tcPr>
          <w:p w14:paraId="42E0EAA3" w14:textId="7B29645A" w:rsidR="00582B6C" w:rsidRPr="00836ED6" w:rsidRDefault="00582B6C" w:rsidP="00582B6C">
            <w:r w:rsidRPr="00836ED6">
              <w:t>Trial_ICS_Dose_min</w:t>
            </w:r>
          </w:p>
        </w:tc>
        <w:tc>
          <w:tcPr>
            <w:tcW w:w="2821" w:type="dxa"/>
          </w:tcPr>
          <w:p w14:paraId="499658CA" w14:textId="77777777" w:rsidR="00582B6C" w:rsidRPr="00836ED6" w:rsidRDefault="00582B6C" w:rsidP="00582B6C">
            <w:r>
              <w:t>as.numeric</w:t>
            </w:r>
          </w:p>
        </w:tc>
      </w:tr>
      <w:tr w:rsidR="00582B6C" w14:paraId="141B409F" w14:textId="77777777" w:rsidTr="00A7501C">
        <w:tc>
          <w:tcPr>
            <w:tcW w:w="1070" w:type="dxa"/>
          </w:tcPr>
          <w:p w14:paraId="4DE98CCF" w14:textId="350C1695" w:rsidR="00582B6C" w:rsidRPr="00836ED6" w:rsidRDefault="00582B6C" w:rsidP="00582B6C">
            <w:r>
              <w:t>4.92</w:t>
            </w:r>
          </w:p>
        </w:tc>
        <w:tc>
          <w:tcPr>
            <w:tcW w:w="5055" w:type="dxa"/>
          </w:tcPr>
          <w:p w14:paraId="4DF81BE8" w14:textId="3909F42F" w:rsidR="00582B6C" w:rsidRPr="00836ED6" w:rsidRDefault="00582B6C" w:rsidP="00582B6C">
            <w:r w:rsidRPr="00836ED6">
              <w:t>Trial_ICS_Dose_max</w:t>
            </w:r>
            <w:r>
              <w:t> </w:t>
            </w:r>
          </w:p>
        </w:tc>
        <w:tc>
          <w:tcPr>
            <w:tcW w:w="2821" w:type="dxa"/>
          </w:tcPr>
          <w:p w14:paraId="42536374" w14:textId="77777777" w:rsidR="00582B6C" w:rsidRDefault="00582B6C" w:rsidP="00582B6C">
            <w:r w:rsidRPr="00836ED6">
              <w:t>as.numeric</w:t>
            </w:r>
          </w:p>
        </w:tc>
      </w:tr>
      <w:tr w:rsidR="00582B6C" w14:paraId="1BAB577C" w14:textId="77777777" w:rsidTr="00A7501C">
        <w:tc>
          <w:tcPr>
            <w:tcW w:w="1070" w:type="dxa"/>
          </w:tcPr>
          <w:p w14:paraId="0CFEFAEE" w14:textId="2AE89BC6" w:rsidR="00582B6C" w:rsidRPr="00836ED6" w:rsidRDefault="00582B6C" w:rsidP="00582B6C">
            <w:r>
              <w:t>4.93</w:t>
            </w:r>
          </w:p>
        </w:tc>
        <w:tc>
          <w:tcPr>
            <w:tcW w:w="5055" w:type="dxa"/>
          </w:tcPr>
          <w:p w14:paraId="748AC151" w14:textId="4B1202B7" w:rsidR="00582B6C" w:rsidRPr="00836ED6" w:rsidRDefault="00582B6C" w:rsidP="00582B6C">
            <w:r w:rsidRPr="00836ED6">
              <w:t>Trial_LABA_format</w:t>
            </w:r>
            <w:r>
              <w:t> </w:t>
            </w:r>
          </w:p>
        </w:tc>
        <w:tc>
          <w:tcPr>
            <w:tcW w:w="2821" w:type="dxa"/>
          </w:tcPr>
          <w:p w14:paraId="0A272B0D" w14:textId="77777777" w:rsidR="00582B6C" w:rsidRPr="00836ED6" w:rsidRDefault="00582B6C" w:rsidP="00582B6C">
            <w:r w:rsidRPr="00836ED6">
              <w:t>as.factor</w:t>
            </w:r>
          </w:p>
        </w:tc>
      </w:tr>
      <w:tr w:rsidR="00582B6C" w14:paraId="405ADF12" w14:textId="77777777" w:rsidTr="00A7501C">
        <w:tc>
          <w:tcPr>
            <w:tcW w:w="1070" w:type="dxa"/>
          </w:tcPr>
          <w:p w14:paraId="5BA7FD13" w14:textId="5733A4C7" w:rsidR="00582B6C" w:rsidRPr="00836ED6" w:rsidRDefault="00582B6C" w:rsidP="00582B6C">
            <w:r>
              <w:t>4.94</w:t>
            </w:r>
          </w:p>
        </w:tc>
        <w:tc>
          <w:tcPr>
            <w:tcW w:w="5055" w:type="dxa"/>
          </w:tcPr>
          <w:p w14:paraId="1747E7A5" w14:textId="7D87BE99" w:rsidR="00582B6C" w:rsidRPr="00836ED6" w:rsidRDefault="00582B6C" w:rsidP="00582B6C">
            <w:r w:rsidRPr="00836ED6">
              <w:t>Trial_LABA_criteria</w:t>
            </w:r>
            <w:r>
              <w:t> </w:t>
            </w:r>
          </w:p>
        </w:tc>
        <w:tc>
          <w:tcPr>
            <w:tcW w:w="2821" w:type="dxa"/>
          </w:tcPr>
          <w:p w14:paraId="3C8E763D" w14:textId="77777777" w:rsidR="00582B6C" w:rsidRPr="00836ED6" w:rsidRDefault="00582B6C" w:rsidP="00582B6C">
            <w:r w:rsidRPr="00836ED6">
              <w:t>as.factor</w:t>
            </w:r>
          </w:p>
        </w:tc>
      </w:tr>
      <w:tr w:rsidR="00582B6C" w14:paraId="6F0C5FE9" w14:textId="77777777" w:rsidTr="00A7501C">
        <w:tc>
          <w:tcPr>
            <w:tcW w:w="1070" w:type="dxa"/>
          </w:tcPr>
          <w:p w14:paraId="765CD6C0" w14:textId="46C7DB56" w:rsidR="00582B6C" w:rsidRPr="00836ED6" w:rsidRDefault="00582B6C" w:rsidP="00582B6C">
            <w:r>
              <w:t>4.95</w:t>
            </w:r>
          </w:p>
        </w:tc>
        <w:tc>
          <w:tcPr>
            <w:tcW w:w="5055" w:type="dxa"/>
          </w:tcPr>
          <w:p w14:paraId="792C985E" w14:textId="38D2498F" w:rsidR="00582B6C" w:rsidRPr="00836ED6" w:rsidRDefault="00582B6C" w:rsidP="00582B6C">
            <w:r w:rsidRPr="00836ED6">
              <w:t>Trial_LTRA_format</w:t>
            </w:r>
          </w:p>
        </w:tc>
        <w:tc>
          <w:tcPr>
            <w:tcW w:w="2821" w:type="dxa"/>
          </w:tcPr>
          <w:p w14:paraId="3EDE3E64" w14:textId="77777777" w:rsidR="00582B6C" w:rsidRPr="00836ED6" w:rsidRDefault="00582B6C" w:rsidP="00582B6C">
            <w:r w:rsidRPr="00836ED6">
              <w:t>as.factor</w:t>
            </w:r>
          </w:p>
        </w:tc>
      </w:tr>
      <w:tr w:rsidR="00582B6C" w14:paraId="49C54A94" w14:textId="77777777" w:rsidTr="00A7501C">
        <w:tc>
          <w:tcPr>
            <w:tcW w:w="1070" w:type="dxa"/>
          </w:tcPr>
          <w:p w14:paraId="66931394" w14:textId="4B480555" w:rsidR="00582B6C" w:rsidRPr="00836ED6" w:rsidRDefault="00582B6C" w:rsidP="00582B6C">
            <w:r>
              <w:t>4.96</w:t>
            </w:r>
          </w:p>
        </w:tc>
        <w:tc>
          <w:tcPr>
            <w:tcW w:w="5055" w:type="dxa"/>
          </w:tcPr>
          <w:p w14:paraId="48C868D4" w14:textId="1F219663" w:rsidR="00582B6C" w:rsidRPr="00836ED6" w:rsidRDefault="00582B6C" w:rsidP="00582B6C">
            <w:r w:rsidRPr="00836ED6">
              <w:t>Trial_LTRA_criteria</w:t>
            </w:r>
          </w:p>
        </w:tc>
        <w:tc>
          <w:tcPr>
            <w:tcW w:w="2821" w:type="dxa"/>
          </w:tcPr>
          <w:p w14:paraId="4B6A582B" w14:textId="77777777" w:rsidR="00582B6C" w:rsidRPr="00836ED6" w:rsidRDefault="00582B6C" w:rsidP="00582B6C">
            <w:r w:rsidRPr="00836ED6">
              <w:t>as.factor</w:t>
            </w:r>
          </w:p>
        </w:tc>
      </w:tr>
      <w:tr w:rsidR="00582B6C" w14:paraId="3F4F802B" w14:textId="77777777" w:rsidTr="00A7501C">
        <w:tc>
          <w:tcPr>
            <w:tcW w:w="1070" w:type="dxa"/>
          </w:tcPr>
          <w:p w14:paraId="76C422BA" w14:textId="442DF5E9" w:rsidR="00582B6C" w:rsidRPr="00836ED6" w:rsidRDefault="00582B6C" w:rsidP="00582B6C">
            <w:r>
              <w:t>4.97</w:t>
            </w:r>
          </w:p>
        </w:tc>
        <w:tc>
          <w:tcPr>
            <w:tcW w:w="5055" w:type="dxa"/>
          </w:tcPr>
          <w:p w14:paraId="30CAEB41" w14:textId="394A69A8" w:rsidR="00582B6C" w:rsidRPr="00836ED6" w:rsidRDefault="00582B6C" w:rsidP="00582B6C">
            <w:r w:rsidRPr="00836ED6">
              <w:t>Trial_LAMA_format</w:t>
            </w:r>
          </w:p>
        </w:tc>
        <w:tc>
          <w:tcPr>
            <w:tcW w:w="2821" w:type="dxa"/>
          </w:tcPr>
          <w:p w14:paraId="73AFEE22" w14:textId="77777777" w:rsidR="00582B6C" w:rsidRPr="00836ED6" w:rsidRDefault="00582B6C" w:rsidP="00582B6C">
            <w:r w:rsidRPr="00836ED6">
              <w:t>as.factor</w:t>
            </w:r>
          </w:p>
        </w:tc>
      </w:tr>
      <w:tr w:rsidR="00582B6C" w14:paraId="562E3755" w14:textId="77777777" w:rsidTr="00A7501C">
        <w:tc>
          <w:tcPr>
            <w:tcW w:w="1070" w:type="dxa"/>
          </w:tcPr>
          <w:p w14:paraId="2EDC35BE" w14:textId="51EA0A57" w:rsidR="00582B6C" w:rsidRPr="00836ED6" w:rsidRDefault="00582B6C" w:rsidP="00582B6C">
            <w:r>
              <w:t>4.98</w:t>
            </w:r>
          </w:p>
        </w:tc>
        <w:tc>
          <w:tcPr>
            <w:tcW w:w="5055" w:type="dxa"/>
          </w:tcPr>
          <w:p w14:paraId="67F4C829" w14:textId="74B71637" w:rsidR="00582B6C" w:rsidRPr="00836ED6" w:rsidRDefault="00582B6C" w:rsidP="00582B6C">
            <w:r w:rsidRPr="00836ED6">
              <w:t>Trial_LAMA_criteria</w:t>
            </w:r>
          </w:p>
        </w:tc>
        <w:tc>
          <w:tcPr>
            <w:tcW w:w="2821" w:type="dxa"/>
          </w:tcPr>
          <w:p w14:paraId="34AFC53B" w14:textId="77777777" w:rsidR="00582B6C" w:rsidRPr="00836ED6" w:rsidRDefault="00582B6C" w:rsidP="00582B6C">
            <w:r w:rsidRPr="00836ED6">
              <w:t>as.factor</w:t>
            </w:r>
          </w:p>
        </w:tc>
      </w:tr>
      <w:tr w:rsidR="00582B6C" w14:paraId="2F07795D" w14:textId="77777777" w:rsidTr="00A7501C">
        <w:tc>
          <w:tcPr>
            <w:tcW w:w="1070" w:type="dxa"/>
          </w:tcPr>
          <w:p w14:paraId="4CFC509D" w14:textId="5DFBD9D2" w:rsidR="00582B6C" w:rsidRPr="00836ED6" w:rsidRDefault="00582B6C" w:rsidP="00582B6C">
            <w:r>
              <w:t>4.99</w:t>
            </w:r>
          </w:p>
        </w:tc>
        <w:tc>
          <w:tcPr>
            <w:tcW w:w="5055" w:type="dxa"/>
          </w:tcPr>
          <w:p w14:paraId="460D9BFC" w14:textId="70DF98F8" w:rsidR="00582B6C" w:rsidRPr="00836ED6" w:rsidRDefault="00582B6C" w:rsidP="00582B6C">
            <w:r w:rsidRPr="00836ED6">
              <w:t>Trial_theophylline_format</w:t>
            </w:r>
          </w:p>
        </w:tc>
        <w:tc>
          <w:tcPr>
            <w:tcW w:w="2821" w:type="dxa"/>
          </w:tcPr>
          <w:p w14:paraId="1325DFCD" w14:textId="77777777" w:rsidR="00582B6C" w:rsidRPr="00836ED6" w:rsidRDefault="00582B6C" w:rsidP="00582B6C">
            <w:r w:rsidRPr="00836ED6">
              <w:t>as.factor</w:t>
            </w:r>
          </w:p>
        </w:tc>
      </w:tr>
      <w:tr w:rsidR="00582B6C" w14:paraId="30B8CA88" w14:textId="77777777" w:rsidTr="00A7501C">
        <w:tc>
          <w:tcPr>
            <w:tcW w:w="1070" w:type="dxa"/>
          </w:tcPr>
          <w:p w14:paraId="7C72E7DC" w14:textId="4EA15485" w:rsidR="00582B6C" w:rsidRPr="00836ED6" w:rsidRDefault="00582B6C" w:rsidP="00582B6C">
            <w:r>
              <w:t>4.100</w:t>
            </w:r>
          </w:p>
        </w:tc>
        <w:tc>
          <w:tcPr>
            <w:tcW w:w="5055" w:type="dxa"/>
          </w:tcPr>
          <w:p w14:paraId="4CC7BFF9" w14:textId="7C77011E" w:rsidR="00582B6C" w:rsidRPr="00836ED6" w:rsidRDefault="00582B6C" w:rsidP="00582B6C">
            <w:r w:rsidRPr="00836ED6">
              <w:t>Trial_theophylline_criteria</w:t>
            </w:r>
          </w:p>
        </w:tc>
        <w:tc>
          <w:tcPr>
            <w:tcW w:w="2821" w:type="dxa"/>
          </w:tcPr>
          <w:p w14:paraId="261C8F79" w14:textId="77777777" w:rsidR="00582B6C" w:rsidRPr="00836ED6" w:rsidRDefault="00582B6C" w:rsidP="00582B6C">
            <w:r w:rsidRPr="00836ED6">
              <w:t>as.factor</w:t>
            </w:r>
          </w:p>
        </w:tc>
      </w:tr>
      <w:tr w:rsidR="00582B6C" w14:paraId="6A35A371" w14:textId="77777777" w:rsidTr="00A7501C">
        <w:tc>
          <w:tcPr>
            <w:tcW w:w="1070" w:type="dxa"/>
          </w:tcPr>
          <w:p w14:paraId="6FD2F4BF" w14:textId="59FDEDCF" w:rsidR="00582B6C" w:rsidRPr="00836ED6" w:rsidRDefault="00582B6C" w:rsidP="00582B6C">
            <w:r>
              <w:t>4.101</w:t>
            </w:r>
          </w:p>
        </w:tc>
        <w:tc>
          <w:tcPr>
            <w:tcW w:w="5055" w:type="dxa"/>
          </w:tcPr>
          <w:p w14:paraId="3C3E9860" w14:textId="279DE7D1" w:rsidR="00582B6C" w:rsidRPr="00836ED6" w:rsidRDefault="00582B6C" w:rsidP="00582B6C">
            <w:r w:rsidRPr="00836ED6">
              <w:t>Trial_mOCS_exclusion</w:t>
            </w:r>
            <w:r>
              <w:t> </w:t>
            </w:r>
          </w:p>
        </w:tc>
        <w:tc>
          <w:tcPr>
            <w:tcW w:w="2821" w:type="dxa"/>
          </w:tcPr>
          <w:p w14:paraId="486873F7" w14:textId="77777777" w:rsidR="00582B6C" w:rsidRPr="00836ED6" w:rsidRDefault="00582B6C" w:rsidP="00582B6C">
            <w:r w:rsidRPr="00836ED6">
              <w:t>as.factor</w:t>
            </w:r>
          </w:p>
        </w:tc>
      </w:tr>
      <w:tr w:rsidR="00582B6C" w14:paraId="1CA8CF6A" w14:textId="77777777" w:rsidTr="00A7501C">
        <w:tc>
          <w:tcPr>
            <w:tcW w:w="1070" w:type="dxa"/>
          </w:tcPr>
          <w:p w14:paraId="3314CF31" w14:textId="74B79807" w:rsidR="00582B6C" w:rsidRPr="00836ED6" w:rsidRDefault="00582B6C" w:rsidP="00582B6C">
            <w:r>
              <w:lastRenderedPageBreak/>
              <w:t>4.102</w:t>
            </w:r>
          </w:p>
        </w:tc>
        <w:tc>
          <w:tcPr>
            <w:tcW w:w="5055" w:type="dxa"/>
          </w:tcPr>
          <w:p w14:paraId="26CC28A7" w14:textId="094B9160" w:rsidR="00582B6C" w:rsidRPr="00836ED6" w:rsidRDefault="00582B6C" w:rsidP="00582B6C">
            <w:r w:rsidRPr="00836ED6">
              <w:t>Trial_mOCS_max</w:t>
            </w:r>
            <w:r>
              <w:t> </w:t>
            </w:r>
          </w:p>
        </w:tc>
        <w:tc>
          <w:tcPr>
            <w:tcW w:w="2821" w:type="dxa"/>
          </w:tcPr>
          <w:p w14:paraId="01405927" w14:textId="77777777" w:rsidR="00582B6C" w:rsidRPr="00836ED6" w:rsidRDefault="00582B6C" w:rsidP="00582B6C">
            <w:r w:rsidRPr="00836ED6">
              <w:t>as.numeric</w:t>
            </w:r>
          </w:p>
        </w:tc>
      </w:tr>
      <w:tr w:rsidR="00582B6C" w14:paraId="4422B456" w14:textId="77777777" w:rsidTr="00A7501C">
        <w:tc>
          <w:tcPr>
            <w:tcW w:w="1070" w:type="dxa"/>
          </w:tcPr>
          <w:p w14:paraId="4E65ED7A" w14:textId="1CC620FF" w:rsidR="00582B6C" w:rsidRPr="00836ED6" w:rsidRDefault="00582B6C" w:rsidP="00582B6C">
            <w:r>
              <w:t>4.103</w:t>
            </w:r>
          </w:p>
        </w:tc>
        <w:tc>
          <w:tcPr>
            <w:tcW w:w="5055" w:type="dxa"/>
          </w:tcPr>
          <w:p w14:paraId="1329C95D" w14:textId="527ADC65" w:rsidR="00582B6C" w:rsidRPr="00836ED6" w:rsidRDefault="00582B6C" w:rsidP="00582B6C">
            <w:r w:rsidRPr="00836ED6">
              <w:t>Trial_Intranasal_steroids_format</w:t>
            </w:r>
            <w:r>
              <w:t> </w:t>
            </w:r>
          </w:p>
        </w:tc>
        <w:tc>
          <w:tcPr>
            <w:tcW w:w="2821" w:type="dxa"/>
          </w:tcPr>
          <w:p w14:paraId="451EA813" w14:textId="77777777" w:rsidR="00582B6C" w:rsidRPr="00836ED6" w:rsidRDefault="00582B6C" w:rsidP="00582B6C">
            <w:r w:rsidRPr="00836ED6">
              <w:t>as.factor</w:t>
            </w:r>
          </w:p>
        </w:tc>
      </w:tr>
      <w:tr w:rsidR="00582B6C" w14:paraId="7C7FBCEB" w14:textId="77777777" w:rsidTr="00A7501C">
        <w:tc>
          <w:tcPr>
            <w:tcW w:w="1070" w:type="dxa"/>
          </w:tcPr>
          <w:p w14:paraId="6C8D6415" w14:textId="4CB13BB6" w:rsidR="00582B6C" w:rsidRPr="00836ED6" w:rsidRDefault="00582B6C" w:rsidP="00582B6C">
            <w:r>
              <w:t>4.104</w:t>
            </w:r>
          </w:p>
        </w:tc>
        <w:tc>
          <w:tcPr>
            <w:tcW w:w="5055" w:type="dxa"/>
          </w:tcPr>
          <w:p w14:paraId="026D17CB" w14:textId="5D99B3A3" w:rsidR="00582B6C" w:rsidRPr="00836ED6" w:rsidRDefault="00582B6C" w:rsidP="00582B6C">
            <w:r w:rsidRPr="00836ED6">
              <w:t>Trial_time_to_attack_format</w:t>
            </w:r>
            <w:r>
              <w:t> </w:t>
            </w:r>
          </w:p>
        </w:tc>
        <w:tc>
          <w:tcPr>
            <w:tcW w:w="2821" w:type="dxa"/>
          </w:tcPr>
          <w:p w14:paraId="2E368457" w14:textId="77777777" w:rsidR="00582B6C" w:rsidRPr="00836ED6" w:rsidRDefault="00582B6C" w:rsidP="00582B6C">
            <w:r w:rsidRPr="00836ED6">
              <w:t>as.factor</w:t>
            </w:r>
          </w:p>
        </w:tc>
      </w:tr>
      <w:tr w:rsidR="00582B6C" w14:paraId="3EE0755A" w14:textId="77777777" w:rsidTr="00A7501C">
        <w:tc>
          <w:tcPr>
            <w:tcW w:w="1070" w:type="dxa"/>
          </w:tcPr>
          <w:p w14:paraId="4F90009D" w14:textId="0065F214" w:rsidR="00582B6C" w:rsidRPr="00836ED6" w:rsidRDefault="00582B6C" w:rsidP="00582B6C">
            <w:r>
              <w:t>4.105</w:t>
            </w:r>
          </w:p>
        </w:tc>
        <w:tc>
          <w:tcPr>
            <w:tcW w:w="5055" w:type="dxa"/>
          </w:tcPr>
          <w:p w14:paraId="4B7F86DF" w14:textId="2118CD7D" w:rsidR="00582B6C" w:rsidRPr="00836ED6" w:rsidRDefault="00582B6C" w:rsidP="00582B6C">
            <w:r w:rsidRPr="00836ED6">
              <w:t>Trial_severe_attack_min</w:t>
            </w:r>
            <w:r>
              <w:t> </w:t>
            </w:r>
          </w:p>
        </w:tc>
        <w:tc>
          <w:tcPr>
            <w:tcW w:w="2821" w:type="dxa"/>
          </w:tcPr>
          <w:p w14:paraId="7665EA75" w14:textId="77777777" w:rsidR="00582B6C" w:rsidRPr="00836ED6" w:rsidRDefault="00582B6C" w:rsidP="00582B6C">
            <w:r w:rsidRPr="00836ED6">
              <w:t>as.numeric</w:t>
            </w:r>
          </w:p>
        </w:tc>
      </w:tr>
      <w:tr w:rsidR="00582B6C" w14:paraId="20270F59" w14:textId="77777777" w:rsidTr="00A7501C">
        <w:tc>
          <w:tcPr>
            <w:tcW w:w="1070" w:type="dxa"/>
          </w:tcPr>
          <w:p w14:paraId="3C5293CB" w14:textId="66936FF8" w:rsidR="00582B6C" w:rsidRPr="00836ED6" w:rsidRDefault="00582B6C" w:rsidP="00582B6C">
            <w:r>
              <w:t>4.106</w:t>
            </w:r>
          </w:p>
        </w:tc>
        <w:tc>
          <w:tcPr>
            <w:tcW w:w="5055" w:type="dxa"/>
          </w:tcPr>
          <w:p w14:paraId="4402D849" w14:textId="559E7DF2" w:rsidR="00582B6C" w:rsidRPr="00836ED6" w:rsidRDefault="00582B6C" w:rsidP="00582B6C">
            <w:r w:rsidRPr="00836ED6">
              <w:t>Trial_severe_attack_max</w:t>
            </w:r>
            <w:r>
              <w:t> </w:t>
            </w:r>
          </w:p>
        </w:tc>
        <w:tc>
          <w:tcPr>
            <w:tcW w:w="2821" w:type="dxa"/>
          </w:tcPr>
          <w:p w14:paraId="3C303326" w14:textId="77777777" w:rsidR="00582B6C" w:rsidRPr="00836ED6" w:rsidRDefault="00582B6C" w:rsidP="00582B6C">
            <w:r w:rsidRPr="00836ED6">
              <w:t>as.numeric</w:t>
            </w:r>
          </w:p>
        </w:tc>
      </w:tr>
      <w:tr w:rsidR="00582B6C" w14:paraId="0662B7E8" w14:textId="77777777" w:rsidTr="00A7501C">
        <w:tc>
          <w:tcPr>
            <w:tcW w:w="1070" w:type="dxa"/>
          </w:tcPr>
          <w:p w14:paraId="65DE5B78" w14:textId="20FAED07" w:rsidR="00582B6C" w:rsidRPr="00836ED6" w:rsidRDefault="00582B6C" w:rsidP="00582B6C">
            <w:r>
              <w:t>4.107</w:t>
            </w:r>
          </w:p>
        </w:tc>
        <w:tc>
          <w:tcPr>
            <w:tcW w:w="5055" w:type="dxa"/>
          </w:tcPr>
          <w:p w14:paraId="15849B4E" w14:textId="580228A6" w:rsidR="00582B6C" w:rsidRPr="00836ED6" w:rsidRDefault="00582B6C" w:rsidP="00582B6C">
            <w:r w:rsidRPr="00836ED6">
              <w:t>Trial_hospitalisation_only_min</w:t>
            </w:r>
            <w:r>
              <w:t> </w:t>
            </w:r>
          </w:p>
        </w:tc>
        <w:tc>
          <w:tcPr>
            <w:tcW w:w="2821" w:type="dxa"/>
          </w:tcPr>
          <w:p w14:paraId="1B46CE3D" w14:textId="77777777" w:rsidR="00582B6C" w:rsidRPr="00836ED6" w:rsidRDefault="00582B6C" w:rsidP="00582B6C">
            <w:r w:rsidRPr="00836ED6">
              <w:t>as.numeric</w:t>
            </w:r>
          </w:p>
        </w:tc>
      </w:tr>
      <w:tr w:rsidR="00582B6C" w14:paraId="12F1E391" w14:textId="77777777" w:rsidTr="00A7501C">
        <w:tc>
          <w:tcPr>
            <w:tcW w:w="1070" w:type="dxa"/>
          </w:tcPr>
          <w:p w14:paraId="46E18CA0" w14:textId="73E256F7" w:rsidR="00582B6C" w:rsidRPr="00836ED6" w:rsidRDefault="00582B6C" w:rsidP="00582B6C">
            <w:r>
              <w:t>4.108</w:t>
            </w:r>
          </w:p>
        </w:tc>
        <w:tc>
          <w:tcPr>
            <w:tcW w:w="5055" w:type="dxa"/>
          </w:tcPr>
          <w:p w14:paraId="1435E62C" w14:textId="127252DC" w:rsidR="00582B6C" w:rsidRPr="00836ED6" w:rsidRDefault="00582B6C" w:rsidP="00582B6C">
            <w:r w:rsidRPr="00836ED6">
              <w:t>Trial_hospitalisation_max</w:t>
            </w:r>
            <w:r>
              <w:t> </w:t>
            </w:r>
          </w:p>
        </w:tc>
        <w:tc>
          <w:tcPr>
            <w:tcW w:w="2821" w:type="dxa"/>
          </w:tcPr>
          <w:p w14:paraId="72CBE3DF" w14:textId="77777777" w:rsidR="00582B6C" w:rsidRPr="00836ED6" w:rsidRDefault="00582B6C" w:rsidP="00582B6C">
            <w:r w:rsidRPr="00836ED6">
              <w:t>as.numeric</w:t>
            </w:r>
          </w:p>
        </w:tc>
      </w:tr>
      <w:tr w:rsidR="00582B6C" w14:paraId="5E9AAC37" w14:textId="77777777" w:rsidTr="00A7501C">
        <w:tc>
          <w:tcPr>
            <w:tcW w:w="1070" w:type="dxa"/>
          </w:tcPr>
          <w:p w14:paraId="2B25FD5D" w14:textId="2990F91B" w:rsidR="00582B6C" w:rsidRPr="00F4520F" w:rsidRDefault="00582B6C" w:rsidP="00582B6C">
            <w:r>
              <w:t>4.109</w:t>
            </w:r>
          </w:p>
        </w:tc>
        <w:tc>
          <w:tcPr>
            <w:tcW w:w="5055" w:type="dxa"/>
          </w:tcPr>
          <w:p w14:paraId="64B3E766" w14:textId="65C75573" w:rsidR="00582B6C" w:rsidRPr="00836ED6" w:rsidRDefault="00582B6C" w:rsidP="00582B6C">
            <w:r w:rsidRPr="00F4520F">
              <w:t>Trial_ICU_max</w:t>
            </w:r>
            <w:r>
              <w:t> </w:t>
            </w:r>
          </w:p>
        </w:tc>
        <w:tc>
          <w:tcPr>
            <w:tcW w:w="2821" w:type="dxa"/>
          </w:tcPr>
          <w:p w14:paraId="64C116F5" w14:textId="77777777" w:rsidR="00582B6C" w:rsidRPr="00836ED6" w:rsidRDefault="00582B6C" w:rsidP="00582B6C">
            <w:r w:rsidRPr="00F4520F">
              <w:t>as.numeric</w:t>
            </w:r>
          </w:p>
        </w:tc>
      </w:tr>
      <w:tr w:rsidR="00582B6C" w14:paraId="57AD9561" w14:textId="77777777" w:rsidTr="00A7501C">
        <w:tc>
          <w:tcPr>
            <w:tcW w:w="1070" w:type="dxa"/>
          </w:tcPr>
          <w:p w14:paraId="67DACEC5" w14:textId="30936BF5" w:rsidR="00582B6C" w:rsidRPr="00F4520F" w:rsidRDefault="00582B6C" w:rsidP="00582B6C">
            <w:r>
              <w:t>4.110</w:t>
            </w:r>
          </w:p>
        </w:tc>
        <w:tc>
          <w:tcPr>
            <w:tcW w:w="5055" w:type="dxa"/>
          </w:tcPr>
          <w:p w14:paraId="6ECD9371" w14:textId="2BA4AF03" w:rsidR="00582B6C" w:rsidRPr="00F4520F" w:rsidRDefault="00582B6C" w:rsidP="00582B6C">
            <w:r w:rsidRPr="00F4520F">
              <w:t>Trial_Intubation_max</w:t>
            </w:r>
            <w:r>
              <w:t> </w:t>
            </w:r>
          </w:p>
        </w:tc>
        <w:tc>
          <w:tcPr>
            <w:tcW w:w="2821" w:type="dxa"/>
          </w:tcPr>
          <w:p w14:paraId="5F9E519B" w14:textId="77777777" w:rsidR="00582B6C" w:rsidRPr="00F4520F" w:rsidRDefault="00582B6C" w:rsidP="00582B6C">
            <w:r w:rsidRPr="00F4520F">
              <w:t>as.numeric</w:t>
            </w:r>
          </w:p>
        </w:tc>
      </w:tr>
      <w:tr w:rsidR="00582B6C" w14:paraId="4E450817" w14:textId="77777777" w:rsidTr="00A7501C">
        <w:tc>
          <w:tcPr>
            <w:tcW w:w="1070" w:type="dxa"/>
          </w:tcPr>
          <w:p w14:paraId="50FD3A80" w14:textId="062743F2" w:rsidR="00582B6C" w:rsidRPr="00F4520F" w:rsidRDefault="00582B6C" w:rsidP="00582B6C">
            <w:r>
              <w:t>4.111</w:t>
            </w:r>
          </w:p>
        </w:tc>
        <w:tc>
          <w:tcPr>
            <w:tcW w:w="5055" w:type="dxa"/>
          </w:tcPr>
          <w:p w14:paraId="39487D8F" w14:textId="224BCCD1" w:rsidR="00582B6C" w:rsidRPr="00F4520F" w:rsidRDefault="00582B6C" w:rsidP="00582B6C">
            <w:r w:rsidRPr="00F4520F">
              <w:t>Trial_asthma_ACQ_min</w:t>
            </w:r>
            <w:r>
              <w:t> </w:t>
            </w:r>
          </w:p>
        </w:tc>
        <w:tc>
          <w:tcPr>
            <w:tcW w:w="2821" w:type="dxa"/>
          </w:tcPr>
          <w:p w14:paraId="2D05B031" w14:textId="77777777" w:rsidR="00582B6C" w:rsidRPr="00F4520F" w:rsidRDefault="00582B6C" w:rsidP="00582B6C">
            <w:r>
              <w:t>as.numeric</w:t>
            </w:r>
          </w:p>
        </w:tc>
      </w:tr>
      <w:tr w:rsidR="00582B6C" w14:paraId="65542EA8" w14:textId="77777777" w:rsidTr="00A7501C">
        <w:tc>
          <w:tcPr>
            <w:tcW w:w="1070" w:type="dxa"/>
          </w:tcPr>
          <w:p w14:paraId="4C46D967" w14:textId="11BCE2C4" w:rsidR="00582B6C" w:rsidRPr="00F4520F" w:rsidRDefault="00582B6C" w:rsidP="00582B6C">
            <w:r>
              <w:t>4.112</w:t>
            </w:r>
          </w:p>
        </w:tc>
        <w:tc>
          <w:tcPr>
            <w:tcW w:w="5055" w:type="dxa"/>
          </w:tcPr>
          <w:p w14:paraId="49542E5A" w14:textId="59F94E8A" w:rsidR="00582B6C" w:rsidRPr="00F4520F" w:rsidRDefault="00582B6C" w:rsidP="00582B6C">
            <w:r w:rsidRPr="00F4520F">
              <w:t>Trial_FEV1_Inclusion</w:t>
            </w:r>
            <w:r>
              <w:t> </w:t>
            </w:r>
          </w:p>
        </w:tc>
        <w:tc>
          <w:tcPr>
            <w:tcW w:w="2821" w:type="dxa"/>
          </w:tcPr>
          <w:p w14:paraId="3D82FDEC" w14:textId="77777777" w:rsidR="00582B6C" w:rsidRDefault="00582B6C" w:rsidP="00582B6C">
            <w:r w:rsidRPr="00F4520F">
              <w:t>as.factor</w:t>
            </w:r>
          </w:p>
        </w:tc>
      </w:tr>
      <w:tr w:rsidR="00582B6C" w14:paraId="33789C98" w14:textId="77777777" w:rsidTr="00A7501C">
        <w:tc>
          <w:tcPr>
            <w:tcW w:w="1070" w:type="dxa"/>
          </w:tcPr>
          <w:p w14:paraId="68CB6479" w14:textId="387367AA" w:rsidR="00582B6C" w:rsidRPr="00F4520F" w:rsidRDefault="00582B6C" w:rsidP="00582B6C">
            <w:r>
              <w:t>4.113</w:t>
            </w:r>
          </w:p>
        </w:tc>
        <w:tc>
          <w:tcPr>
            <w:tcW w:w="5055" w:type="dxa"/>
          </w:tcPr>
          <w:p w14:paraId="698EE0C2" w14:textId="0805FD19" w:rsidR="00582B6C" w:rsidRPr="00F4520F" w:rsidRDefault="00582B6C" w:rsidP="00582B6C">
            <w:r w:rsidRPr="00F4520F">
              <w:t>Trial_FEV1_min</w:t>
            </w:r>
            <w:r>
              <w:t> </w:t>
            </w:r>
          </w:p>
        </w:tc>
        <w:tc>
          <w:tcPr>
            <w:tcW w:w="2821" w:type="dxa"/>
          </w:tcPr>
          <w:p w14:paraId="29516ABD" w14:textId="77777777" w:rsidR="00582B6C" w:rsidRPr="00F4520F" w:rsidRDefault="00582B6C" w:rsidP="00582B6C">
            <w:r w:rsidRPr="00F4520F">
              <w:t>as.numeric</w:t>
            </w:r>
          </w:p>
        </w:tc>
      </w:tr>
      <w:tr w:rsidR="00582B6C" w14:paraId="5F1DC3A3" w14:textId="77777777" w:rsidTr="00A7501C">
        <w:tc>
          <w:tcPr>
            <w:tcW w:w="1070" w:type="dxa"/>
          </w:tcPr>
          <w:p w14:paraId="3654B45B" w14:textId="0745228B" w:rsidR="00582B6C" w:rsidRPr="00F4520F" w:rsidRDefault="00582B6C" w:rsidP="00582B6C">
            <w:r>
              <w:t>4.114</w:t>
            </w:r>
          </w:p>
        </w:tc>
        <w:tc>
          <w:tcPr>
            <w:tcW w:w="5055" w:type="dxa"/>
          </w:tcPr>
          <w:p w14:paraId="351C3515" w14:textId="75040585" w:rsidR="00582B6C" w:rsidRPr="00F4520F" w:rsidRDefault="00582B6C" w:rsidP="00582B6C">
            <w:r w:rsidRPr="00F4520F">
              <w:t>Trial_FEV1_max</w:t>
            </w:r>
            <w:r>
              <w:t> </w:t>
            </w:r>
          </w:p>
        </w:tc>
        <w:tc>
          <w:tcPr>
            <w:tcW w:w="2821" w:type="dxa"/>
          </w:tcPr>
          <w:p w14:paraId="162D3382" w14:textId="77777777" w:rsidR="00582B6C" w:rsidRPr="00F4520F" w:rsidRDefault="00582B6C" w:rsidP="00582B6C">
            <w:r w:rsidRPr="00F4520F">
              <w:t>as.numeric</w:t>
            </w:r>
          </w:p>
        </w:tc>
      </w:tr>
      <w:tr w:rsidR="00582B6C" w14:paraId="0084ADD6" w14:textId="77777777" w:rsidTr="00A7501C">
        <w:tc>
          <w:tcPr>
            <w:tcW w:w="1070" w:type="dxa"/>
          </w:tcPr>
          <w:p w14:paraId="6415D34C" w14:textId="0C4210DA" w:rsidR="00582B6C" w:rsidRPr="00F4520F" w:rsidRDefault="00582B6C" w:rsidP="00582B6C">
            <w:r>
              <w:t>4.115</w:t>
            </w:r>
          </w:p>
        </w:tc>
        <w:tc>
          <w:tcPr>
            <w:tcW w:w="5055" w:type="dxa"/>
          </w:tcPr>
          <w:p w14:paraId="13E73403" w14:textId="46A932FC" w:rsidR="00582B6C" w:rsidRPr="00F4520F" w:rsidRDefault="00582B6C" w:rsidP="00582B6C">
            <w:r w:rsidRPr="00F4520F">
              <w:t>Trial_FEV1_max_teen</w:t>
            </w:r>
            <w:r>
              <w:t> </w:t>
            </w:r>
          </w:p>
        </w:tc>
        <w:tc>
          <w:tcPr>
            <w:tcW w:w="2821" w:type="dxa"/>
          </w:tcPr>
          <w:p w14:paraId="27C30ADE" w14:textId="77777777" w:rsidR="00582B6C" w:rsidRPr="00F4520F" w:rsidRDefault="00582B6C" w:rsidP="00582B6C">
            <w:r w:rsidRPr="00F4520F">
              <w:t>as.numeric</w:t>
            </w:r>
          </w:p>
        </w:tc>
      </w:tr>
      <w:tr w:rsidR="00582B6C" w14:paraId="5CF3AF17" w14:textId="77777777" w:rsidTr="00A7501C">
        <w:tc>
          <w:tcPr>
            <w:tcW w:w="1070" w:type="dxa"/>
          </w:tcPr>
          <w:p w14:paraId="1D1AAF32" w14:textId="0A9258AE" w:rsidR="00582B6C" w:rsidRPr="00F4520F" w:rsidRDefault="00582B6C" w:rsidP="00582B6C">
            <w:r>
              <w:t>4.116</w:t>
            </w:r>
          </w:p>
        </w:tc>
        <w:tc>
          <w:tcPr>
            <w:tcW w:w="5055" w:type="dxa"/>
          </w:tcPr>
          <w:p w14:paraId="7D0D8D48" w14:textId="555E48C6" w:rsidR="00582B6C" w:rsidRPr="00F4520F" w:rsidRDefault="00582B6C" w:rsidP="00582B6C">
            <w:r w:rsidRPr="00F4520F">
              <w:t>Trial_FEV1_Inclusion</w:t>
            </w:r>
          </w:p>
        </w:tc>
        <w:tc>
          <w:tcPr>
            <w:tcW w:w="2821" w:type="dxa"/>
          </w:tcPr>
          <w:p w14:paraId="0BF1F93F" w14:textId="77777777" w:rsidR="00582B6C" w:rsidRPr="00F4520F" w:rsidRDefault="00582B6C" w:rsidP="00582B6C">
            <w:r w:rsidRPr="00F4520F">
              <w:t>as.factor</w:t>
            </w:r>
          </w:p>
        </w:tc>
      </w:tr>
      <w:tr w:rsidR="00582B6C" w14:paraId="76D9BD37" w14:textId="77777777" w:rsidTr="00A7501C">
        <w:tc>
          <w:tcPr>
            <w:tcW w:w="1070" w:type="dxa"/>
          </w:tcPr>
          <w:p w14:paraId="30166B8B" w14:textId="3CCD5197" w:rsidR="00582B6C" w:rsidRPr="00F4520F" w:rsidRDefault="00582B6C" w:rsidP="00582B6C">
            <w:r>
              <w:t>4.117</w:t>
            </w:r>
          </w:p>
        </w:tc>
        <w:tc>
          <w:tcPr>
            <w:tcW w:w="5055" w:type="dxa"/>
          </w:tcPr>
          <w:p w14:paraId="0B90F0F5" w14:textId="737D7C4C" w:rsidR="00582B6C" w:rsidRPr="00F4520F" w:rsidRDefault="00582B6C" w:rsidP="00582B6C">
            <w:r w:rsidRPr="00F4520F">
              <w:t>Trial_diagnosis_objectivity</w:t>
            </w:r>
            <w:r>
              <w:t> </w:t>
            </w:r>
          </w:p>
        </w:tc>
        <w:tc>
          <w:tcPr>
            <w:tcW w:w="2821" w:type="dxa"/>
          </w:tcPr>
          <w:p w14:paraId="5278942F" w14:textId="77777777" w:rsidR="00582B6C" w:rsidRPr="00F4520F" w:rsidRDefault="00582B6C" w:rsidP="00582B6C">
            <w:r w:rsidRPr="00F4520F">
              <w:t>as.factor</w:t>
            </w:r>
          </w:p>
        </w:tc>
      </w:tr>
      <w:tr w:rsidR="00582B6C" w14:paraId="630E1EFD" w14:textId="77777777" w:rsidTr="00A7501C">
        <w:tc>
          <w:tcPr>
            <w:tcW w:w="1070" w:type="dxa"/>
          </w:tcPr>
          <w:p w14:paraId="51D2537A" w14:textId="78BE90A6" w:rsidR="00582B6C" w:rsidRPr="00F4520F" w:rsidRDefault="00582B6C" w:rsidP="00582B6C">
            <w:r>
              <w:t>4.118</w:t>
            </w:r>
          </w:p>
        </w:tc>
        <w:tc>
          <w:tcPr>
            <w:tcW w:w="5055" w:type="dxa"/>
          </w:tcPr>
          <w:p w14:paraId="1A3CE7A3" w14:textId="7A6A0F1A" w:rsidR="00582B6C" w:rsidRPr="00F4520F" w:rsidRDefault="00582B6C" w:rsidP="00582B6C">
            <w:r w:rsidRPr="00F4520F">
              <w:t>Trial_reversibility_criteria</w:t>
            </w:r>
            <w:r>
              <w:t> </w:t>
            </w:r>
          </w:p>
        </w:tc>
        <w:tc>
          <w:tcPr>
            <w:tcW w:w="2821" w:type="dxa"/>
          </w:tcPr>
          <w:p w14:paraId="2D8F070C" w14:textId="77777777" w:rsidR="00582B6C" w:rsidRPr="00F4520F" w:rsidRDefault="00582B6C" w:rsidP="00582B6C">
            <w:r w:rsidRPr="00F4520F">
              <w:t>as.factor</w:t>
            </w:r>
          </w:p>
        </w:tc>
      </w:tr>
      <w:tr w:rsidR="00582B6C" w14:paraId="2B7CE853" w14:textId="77777777" w:rsidTr="00A7501C">
        <w:tc>
          <w:tcPr>
            <w:tcW w:w="1070" w:type="dxa"/>
          </w:tcPr>
          <w:p w14:paraId="3D1F6BC3" w14:textId="03069484" w:rsidR="00582B6C" w:rsidRPr="00F4520F" w:rsidRDefault="00582B6C" w:rsidP="00582B6C">
            <w:r>
              <w:t>4.119</w:t>
            </w:r>
          </w:p>
        </w:tc>
        <w:tc>
          <w:tcPr>
            <w:tcW w:w="5055" w:type="dxa"/>
          </w:tcPr>
          <w:p w14:paraId="2FC7C2A0" w14:textId="39CB08DA" w:rsidR="00582B6C" w:rsidRPr="00F4520F" w:rsidRDefault="00582B6C" w:rsidP="00582B6C">
            <w:r w:rsidRPr="00F4520F">
              <w:t>Trial_variability_criteria</w:t>
            </w:r>
          </w:p>
        </w:tc>
        <w:tc>
          <w:tcPr>
            <w:tcW w:w="2821" w:type="dxa"/>
          </w:tcPr>
          <w:p w14:paraId="1D82517D" w14:textId="77777777" w:rsidR="00582B6C" w:rsidRPr="00F4520F" w:rsidRDefault="00582B6C" w:rsidP="00582B6C">
            <w:r w:rsidRPr="00F4520F">
              <w:t>as.factor</w:t>
            </w:r>
          </w:p>
        </w:tc>
      </w:tr>
      <w:tr w:rsidR="00582B6C" w14:paraId="3EFBE0C5" w14:textId="77777777" w:rsidTr="00A7501C">
        <w:tc>
          <w:tcPr>
            <w:tcW w:w="1070" w:type="dxa"/>
          </w:tcPr>
          <w:p w14:paraId="38CCA4C6" w14:textId="6BA4141F" w:rsidR="00582B6C" w:rsidRPr="00F4520F" w:rsidRDefault="00582B6C" w:rsidP="00582B6C">
            <w:r>
              <w:t>4.120</w:t>
            </w:r>
          </w:p>
        </w:tc>
        <w:tc>
          <w:tcPr>
            <w:tcW w:w="5055" w:type="dxa"/>
          </w:tcPr>
          <w:p w14:paraId="71E98FAA" w14:textId="27531155" w:rsidR="00582B6C" w:rsidRPr="00F4520F" w:rsidRDefault="00582B6C" w:rsidP="00582B6C">
            <w:r w:rsidRPr="00F4520F">
              <w:t>Trial_BPT_criteria</w:t>
            </w:r>
          </w:p>
        </w:tc>
        <w:tc>
          <w:tcPr>
            <w:tcW w:w="2821" w:type="dxa"/>
          </w:tcPr>
          <w:p w14:paraId="283972F5" w14:textId="77777777" w:rsidR="00582B6C" w:rsidRPr="00F4520F" w:rsidRDefault="00582B6C" w:rsidP="00582B6C">
            <w:r w:rsidRPr="00F4520F">
              <w:t>as.factor</w:t>
            </w:r>
          </w:p>
        </w:tc>
      </w:tr>
      <w:tr w:rsidR="00582B6C" w14:paraId="515CDB41" w14:textId="77777777" w:rsidTr="00A7501C">
        <w:tc>
          <w:tcPr>
            <w:tcW w:w="1070" w:type="dxa"/>
          </w:tcPr>
          <w:p w14:paraId="43C3AC85" w14:textId="21698E4F" w:rsidR="00582B6C" w:rsidRPr="00F4520F" w:rsidRDefault="00582B6C" w:rsidP="00582B6C">
            <w:r>
              <w:t>4.121</w:t>
            </w:r>
          </w:p>
        </w:tc>
        <w:tc>
          <w:tcPr>
            <w:tcW w:w="5055" w:type="dxa"/>
          </w:tcPr>
          <w:p w14:paraId="5FEAAF25" w14:textId="099F6A74" w:rsidR="00582B6C" w:rsidRPr="00F4520F" w:rsidRDefault="00582B6C" w:rsidP="00582B6C">
            <w:r w:rsidRPr="00F4520F">
              <w:t>Trial_FeNO_criteria</w:t>
            </w:r>
          </w:p>
        </w:tc>
        <w:tc>
          <w:tcPr>
            <w:tcW w:w="2821" w:type="dxa"/>
          </w:tcPr>
          <w:p w14:paraId="494E0684" w14:textId="77777777" w:rsidR="00582B6C" w:rsidRPr="00F4520F" w:rsidRDefault="00582B6C" w:rsidP="00582B6C">
            <w:r w:rsidRPr="00F4520F">
              <w:t>as.factor</w:t>
            </w:r>
          </w:p>
        </w:tc>
      </w:tr>
      <w:tr w:rsidR="00582B6C" w14:paraId="3040D197" w14:textId="77777777" w:rsidTr="00A7501C">
        <w:tc>
          <w:tcPr>
            <w:tcW w:w="1070" w:type="dxa"/>
          </w:tcPr>
          <w:p w14:paraId="710E60A3" w14:textId="33C8892B" w:rsidR="00582B6C" w:rsidRPr="00F4520F" w:rsidRDefault="00582B6C" w:rsidP="00582B6C">
            <w:r>
              <w:t>4.122</w:t>
            </w:r>
          </w:p>
        </w:tc>
        <w:tc>
          <w:tcPr>
            <w:tcW w:w="5055" w:type="dxa"/>
          </w:tcPr>
          <w:p w14:paraId="72543CA1" w14:textId="6ED80A41" w:rsidR="00582B6C" w:rsidRPr="00F4520F" w:rsidRDefault="00582B6C" w:rsidP="00582B6C">
            <w:r w:rsidRPr="00F4520F">
              <w:t>Trial_BEC_criteria</w:t>
            </w:r>
          </w:p>
        </w:tc>
        <w:tc>
          <w:tcPr>
            <w:tcW w:w="2821" w:type="dxa"/>
          </w:tcPr>
          <w:p w14:paraId="24A6DB89" w14:textId="77777777" w:rsidR="00582B6C" w:rsidRPr="00F4520F" w:rsidRDefault="00582B6C" w:rsidP="00582B6C">
            <w:r w:rsidRPr="00F4520F">
              <w:t>as.factor</w:t>
            </w:r>
          </w:p>
        </w:tc>
      </w:tr>
      <w:tr w:rsidR="00582B6C" w14:paraId="4E961AB3" w14:textId="77777777" w:rsidTr="00A7501C">
        <w:tc>
          <w:tcPr>
            <w:tcW w:w="1070" w:type="dxa"/>
          </w:tcPr>
          <w:p w14:paraId="676D4A46" w14:textId="36CD9F3A" w:rsidR="00582B6C" w:rsidRPr="00F4520F" w:rsidRDefault="00582B6C" w:rsidP="00582B6C">
            <w:r>
              <w:t>4.123</w:t>
            </w:r>
          </w:p>
        </w:tc>
        <w:tc>
          <w:tcPr>
            <w:tcW w:w="5055" w:type="dxa"/>
          </w:tcPr>
          <w:p w14:paraId="41B557E3" w14:textId="2FDDB4C9" w:rsidR="00582B6C" w:rsidRPr="00F4520F" w:rsidRDefault="00582B6C" w:rsidP="00582B6C">
            <w:r w:rsidRPr="00F4520F">
              <w:t>Trial_IgE_criteria</w:t>
            </w:r>
          </w:p>
        </w:tc>
        <w:tc>
          <w:tcPr>
            <w:tcW w:w="2821" w:type="dxa"/>
          </w:tcPr>
          <w:p w14:paraId="64F9649F" w14:textId="77777777" w:rsidR="00582B6C" w:rsidRPr="00F4520F" w:rsidRDefault="00582B6C" w:rsidP="00582B6C">
            <w:r w:rsidRPr="00F4520F">
              <w:t>as.factor</w:t>
            </w:r>
          </w:p>
        </w:tc>
      </w:tr>
      <w:tr w:rsidR="00582B6C" w14:paraId="6B268788" w14:textId="77777777" w:rsidTr="00A7501C">
        <w:tc>
          <w:tcPr>
            <w:tcW w:w="1070" w:type="dxa"/>
          </w:tcPr>
          <w:p w14:paraId="4EA8FECC" w14:textId="19FDA4B5" w:rsidR="00582B6C" w:rsidRPr="00F4520F" w:rsidRDefault="00582B6C" w:rsidP="00582B6C">
            <w:r>
              <w:t>4.124</w:t>
            </w:r>
          </w:p>
        </w:tc>
        <w:tc>
          <w:tcPr>
            <w:tcW w:w="5055" w:type="dxa"/>
          </w:tcPr>
          <w:p w14:paraId="6F8B374A" w14:textId="7342399C" w:rsidR="00582B6C" w:rsidRPr="00F4520F" w:rsidRDefault="00582B6C" w:rsidP="00582B6C">
            <w:r w:rsidRPr="00F4520F">
              <w:t>Trial_IgE_min</w:t>
            </w:r>
          </w:p>
        </w:tc>
        <w:tc>
          <w:tcPr>
            <w:tcW w:w="2821" w:type="dxa"/>
          </w:tcPr>
          <w:p w14:paraId="4AD51229" w14:textId="77777777" w:rsidR="00582B6C" w:rsidRPr="00F4520F" w:rsidRDefault="00582B6C" w:rsidP="00582B6C">
            <w:r w:rsidRPr="00F4520F">
              <w:t>as.numeric</w:t>
            </w:r>
          </w:p>
        </w:tc>
      </w:tr>
      <w:tr w:rsidR="00582B6C" w14:paraId="56EFC407" w14:textId="77777777" w:rsidTr="00A7501C">
        <w:tc>
          <w:tcPr>
            <w:tcW w:w="1070" w:type="dxa"/>
          </w:tcPr>
          <w:p w14:paraId="15F57D34" w14:textId="6C888105" w:rsidR="00582B6C" w:rsidRPr="00F4520F" w:rsidRDefault="00582B6C" w:rsidP="00582B6C">
            <w:r>
              <w:t>4.125</w:t>
            </w:r>
          </w:p>
        </w:tc>
        <w:tc>
          <w:tcPr>
            <w:tcW w:w="5055" w:type="dxa"/>
          </w:tcPr>
          <w:p w14:paraId="402A680A" w14:textId="76A79469" w:rsidR="00582B6C" w:rsidRPr="00F4520F" w:rsidRDefault="00582B6C" w:rsidP="00582B6C">
            <w:r w:rsidRPr="00F4520F">
              <w:t>Trial_IgE_max</w:t>
            </w:r>
            <w:r>
              <w:t> </w:t>
            </w:r>
          </w:p>
        </w:tc>
        <w:tc>
          <w:tcPr>
            <w:tcW w:w="2821" w:type="dxa"/>
          </w:tcPr>
          <w:p w14:paraId="35E6163C" w14:textId="77777777" w:rsidR="00582B6C" w:rsidRPr="00F4520F" w:rsidRDefault="00582B6C" w:rsidP="00582B6C">
            <w:r w:rsidRPr="00F4520F">
              <w:t>as.numeric</w:t>
            </w:r>
          </w:p>
        </w:tc>
      </w:tr>
    </w:tbl>
    <w:p w14:paraId="47401E47" w14:textId="77777777" w:rsidR="003D49C1" w:rsidRDefault="003D49C1" w:rsidP="003D49C1">
      <w:pPr>
        <w:pStyle w:val="Paragraphedeliste"/>
      </w:pPr>
    </w:p>
    <w:p w14:paraId="01D66C8D" w14:textId="77777777" w:rsidR="003D49C1" w:rsidRDefault="003D49C1" w:rsidP="003D49C1">
      <w:pPr>
        <w:pStyle w:val="Paragraphedeliste"/>
        <w:numPr>
          <w:ilvl w:val="0"/>
          <w:numId w:val="17"/>
        </w:numPr>
        <w:spacing w:after="160" w:line="278" w:lineRule="auto"/>
        <w:rPr>
          <w:b/>
          <w:bCs/>
        </w:rPr>
      </w:pPr>
      <w:r>
        <w:rPr>
          <w:b/>
          <w:bCs/>
        </w:rPr>
        <w:t>Putting</w:t>
      </w:r>
      <w:r w:rsidRPr="000B5B06">
        <w:rPr>
          <w:b/>
          <w:bCs/>
        </w:rPr>
        <w:t xml:space="preserve"> longitudinal variables with clear names</w:t>
      </w:r>
    </w:p>
    <w:tbl>
      <w:tblPr>
        <w:tblStyle w:val="Grilledutableau"/>
        <w:tblW w:w="8691" w:type="dxa"/>
        <w:tblInd w:w="510" w:type="dxa"/>
        <w:tblLook w:val="04A0" w:firstRow="1" w:lastRow="0" w:firstColumn="1" w:lastColumn="0" w:noHBand="0" w:noVBand="1"/>
      </w:tblPr>
      <w:tblGrid>
        <w:gridCol w:w="590"/>
        <w:gridCol w:w="1056"/>
        <w:gridCol w:w="2112"/>
        <w:gridCol w:w="1548"/>
        <w:gridCol w:w="1783"/>
        <w:gridCol w:w="1602"/>
      </w:tblGrid>
      <w:tr w:rsidR="003D49C1" w:rsidRPr="00D07651" w14:paraId="6FE86929" w14:textId="77777777" w:rsidTr="007C44C8">
        <w:tc>
          <w:tcPr>
            <w:tcW w:w="547" w:type="dxa"/>
            <w:vMerge w:val="restart"/>
          </w:tcPr>
          <w:p w14:paraId="1A0F2023" w14:textId="77777777" w:rsidR="003D49C1" w:rsidRPr="005F60E9" w:rsidRDefault="003D49C1" w:rsidP="007C44C8">
            <w:pPr>
              <w:jc w:val="center"/>
              <w:rPr>
                <w:b/>
                <w:bCs/>
              </w:rPr>
            </w:pPr>
            <w:r w:rsidRPr="005F60E9">
              <w:rPr>
                <w:b/>
                <w:bCs/>
              </w:rPr>
              <w:t>Wk</w:t>
            </w:r>
          </w:p>
        </w:tc>
        <w:tc>
          <w:tcPr>
            <w:tcW w:w="3191" w:type="dxa"/>
            <w:gridSpan w:val="2"/>
          </w:tcPr>
          <w:p w14:paraId="51509A0F" w14:textId="77777777" w:rsidR="003D49C1" w:rsidRPr="005F60E9" w:rsidRDefault="003D49C1" w:rsidP="007C44C8">
            <w:pPr>
              <w:jc w:val="center"/>
              <w:rPr>
                <w:b/>
                <w:bCs/>
              </w:rPr>
            </w:pPr>
            <w:r w:rsidRPr="005F60E9">
              <w:rPr>
                <w:b/>
                <w:bCs/>
              </w:rPr>
              <w:t>Symptoms</w:t>
            </w:r>
          </w:p>
        </w:tc>
        <w:tc>
          <w:tcPr>
            <w:tcW w:w="4953" w:type="dxa"/>
            <w:gridSpan w:val="3"/>
          </w:tcPr>
          <w:p w14:paraId="1C331CE6" w14:textId="77777777" w:rsidR="003D49C1" w:rsidRPr="005F60E9" w:rsidRDefault="003D49C1" w:rsidP="007C44C8">
            <w:pPr>
              <w:jc w:val="center"/>
              <w:rPr>
                <w:b/>
                <w:bCs/>
              </w:rPr>
            </w:pPr>
            <w:r w:rsidRPr="005F60E9">
              <w:rPr>
                <w:b/>
                <w:bCs/>
              </w:rPr>
              <w:t>Lung function</w:t>
            </w:r>
          </w:p>
        </w:tc>
      </w:tr>
      <w:tr w:rsidR="003D49C1" w:rsidRPr="00D07651" w14:paraId="7BAC4073" w14:textId="77777777" w:rsidTr="007C44C8">
        <w:tc>
          <w:tcPr>
            <w:tcW w:w="547" w:type="dxa"/>
            <w:vMerge/>
          </w:tcPr>
          <w:p w14:paraId="42174048" w14:textId="77777777" w:rsidR="003D49C1" w:rsidRPr="005F60E9" w:rsidRDefault="003D49C1" w:rsidP="007C44C8">
            <w:pPr>
              <w:jc w:val="center"/>
              <w:rPr>
                <w:b/>
                <w:bCs/>
              </w:rPr>
            </w:pPr>
          </w:p>
        </w:tc>
        <w:tc>
          <w:tcPr>
            <w:tcW w:w="1057" w:type="dxa"/>
          </w:tcPr>
          <w:p w14:paraId="1109E3B3" w14:textId="77777777" w:rsidR="003D49C1" w:rsidRPr="005F60E9" w:rsidRDefault="003D49C1" w:rsidP="007C44C8">
            <w:pPr>
              <w:jc w:val="center"/>
              <w:rPr>
                <w:b/>
                <w:bCs/>
              </w:rPr>
            </w:pPr>
            <w:r w:rsidRPr="005F60E9">
              <w:rPr>
                <w:b/>
                <w:bCs/>
              </w:rPr>
              <w:t>Day</w:t>
            </w:r>
          </w:p>
        </w:tc>
        <w:tc>
          <w:tcPr>
            <w:tcW w:w="2134" w:type="dxa"/>
          </w:tcPr>
          <w:p w14:paraId="4370FFD3" w14:textId="77777777" w:rsidR="003D49C1" w:rsidRPr="005F60E9" w:rsidRDefault="003D49C1" w:rsidP="007C44C8">
            <w:pPr>
              <w:jc w:val="center"/>
              <w:rPr>
                <w:b/>
                <w:bCs/>
              </w:rPr>
            </w:pPr>
            <w:r w:rsidRPr="005F60E9">
              <w:rPr>
                <w:b/>
                <w:bCs/>
              </w:rPr>
              <w:t>ACQ</w:t>
            </w:r>
          </w:p>
        </w:tc>
        <w:tc>
          <w:tcPr>
            <w:tcW w:w="1559" w:type="dxa"/>
          </w:tcPr>
          <w:p w14:paraId="61132B86" w14:textId="77777777" w:rsidR="003D49C1" w:rsidRPr="005F60E9" w:rsidRDefault="003D49C1" w:rsidP="007C44C8">
            <w:pPr>
              <w:jc w:val="center"/>
              <w:rPr>
                <w:b/>
                <w:bCs/>
              </w:rPr>
            </w:pPr>
            <w:r w:rsidRPr="005F60E9">
              <w:rPr>
                <w:b/>
                <w:bCs/>
              </w:rPr>
              <w:t>Day</w:t>
            </w:r>
          </w:p>
        </w:tc>
        <w:tc>
          <w:tcPr>
            <w:tcW w:w="1790" w:type="dxa"/>
          </w:tcPr>
          <w:p w14:paraId="3779A6C5" w14:textId="77777777" w:rsidR="003D49C1" w:rsidRPr="005F60E9" w:rsidRDefault="003D49C1" w:rsidP="007C44C8">
            <w:pPr>
              <w:jc w:val="center"/>
              <w:rPr>
                <w:b/>
                <w:bCs/>
              </w:rPr>
            </w:pPr>
            <w:r w:rsidRPr="005F60E9">
              <w:rPr>
                <w:b/>
                <w:bCs/>
              </w:rPr>
              <w:t>Pre-BD</w:t>
            </w:r>
          </w:p>
        </w:tc>
        <w:tc>
          <w:tcPr>
            <w:tcW w:w="1604" w:type="dxa"/>
          </w:tcPr>
          <w:p w14:paraId="50FFAD68" w14:textId="77777777" w:rsidR="003D49C1" w:rsidRPr="005F60E9" w:rsidRDefault="003D49C1" w:rsidP="007C44C8">
            <w:pPr>
              <w:jc w:val="center"/>
              <w:rPr>
                <w:b/>
                <w:bCs/>
              </w:rPr>
            </w:pPr>
            <w:r w:rsidRPr="005F60E9">
              <w:rPr>
                <w:b/>
                <w:bCs/>
              </w:rPr>
              <w:t>Post-BD</w:t>
            </w:r>
          </w:p>
        </w:tc>
      </w:tr>
      <w:tr w:rsidR="003D49C1" w:rsidRPr="00D07651" w14:paraId="2EF61A35" w14:textId="77777777" w:rsidTr="007C44C8">
        <w:tc>
          <w:tcPr>
            <w:tcW w:w="547" w:type="dxa"/>
          </w:tcPr>
          <w:p w14:paraId="1A317B88" w14:textId="77777777" w:rsidR="003D49C1" w:rsidRPr="00D07651" w:rsidRDefault="003D49C1" w:rsidP="007C44C8">
            <w:r w:rsidRPr="00D07651">
              <w:t>1</w:t>
            </w:r>
          </w:p>
        </w:tc>
        <w:tc>
          <w:tcPr>
            <w:tcW w:w="1057" w:type="dxa"/>
            <w:vAlign w:val="center"/>
          </w:tcPr>
          <w:p w14:paraId="775CDEB4" w14:textId="77777777" w:rsidR="003D49C1" w:rsidRPr="009E49F9" w:rsidRDefault="003D49C1" w:rsidP="007C44C8">
            <w:pPr>
              <w:jc w:val="center"/>
              <w:rPr>
                <w:sz w:val="12"/>
                <w:szCs w:val="12"/>
              </w:rPr>
            </w:pPr>
            <w:r w:rsidRPr="009E49F9">
              <w:rPr>
                <w:sz w:val="12"/>
                <w:szCs w:val="12"/>
              </w:rPr>
              <w:t>ACQ_Day_1W</w:t>
            </w:r>
          </w:p>
        </w:tc>
        <w:tc>
          <w:tcPr>
            <w:tcW w:w="2134" w:type="dxa"/>
            <w:vAlign w:val="center"/>
          </w:tcPr>
          <w:p w14:paraId="40D8987A" w14:textId="77777777" w:rsidR="003D49C1" w:rsidRPr="009E49F9" w:rsidRDefault="003D49C1" w:rsidP="007C44C8">
            <w:pPr>
              <w:jc w:val="center"/>
              <w:rPr>
                <w:sz w:val="12"/>
                <w:szCs w:val="12"/>
              </w:rPr>
            </w:pPr>
            <w:r w:rsidRPr="0059431E">
              <w:rPr>
                <w:sz w:val="12"/>
                <w:szCs w:val="12"/>
              </w:rPr>
              <w:t>ACQ_score_1W</w:t>
            </w:r>
          </w:p>
        </w:tc>
        <w:tc>
          <w:tcPr>
            <w:tcW w:w="1559" w:type="dxa"/>
            <w:vAlign w:val="center"/>
          </w:tcPr>
          <w:p w14:paraId="505E482D" w14:textId="77777777" w:rsidR="003D49C1" w:rsidRPr="009E49F9" w:rsidRDefault="003D49C1" w:rsidP="007C44C8">
            <w:pPr>
              <w:jc w:val="center"/>
              <w:rPr>
                <w:sz w:val="12"/>
                <w:szCs w:val="12"/>
              </w:rPr>
            </w:pPr>
            <w:r w:rsidRPr="0019003A">
              <w:rPr>
                <w:sz w:val="12"/>
                <w:szCs w:val="12"/>
              </w:rPr>
              <w:t>Lung_Day_1W</w:t>
            </w:r>
          </w:p>
        </w:tc>
        <w:tc>
          <w:tcPr>
            <w:tcW w:w="1790" w:type="dxa"/>
            <w:vAlign w:val="center"/>
          </w:tcPr>
          <w:p w14:paraId="4C03C79B" w14:textId="77777777" w:rsidR="003D49C1" w:rsidRDefault="003D49C1" w:rsidP="007C44C8">
            <w:pPr>
              <w:jc w:val="center"/>
              <w:rPr>
                <w:sz w:val="12"/>
                <w:szCs w:val="12"/>
              </w:rPr>
            </w:pPr>
            <w:r w:rsidRPr="005327F8">
              <w:rPr>
                <w:sz w:val="12"/>
                <w:szCs w:val="12"/>
              </w:rPr>
              <w:t>FEV1_preBD_L_1W</w:t>
            </w:r>
          </w:p>
          <w:p w14:paraId="480D564E" w14:textId="77777777" w:rsidR="003D49C1" w:rsidRDefault="003D49C1" w:rsidP="007C44C8">
            <w:pPr>
              <w:jc w:val="center"/>
              <w:rPr>
                <w:sz w:val="12"/>
                <w:szCs w:val="12"/>
              </w:rPr>
            </w:pPr>
            <w:r w:rsidRPr="005327F8">
              <w:rPr>
                <w:sz w:val="12"/>
                <w:szCs w:val="12"/>
              </w:rPr>
              <w:t>FEV1_preBD_PCT_1W</w:t>
            </w:r>
          </w:p>
          <w:p w14:paraId="42B4D5BD" w14:textId="77777777" w:rsidR="003D49C1" w:rsidRDefault="003D49C1" w:rsidP="007C44C8">
            <w:pPr>
              <w:jc w:val="center"/>
              <w:rPr>
                <w:sz w:val="12"/>
                <w:szCs w:val="12"/>
              </w:rPr>
            </w:pPr>
            <w:r w:rsidRPr="005327F8">
              <w:rPr>
                <w:sz w:val="12"/>
                <w:szCs w:val="12"/>
              </w:rPr>
              <w:t>FVC_preBD_L_1W</w:t>
            </w:r>
          </w:p>
          <w:p w14:paraId="2E78809D" w14:textId="77777777" w:rsidR="003D49C1" w:rsidRDefault="003D49C1" w:rsidP="007C44C8">
            <w:pPr>
              <w:jc w:val="center"/>
              <w:rPr>
                <w:sz w:val="12"/>
                <w:szCs w:val="12"/>
              </w:rPr>
            </w:pPr>
            <w:r w:rsidRPr="005327F8">
              <w:rPr>
                <w:sz w:val="12"/>
                <w:szCs w:val="12"/>
              </w:rPr>
              <w:t>FVC_preBD_PCT_1W</w:t>
            </w:r>
          </w:p>
          <w:p w14:paraId="5FEACF6A" w14:textId="77777777" w:rsidR="003D49C1" w:rsidRPr="009E49F9" w:rsidRDefault="003D49C1" w:rsidP="007C44C8">
            <w:pPr>
              <w:jc w:val="center"/>
              <w:rPr>
                <w:sz w:val="12"/>
                <w:szCs w:val="12"/>
              </w:rPr>
            </w:pPr>
            <w:r w:rsidRPr="005327F8">
              <w:rPr>
                <w:sz w:val="12"/>
                <w:szCs w:val="12"/>
              </w:rPr>
              <w:t>Tif_preBD_1W</w:t>
            </w:r>
          </w:p>
        </w:tc>
        <w:tc>
          <w:tcPr>
            <w:tcW w:w="1604" w:type="dxa"/>
            <w:vAlign w:val="center"/>
          </w:tcPr>
          <w:p w14:paraId="4E24012E" w14:textId="77777777" w:rsidR="003D49C1" w:rsidRDefault="003D49C1" w:rsidP="007C44C8">
            <w:pPr>
              <w:jc w:val="center"/>
              <w:rPr>
                <w:sz w:val="12"/>
                <w:szCs w:val="12"/>
              </w:rPr>
            </w:pPr>
            <w:r w:rsidRPr="003656B5">
              <w:rPr>
                <w:sz w:val="12"/>
                <w:szCs w:val="12"/>
              </w:rPr>
              <w:t>FEV1_postBD_L_1W</w:t>
            </w:r>
          </w:p>
          <w:p w14:paraId="564E1C39" w14:textId="77777777" w:rsidR="003D49C1" w:rsidRDefault="003D49C1" w:rsidP="007C44C8">
            <w:pPr>
              <w:jc w:val="center"/>
              <w:rPr>
                <w:sz w:val="12"/>
                <w:szCs w:val="12"/>
              </w:rPr>
            </w:pPr>
            <w:r w:rsidRPr="003656B5">
              <w:rPr>
                <w:sz w:val="12"/>
                <w:szCs w:val="12"/>
              </w:rPr>
              <w:t>FEV1_postBD_PCT_1W</w:t>
            </w:r>
          </w:p>
          <w:p w14:paraId="0D9DA0BC" w14:textId="77777777" w:rsidR="003D49C1" w:rsidRDefault="003D49C1" w:rsidP="007C44C8">
            <w:pPr>
              <w:jc w:val="center"/>
              <w:rPr>
                <w:sz w:val="12"/>
                <w:szCs w:val="12"/>
              </w:rPr>
            </w:pPr>
            <w:r w:rsidRPr="003656B5">
              <w:rPr>
                <w:sz w:val="12"/>
                <w:szCs w:val="12"/>
              </w:rPr>
              <w:t>FVC_postBD_L_1W</w:t>
            </w:r>
          </w:p>
          <w:p w14:paraId="732C0098" w14:textId="77777777" w:rsidR="003D49C1" w:rsidRDefault="003D49C1" w:rsidP="007C44C8">
            <w:pPr>
              <w:jc w:val="center"/>
              <w:rPr>
                <w:sz w:val="12"/>
                <w:szCs w:val="12"/>
              </w:rPr>
            </w:pPr>
            <w:r w:rsidRPr="003656B5">
              <w:rPr>
                <w:sz w:val="12"/>
                <w:szCs w:val="12"/>
              </w:rPr>
              <w:t>FVC_postBD_PCT_1W</w:t>
            </w:r>
          </w:p>
          <w:p w14:paraId="7A1FBF2D" w14:textId="77777777" w:rsidR="003D49C1" w:rsidRPr="009E49F9" w:rsidRDefault="003D49C1" w:rsidP="007C44C8">
            <w:pPr>
              <w:jc w:val="center"/>
              <w:rPr>
                <w:sz w:val="12"/>
                <w:szCs w:val="12"/>
              </w:rPr>
            </w:pPr>
            <w:r w:rsidRPr="003656B5">
              <w:rPr>
                <w:sz w:val="12"/>
                <w:szCs w:val="12"/>
              </w:rPr>
              <w:t>Tif_postBD_1W</w:t>
            </w:r>
          </w:p>
        </w:tc>
      </w:tr>
      <w:tr w:rsidR="003D49C1" w:rsidRPr="00D07651" w14:paraId="7DA0577F" w14:textId="77777777" w:rsidTr="007C44C8">
        <w:tc>
          <w:tcPr>
            <w:tcW w:w="547" w:type="dxa"/>
          </w:tcPr>
          <w:p w14:paraId="32583CA5" w14:textId="77777777" w:rsidR="003D49C1" w:rsidRPr="00D07651" w:rsidRDefault="003D49C1" w:rsidP="007C44C8">
            <w:r>
              <w:t>2</w:t>
            </w:r>
          </w:p>
        </w:tc>
        <w:tc>
          <w:tcPr>
            <w:tcW w:w="1057" w:type="dxa"/>
            <w:vAlign w:val="center"/>
          </w:tcPr>
          <w:p w14:paraId="7E1B542A" w14:textId="77777777" w:rsidR="003D49C1" w:rsidRPr="009E49F9" w:rsidRDefault="003D49C1" w:rsidP="007C44C8">
            <w:pPr>
              <w:jc w:val="center"/>
              <w:rPr>
                <w:sz w:val="12"/>
                <w:szCs w:val="12"/>
              </w:rPr>
            </w:pPr>
            <w:r w:rsidRPr="009E49F9">
              <w:rPr>
                <w:sz w:val="12"/>
                <w:szCs w:val="12"/>
              </w:rPr>
              <w:t>ACQ_Day_2W</w:t>
            </w:r>
          </w:p>
        </w:tc>
        <w:tc>
          <w:tcPr>
            <w:tcW w:w="2134" w:type="dxa"/>
            <w:vAlign w:val="center"/>
          </w:tcPr>
          <w:p w14:paraId="7978C15F" w14:textId="77777777" w:rsidR="003D49C1" w:rsidRPr="009E49F9" w:rsidRDefault="003D49C1" w:rsidP="007C44C8">
            <w:pPr>
              <w:tabs>
                <w:tab w:val="left" w:pos="520"/>
              </w:tabs>
              <w:jc w:val="center"/>
              <w:rPr>
                <w:sz w:val="12"/>
                <w:szCs w:val="12"/>
              </w:rPr>
            </w:pPr>
            <w:r w:rsidRPr="0059431E">
              <w:rPr>
                <w:sz w:val="12"/>
                <w:szCs w:val="12"/>
              </w:rPr>
              <w:t>ACQ_score_2W</w:t>
            </w:r>
          </w:p>
        </w:tc>
        <w:tc>
          <w:tcPr>
            <w:tcW w:w="1559" w:type="dxa"/>
            <w:vAlign w:val="center"/>
          </w:tcPr>
          <w:p w14:paraId="289F4BEE" w14:textId="77777777" w:rsidR="003D49C1" w:rsidRPr="009E49F9" w:rsidRDefault="003D49C1" w:rsidP="007C44C8">
            <w:pPr>
              <w:jc w:val="center"/>
              <w:rPr>
                <w:sz w:val="12"/>
                <w:szCs w:val="12"/>
              </w:rPr>
            </w:pPr>
            <w:r w:rsidRPr="0019003A">
              <w:rPr>
                <w:sz w:val="12"/>
                <w:szCs w:val="12"/>
              </w:rPr>
              <w:t>Lung_Day_2W</w:t>
            </w:r>
          </w:p>
        </w:tc>
        <w:tc>
          <w:tcPr>
            <w:tcW w:w="1790" w:type="dxa"/>
            <w:vAlign w:val="center"/>
          </w:tcPr>
          <w:p w14:paraId="0230AB07" w14:textId="77777777" w:rsidR="003D49C1" w:rsidRDefault="003D49C1" w:rsidP="007C44C8">
            <w:pPr>
              <w:jc w:val="center"/>
              <w:rPr>
                <w:sz w:val="12"/>
                <w:szCs w:val="12"/>
              </w:rPr>
            </w:pPr>
            <w:r w:rsidRPr="003656B5">
              <w:rPr>
                <w:sz w:val="12"/>
                <w:szCs w:val="12"/>
              </w:rPr>
              <w:t>FEV1_preBD_L_2W</w:t>
            </w:r>
          </w:p>
          <w:p w14:paraId="201DDC8C" w14:textId="77777777" w:rsidR="003D49C1" w:rsidRDefault="003D49C1" w:rsidP="007C44C8">
            <w:pPr>
              <w:jc w:val="center"/>
              <w:rPr>
                <w:sz w:val="12"/>
                <w:szCs w:val="12"/>
              </w:rPr>
            </w:pPr>
            <w:r w:rsidRPr="003656B5">
              <w:rPr>
                <w:sz w:val="12"/>
                <w:szCs w:val="12"/>
              </w:rPr>
              <w:t>FEV1_preBD_PCT_2W</w:t>
            </w:r>
          </w:p>
          <w:p w14:paraId="34A2B8C2" w14:textId="77777777" w:rsidR="003D49C1" w:rsidRDefault="003D49C1" w:rsidP="007C44C8">
            <w:pPr>
              <w:jc w:val="center"/>
              <w:rPr>
                <w:sz w:val="12"/>
                <w:szCs w:val="12"/>
              </w:rPr>
            </w:pPr>
            <w:r w:rsidRPr="003656B5">
              <w:rPr>
                <w:sz w:val="12"/>
                <w:szCs w:val="12"/>
              </w:rPr>
              <w:t>FVC_preBD_L_2W</w:t>
            </w:r>
          </w:p>
          <w:p w14:paraId="6196C969" w14:textId="77777777" w:rsidR="003D49C1" w:rsidRDefault="003D49C1" w:rsidP="007C44C8">
            <w:pPr>
              <w:jc w:val="center"/>
              <w:rPr>
                <w:sz w:val="12"/>
                <w:szCs w:val="12"/>
              </w:rPr>
            </w:pPr>
            <w:r w:rsidRPr="003656B5">
              <w:rPr>
                <w:sz w:val="12"/>
                <w:szCs w:val="12"/>
              </w:rPr>
              <w:t>FVC_preBD_PCT_2W</w:t>
            </w:r>
          </w:p>
          <w:p w14:paraId="70B9A04D" w14:textId="77777777" w:rsidR="003D49C1" w:rsidRPr="009E49F9" w:rsidRDefault="003D49C1" w:rsidP="007C44C8">
            <w:pPr>
              <w:jc w:val="center"/>
              <w:rPr>
                <w:sz w:val="12"/>
                <w:szCs w:val="12"/>
              </w:rPr>
            </w:pPr>
            <w:r w:rsidRPr="003656B5">
              <w:rPr>
                <w:sz w:val="12"/>
                <w:szCs w:val="12"/>
              </w:rPr>
              <w:t>Tif_preBD_2W</w:t>
            </w:r>
          </w:p>
        </w:tc>
        <w:tc>
          <w:tcPr>
            <w:tcW w:w="1604" w:type="dxa"/>
            <w:vAlign w:val="center"/>
          </w:tcPr>
          <w:p w14:paraId="1C479E0A" w14:textId="77777777" w:rsidR="003D49C1" w:rsidRDefault="003D49C1" w:rsidP="007C44C8">
            <w:pPr>
              <w:jc w:val="center"/>
              <w:rPr>
                <w:sz w:val="12"/>
                <w:szCs w:val="12"/>
              </w:rPr>
            </w:pPr>
            <w:r w:rsidRPr="003656B5">
              <w:rPr>
                <w:sz w:val="12"/>
                <w:szCs w:val="12"/>
              </w:rPr>
              <w:t>FEV1_postBD_L_2W</w:t>
            </w:r>
          </w:p>
          <w:p w14:paraId="0286A70D" w14:textId="77777777" w:rsidR="003D49C1" w:rsidRDefault="003D49C1" w:rsidP="007C44C8">
            <w:pPr>
              <w:jc w:val="center"/>
              <w:rPr>
                <w:sz w:val="12"/>
                <w:szCs w:val="12"/>
              </w:rPr>
            </w:pPr>
            <w:r w:rsidRPr="003656B5">
              <w:rPr>
                <w:sz w:val="12"/>
                <w:szCs w:val="12"/>
              </w:rPr>
              <w:t>FEV1_postBD_PCT_2W</w:t>
            </w:r>
          </w:p>
          <w:p w14:paraId="02C340CB" w14:textId="77777777" w:rsidR="003D49C1" w:rsidRDefault="003D49C1" w:rsidP="007C44C8">
            <w:pPr>
              <w:jc w:val="center"/>
              <w:rPr>
                <w:sz w:val="12"/>
                <w:szCs w:val="12"/>
              </w:rPr>
            </w:pPr>
            <w:r w:rsidRPr="003656B5">
              <w:rPr>
                <w:sz w:val="12"/>
                <w:szCs w:val="12"/>
              </w:rPr>
              <w:t>FVC_postBD_L_2W</w:t>
            </w:r>
          </w:p>
          <w:p w14:paraId="17995F87" w14:textId="77777777" w:rsidR="003D49C1" w:rsidRDefault="003D49C1" w:rsidP="007C44C8">
            <w:pPr>
              <w:jc w:val="center"/>
              <w:rPr>
                <w:sz w:val="12"/>
                <w:szCs w:val="12"/>
              </w:rPr>
            </w:pPr>
            <w:r w:rsidRPr="003656B5">
              <w:rPr>
                <w:sz w:val="12"/>
                <w:szCs w:val="12"/>
              </w:rPr>
              <w:t>FVC_postBD_PCT_2W</w:t>
            </w:r>
          </w:p>
          <w:p w14:paraId="71F275DB" w14:textId="77777777" w:rsidR="003D49C1" w:rsidRPr="009E49F9" w:rsidRDefault="003D49C1" w:rsidP="007C44C8">
            <w:pPr>
              <w:jc w:val="center"/>
              <w:rPr>
                <w:sz w:val="12"/>
                <w:szCs w:val="12"/>
              </w:rPr>
            </w:pPr>
            <w:r w:rsidRPr="003656B5">
              <w:rPr>
                <w:sz w:val="12"/>
                <w:szCs w:val="12"/>
              </w:rPr>
              <w:t>Tif_postBD_2W</w:t>
            </w:r>
          </w:p>
        </w:tc>
      </w:tr>
      <w:tr w:rsidR="003D49C1" w:rsidRPr="00D07651" w14:paraId="4E7670CF" w14:textId="77777777" w:rsidTr="007C44C8">
        <w:tc>
          <w:tcPr>
            <w:tcW w:w="547" w:type="dxa"/>
          </w:tcPr>
          <w:p w14:paraId="0B49A464" w14:textId="77777777" w:rsidR="003D49C1" w:rsidRPr="00D07651" w:rsidRDefault="003D49C1" w:rsidP="007C44C8">
            <w:r>
              <w:t>3</w:t>
            </w:r>
          </w:p>
        </w:tc>
        <w:tc>
          <w:tcPr>
            <w:tcW w:w="1057" w:type="dxa"/>
            <w:vAlign w:val="center"/>
          </w:tcPr>
          <w:p w14:paraId="2334508B" w14:textId="77777777" w:rsidR="003D49C1" w:rsidRPr="009E49F9" w:rsidRDefault="003D49C1" w:rsidP="007C44C8">
            <w:pPr>
              <w:jc w:val="center"/>
              <w:rPr>
                <w:sz w:val="12"/>
                <w:szCs w:val="12"/>
              </w:rPr>
            </w:pPr>
            <w:r w:rsidRPr="003459FD">
              <w:rPr>
                <w:sz w:val="12"/>
                <w:szCs w:val="12"/>
              </w:rPr>
              <w:t>ACQ_Day_3W</w:t>
            </w:r>
          </w:p>
        </w:tc>
        <w:tc>
          <w:tcPr>
            <w:tcW w:w="2134" w:type="dxa"/>
            <w:vAlign w:val="center"/>
          </w:tcPr>
          <w:p w14:paraId="2902B186" w14:textId="77777777" w:rsidR="003D49C1" w:rsidRPr="009E49F9" w:rsidRDefault="003D49C1" w:rsidP="007C44C8">
            <w:pPr>
              <w:jc w:val="center"/>
              <w:rPr>
                <w:sz w:val="12"/>
                <w:szCs w:val="12"/>
              </w:rPr>
            </w:pPr>
            <w:r w:rsidRPr="00C33E70">
              <w:rPr>
                <w:sz w:val="12"/>
                <w:szCs w:val="12"/>
              </w:rPr>
              <w:t>ACQ_score_3W</w:t>
            </w:r>
          </w:p>
        </w:tc>
        <w:tc>
          <w:tcPr>
            <w:tcW w:w="1559" w:type="dxa"/>
            <w:vAlign w:val="center"/>
          </w:tcPr>
          <w:p w14:paraId="67613107" w14:textId="77777777" w:rsidR="003D49C1" w:rsidRPr="009E49F9" w:rsidRDefault="003D49C1" w:rsidP="007C44C8">
            <w:pPr>
              <w:jc w:val="center"/>
              <w:rPr>
                <w:sz w:val="12"/>
                <w:szCs w:val="12"/>
              </w:rPr>
            </w:pPr>
          </w:p>
        </w:tc>
        <w:tc>
          <w:tcPr>
            <w:tcW w:w="1790" w:type="dxa"/>
            <w:vAlign w:val="center"/>
          </w:tcPr>
          <w:p w14:paraId="16A2C119" w14:textId="77777777" w:rsidR="003D49C1" w:rsidRPr="009E49F9" w:rsidRDefault="003D49C1" w:rsidP="007C44C8">
            <w:pPr>
              <w:jc w:val="center"/>
              <w:rPr>
                <w:sz w:val="12"/>
                <w:szCs w:val="12"/>
              </w:rPr>
            </w:pPr>
          </w:p>
        </w:tc>
        <w:tc>
          <w:tcPr>
            <w:tcW w:w="1604" w:type="dxa"/>
            <w:vAlign w:val="center"/>
          </w:tcPr>
          <w:p w14:paraId="7CD6909A" w14:textId="77777777" w:rsidR="003D49C1" w:rsidRPr="009E49F9" w:rsidRDefault="003D49C1" w:rsidP="007C44C8">
            <w:pPr>
              <w:jc w:val="center"/>
              <w:rPr>
                <w:sz w:val="12"/>
                <w:szCs w:val="12"/>
              </w:rPr>
            </w:pPr>
          </w:p>
        </w:tc>
      </w:tr>
      <w:tr w:rsidR="003D49C1" w:rsidRPr="00D07651" w14:paraId="7DF273D6" w14:textId="77777777" w:rsidTr="007C44C8">
        <w:tc>
          <w:tcPr>
            <w:tcW w:w="547" w:type="dxa"/>
          </w:tcPr>
          <w:p w14:paraId="30D2A19F" w14:textId="77777777" w:rsidR="003D49C1" w:rsidRPr="00D07651" w:rsidRDefault="003D49C1" w:rsidP="007C44C8">
            <w:r>
              <w:t>4</w:t>
            </w:r>
          </w:p>
        </w:tc>
        <w:tc>
          <w:tcPr>
            <w:tcW w:w="1057" w:type="dxa"/>
            <w:vAlign w:val="center"/>
          </w:tcPr>
          <w:p w14:paraId="1B8F243C" w14:textId="77777777" w:rsidR="003D49C1" w:rsidRPr="009E49F9" w:rsidRDefault="003D49C1" w:rsidP="007C44C8">
            <w:pPr>
              <w:jc w:val="center"/>
              <w:rPr>
                <w:sz w:val="12"/>
                <w:szCs w:val="12"/>
              </w:rPr>
            </w:pPr>
            <w:r w:rsidRPr="003459FD">
              <w:rPr>
                <w:sz w:val="12"/>
                <w:szCs w:val="12"/>
              </w:rPr>
              <w:t>ACQ_Day_4W</w:t>
            </w:r>
          </w:p>
        </w:tc>
        <w:tc>
          <w:tcPr>
            <w:tcW w:w="2134" w:type="dxa"/>
            <w:vAlign w:val="center"/>
          </w:tcPr>
          <w:p w14:paraId="5D6DD29C" w14:textId="77777777" w:rsidR="003D49C1" w:rsidRPr="009E49F9" w:rsidRDefault="003D49C1" w:rsidP="007C44C8">
            <w:pPr>
              <w:jc w:val="center"/>
              <w:rPr>
                <w:sz w:val="12"/>
                <w:szCs w:val="12"/>
              </w:rPr>
            </w:pPr>
            <w:r w:rsidRPr="00C33E70">
              <w:rPr>
                <w:sz w:val="12"/>
                <w:szCs w:val="12"/>
              </w:rPr>
              <w:t>ACQ_score_4W</w:t>
            </w:r>
          </w:p>
        </w:tc>
        <w:tc>
          <w:tcPr>
            <w:tcW w:w="1559" w:type="dxa"/>
            <w:vAlign w:val="center"/>
          </w:tcPr>
          <w:p w14:paraId="59358915" w14:textId="77777777" w:rsidR="003D49C1" w:rsidRPr="009E49F9" w:rsidRDefault="003D49C1" w:rsidP="007C44C8">
            <w:pPr>
              <w:jc w:val="center"/>
              <w:rPr>
                <w:sz w:val="12"/>
                <w:szCs w:val="12"/>
              </w:rPr>
            </w:pPr>
            <w:r w:rsidRPr="0019003A">
              <w:rPr>
                <w:sz w:val="12"/>
                <w:szCs w:val="12"/>
              </w:rPr>
              <w:t>Lung_Day_4W</w:t>
            </w:r>
          </w:p>
        </w:tc>
        <w:tc>
          <w:tcPr>
            <w:tcW w:w="1790" w:type="dxa"/>
            <w:vAlign w:val="center"/>
          </w:tcPr>
          <w:p w14:paraId="75D8BF5F" w14:textId="77777777" w:rsidR="003D49C1" w:rsidRDefault="003D49C1" w:rsidP="007C44C8">
            <w:pPr>
              <w:jc w:val="center"/>
              <w:rPr>
                <w:sz w:val="12"/>
                <w:szCs w:val="12"/>
              </w:rPr>
            </w:pPr>
            <w:r w:rsidRPr="003656B5">
              <w:rPr>
                <w:sz w:val="12"/>
                <w:szCs w:val="12"/>
              </w:rPr>
              <w:t>FEV1_preBD_L_4W</w:t>
            </w:r>
          </w:p>
          <w:p w14:paraId="17328A10" w14:textId="77777777" w:rsidR="003D49C1" w:rsidRDefault="003D49C1" w:rsidP="007C44C8">
            <w:pPr>
              <w:jc w:val="center"/>
              <w:rPr>
                <w:sz w:val="12"/>
                <w:szCs w:val="12"/>
              </w:rPr>
            </w:pPr>
            <w:r w:rsidRPr="003656B5">
              <w:rPr>
                <w:sz w:val="12"/>
                <w:szCs w:val="12"/>
              </w:rPr>
              <w:t>FEV1_preBD_PCT_4W</w:t>
            </w:r>
          </w:p>
          <w:p w14:paraId="08E74688" w14:textId="77777777" w:rsidR="003D49C1" w:rsidRDefault="003D49C1" w:rsidP="007C44C8">
            <w:pPr>
              <w:jc w:val="center"/>
              <w:rPr>
                <w:sz w:val="12"/>
                <w:szCs w:val="12"/>
              </w:rPr>
            </w:pPr>
            <w:r w:rsidRPr="003656B5">
              <w:rPr>
                <w:sz w:val="12"/>
                <w:szCs w:val="12"/>
              </w:rPr>
              <w:t>FVC_preBD_L_4W</w:t>
            </w:r>
          </w:p>
          <w:p w14:paraId="2B898428" w14:textId="77777777" w:rsidR="003D49C1" w:rsidRDefault="003D49C1" w:rsidP="007C44C8">
            <w:pPr>
              <w:jc w:val="center"/>
              <w:rPr>
                <w:sz w:val="12"/>
                <w:szCs w:val="12"/>
              </w:rPr>
            </w:pPr>
            <w:r w:rsidRPr="003656B5">
              <w:rPr>
                <w:sz w:val="12"/>
                <w:szCs w:val="12"/>
              </w:rPr>
              <w:t>FVC_preBD_PCT_4W</w:t>
            </w:r>
          </w:p>
          <w:p w14:paraId="559FC793" w14:textId="77777777" w:rsidR="003D49C1" w:rsidRPr="009E49F9" w:rsidRDefault="003D49C1" w:rsidP="007C44C8">
            <w:pPr>
              <w:jc w:val="center"/>
              <w:rPr>
                <w:sz w:val="12"/>
                <w:szCs w:val="12"/>
              </w:rPr>
            </w:pPr>
            <w:r w:rsidRPr="003656B5">
              <w:rPr>
                <w:sz w:val="12"/>
                <w:szCs w:val="12"/>
              </w:rPr>
              <w:t>Tif_preBD_4W</w:t>
            </w:r>
          </w:p>
        </w:tc>
        <w:tc>
          <w:tcPr>
            <w:tcW w:w="1604" w:type="dxa"/>
            <w:vAlign w:val="center"/>
          </w:tcPr>
          <w:p w14:paraId="6DB83275" w14:textId="77777777" w:rsidR="003D49C1" w:rsidRDefault="003D49C1" w:rsidP="007C44C8">
            <w:pPr>
              <w:jc w:val="center"/>
              <w:rPr>
                <w:sz w:val="12"/>
                <w:szCs w:val="12"/>
              </w:rPr>
            </w:pPr>
            <w:r w:rsidRPr="003656B5">
              <w:rPr>
                <w:sz w:val="12"/>
                <w:szCs w:val="12"/>
              </w:rPr>
              <w:t>FEV1_postBD_L_4W</w:t>
            </w:r>
          </w:p>
          <w:p w14:paraId="4E74AD76" w14:textId="77777777" w:rsidR="003D49C1" w:rsidRDefault="003D49C1" w:rsidP="007C44C8">
            <w:pPr>
              <w:jc w:val="center"/>
              <w:rPr>
                <w:sz w:val="12"/>
                <w:szCs w:val="12"/>
              </w:rPr>
            </w:pPr>
            <w:r w:rsidRPr="003656B5">
              <w:rPr>
                <w:sz w:val="12"/>
                <w:szCs w:val="12"/>
              </w:rPr>
              <w:t>FEV1_postBD_PCT_4W</w:t>
            </w:r>
          </w:p>
          <w:p w14:paraId="6D2F648D" w14:textId="77777777" w:rsidR="003D49C1" w:rsidRDefault="003D49C1" w:rsidP="007C44C8">
            <w:pPr>
              <w:jc w:val="center"/>
              <w:rPr>
                <w:sz w:val="12"/>
                <w:szCs w:val="12"/>
              </w:rPr>
            </w:pPr>
            <w:r w:rsidRPr="003656B5">
              <w:rPr>
                <w:sz w:val="12"/>
                <w:szCs w:val="12"/>
              </w:rPr>
              <w:t>FVC_postBD_L_4W</w:t>
            </w:r>
          </w:p>
          <w:p w14:paraId="4E316983" w14:textId="77777777" w:rsidR="003D49C1" w:rsidRDefault="003D49C1" w:rsidP="007C44C8">
            <w:pPr>
              <w:jc w:val="center"/>
              <w:rPr>
                <w:sz w:val="12"/>
                <w:szCs w:val="12"/>
              </w:rPr>
            </w:pPr>
            <w:r w:rsidRPr="003656B5">
              <w:rPr>
                <w:sz w:val="12"/>
                <w:szCs w:val="12"/>
              </w:rPr>
              <w:t>FVC_postBD_PCT_4W</w:t>
            </w:r>
          </w:p>
          <w:p w14:paraId="58A99CD5" w14:textId="77777777" w:rsidR="003D49C1" w:rsidRPr="009E49F9" w:rsidRDefault="003D49C1" w:rsidP="007C44C8">
            <w:pPr>
              <w:jc w:val="center"/>
              <w:rPr>
                <w:sz w:val="12"/>
                <w:szCs w:val="12"/>
              </w:rPr>
            </w:pPr>
            <w:r w:rsidRPr="003656B5">
              <w:rPr>
                <w:sz w:val="12"/>
                <w:szCs w:val="12"/>
              </w:rPr>
              <w:t>Tif_postBD_4W</w:t>
            </w:r>
          </w:p>
        </w:tc>
      </w:tr>
      <w:tr w:rsidR="003D49C1" w:rsidRPr="00D07651" w14:paraId="1F4EA638" w14:textId="77777777" w:rsidTr="007C44C8">
        <w:tc>
          <w:tcPr>
            <w:tcW w:w="547" w:type="dxa"/>
          </w:tcPr>
          <w:p w14:paraId="5952DE7D" w14:textId="77777777" w:rsidR="003D49C1" w:rsidRPr="00D07651" w:rsidRDefault="003D49C1" w:rsidP="007C44C8">
            <w:r>
              <w:t>5</w:t>
            </w:r>
          </w:p>
        </w:tc>
        <w:tc>
          <w:tcPr>
            <w:tcW w:w="1057" w:type="dxa"/>
            <w:vAlign w:val="center"/>
          </w:tcPr>
          <w:p w14:paraId="5B2E4417" w14:textId="77777777" w:rsidR="003D49C1" w:rsidRPr="009E49F9" w:rsidRDefault="003D49C1" w:rsidP="007C44C8">
            <w:pPr>
              <w:jc w:val="center"/>
              <w:rPr>
                <w:sz w:val="12"/>
                <w:szCs w:val="12"/>
              </w:rPr>
            </w:pPr>
            <w:r w:rsidRPr="003459FD">
              <w:rPr>
                <w:sz w:val="12"/>
                <w:szCs w:val="12"/>
              </w:rPr>
              <w:t>ACQ_Day_5W</w:t>
            </w:r>
          </w:p>
        </w:tc>
        <w:tc>
          <w:tcPr>
            <w:tcW w:w="2134" w:type="dxa"/>
            <w:vAlign w:val="center"/>
          </w:tcPr>
          <w:p w14:paraId="18F708AA" w14:textId="77777777" w:rsidR="003D49C1" w:rsidRPr="009E49F9" w:rsidRDefault="003D49C1" w:rsidP="007C44C8">
            <w:pPr>
              <w:jc w:val="center"/>
              <w:rPr>
                <w:sz w:val="12"/>
                <w:szCs w:val="12"/>
              </w:rPr>
            </w:pPr>
            <w:r w:rsidRPr="00C33E70">
              <w:rPr>
                <w:sz w:val="12"/>
                <w:szCs w:val="12"/>
              </w:rPr>
              <w:t>ACQ_score_5W</w:t>
            </w:r>
          </w:p>
        </w:tc>
        <w:tc>
          <w:tcPr>
            <w:tcW w:w="1559" w:type="dxa"/>
            <w:vAlign w:val="center"/>
          </w:tcPr>
          <w:p w14:paraId="58142139" w14:textId="77777777" w:rsidR="003D49C1" w:rsidRPr="009E49F9" w:rsidRDefault="003D49C1" w:rsidP="007C44C8">
            <w:pPr>
              <w:jc w:val="center"/>
              <w:rPr>
                <w:sz w:val="12"/>
                <w:szCs w:val="12"/>
              </w:rPr>
            </w:pPr>
          </w:p>
        </w:tc>
        <w:tc>
          <w:tcPr>
            <w:tcW w:w="1790" w:type="dxa"/>
            <w:vAlign w:val="center"/>
          </w:tcPr>
          <w:p w14:paraId="174B5BC8" w14:textId="77777777" w:rsidR="003D49C1" w:rsidRPr="009E49F9" w:rsidRDefault="003D49C1" w:rsidP="007C44C8">
            <w:pPr>
              <w:jc w:val="center"/>
              <w:rPr>
                <w:sz w:val="12"/>
                <w:szCs w:val="12"/>
              </w:rPr>
            </w:pPr>
          </w:p>
        </w:tc>
        <w:tc>
          <w:tcPr>
            <w:tcW w:w="1604" w:type="dxa"/>
            <w:vAlign w:val="center"/>
          </w:tcPr>
          <w:p w14:paraId="410CB37D" w14:textId="77777777" w:rsidR="003D49C1" w:rsidRPr="009E49F9" w:rsidRDefault="003D49C1" w:rsidP="007C44C8">
            <w:pPr>
              <w:jc w:val="center"/>
              <w:rPr>
                <w:sz w:val="12"/>
                <w:szCs w:val="12"/>
              </w:rPr>
            </w:pPr>
          </w:p>
        </w:tc>
      </w:tr>
      <w:tr w:rsidR="003D49C1" w:rsidRPr="00D07651" w14:paraId="0CBF956F" w14:textId="77777777" w:rsidTr="007C44C8">
        <w:tc>
          <w:tcPr>
            <w:tcW w:w="547" w:type="dxa"/>
          </w:tcPr>
          <w:p w14:paraId="274B63B9" w14:textId="77777777" w:rsidR="003D49C1" w:rsidRPr="00D07651" w:rsidRDefault="003D49C1" w:rsidP="007C44C8">
            <w:r>
              <w:t>6</w:t>
            </w:r>
          </w:p>
        </w:tc>
        <w:tc>
          <w:tcPr>
            <w:tcW w:w="1057" w:type="dxa"/>
            <w:vAlign w:val="center"/>
          </w:tcPr>
          <w:p w14:paraId="123D7E96" w14:textId="77777777" w:rsidR="003D49C1" w:rsidRPr="009E49F9" w:rsidRDefault="003D49C1" w:rsidP="007C44C8">
            <w:pPr>
              <w:jc w:val="center"/>
              <w:rPr>
                <w:sz w:val="12"/>
                <w:szCs w:val="12"/>
              </w:rPr>
            </w:pPr>
            <w:r w:rsidRPr="003459FD">
              <w:rPr>
                <w:sz w:val="12"/>
                <w:szCs w:val="12"/>
              </w:rPr>
              <w:t>ACQ_Day_6W</w:t>
            </w:r>
          </w:p>
        </w:tc>
        <w:tc>
          <w:tcPr>
            <w:tcW w:w="2134" w:type="dxa"/>
            <w:vAlign w:val="center"/>
          </w:tcPr>
          <w:p w14:paraId="5C2DF3D1" w14:textId="77777777" w:rsidR="003D49C1" w:rsidRPr="009E49F9" w:rsidRDefault="003D49C1" w:rsidP="007C44C8">
            <w:pPr>
              <w:jc w:val="center"/>
              <w:rPr>
                <w:sz w:val="12"/>
                <w:szCs w:val="12"/>
              </w:rPr>
            </w:pPr>
            <w:r w:rsidRPr="00C33E70">
              <w:rPr>
                <w:sz w:val="12"/>
                <w:szCs w:val="12"/>
              </w:rPr>
              <w:t>ACQ_score_6W</w:t>
            </w:r>
          </w:p>
        </w:tc>
        <w:tc>
          <w:tcPr>
            <w:tcW w:w="1559" w:type="dxa"/>
            <w:vAlign w:val="center"/>
          </w:tcPr>
          <w:p w14:paraId="69EF8306" w14:textId="77777777" w:rsidR="003D49C1" w:rsidRPr="009E49F9" w:rsidRDefault="003D49C1" w:rsidP="007C44C8">
            <w:pPr>
              <w:jc w:val="center"/>
              <w:rPr>
                <w:sz w:val="12"/>
                <w:szCs w:val="12"/>
              </w:rPr>
            </w:pPr>
          </w:p>
        </w:tc>
        <w:tc>
          <w:tcPr>
            <w:tcW w:w="1790" w:type="dxa"/>
            <w:vAlign w:val="center"/>
          </w:tcPr>
          <w:p w14:paraId="24825ED0" w14:textId="77777777" w:rsidR="003D49C1" w:rsidRPr="009E49F9" w:rsidRDefault="003D49C1" w:rsidP="007C44C8">
            <w:pPr>
              <w:jc w:val="center"/>
              <w:rPr>
                <w:sz w:val="12"/>
                <w:szCs w:val="12"/>
              </w:rPr>
            </w:pPr>
          </w:p>
        </w:tc>
        <w:tc>
          <w:tcPr>
            <w:tcW w:w="1604" w:type="dxa"/>
            <w:vAlign w:val="center"/>
          </w:tcPr>
          <w:p w14:paraId="387C1F0A" w14:textId="77777777" w:rsidR="003D49C1" w:rsidRPr="009E49F9" w:rsidRDefault="003D49C1" w:rsidP="007C44C8">
            <w:pPr>
              <w:jc w:val="center"/>
              <w:rPr>
                <w:sz w:val="12"/>
                <w:szCs w:val="12"/>
              </w:rPr>
            </w:pPr>
          </w:p>
        </w:tc>
      </w:tr>
      <w:tr w:rsidR="003D49C1" w:rsidRPr="00D07651" w14:paraId="14AFDB90" w14:textId="77777777" w:rsidTr="007C44C8">
        <w:tc>
          <w:tcPr>
            <w:tcW w:w="547" w:type="dxa"/>
          </w:tcPr>
          <w:p w14:paraId="2CD46BC9" w14:textId="77777777" w:rsidR="003D49C1" w:rsidRPr="00D07651" w:rsidRDefault="003D49C1" w:rsidP="007C44C8">
            <w:r>
              <w:t>7</w:t>
            </w:r>
          </w:p>
        </w:tc>
        <w:tc>
          <w:tcPr>
            <w:tcW w:w="1057" w:type="dxa"/>
            <w:vAlign w:val="center"/>
          </w:tcPr>
          <w:p w14:paraId="6C37DB27" w14:textId="77777777" w:rsidR="003D49C1" w:rsidRPr="009E49F9" w:rsidRDefault="003D49C1" w:rsidP="007C44C8">
            <w:pPr>
              <w:jc w:val="center"/>
              <w:rPr>
                <w:sz w:val="12"/>
                <w:szCs w:val="12"/>
              </w:rPr>
            </w:pPr>
            <w:r w:rsidRPr="003459FD">
              <w:rPr>
                <w:sz w:val="12"/>
                <w:szCs w:val="12"/>
              </w:rPr>
              <w:t>ACQ_Day_7W</w:t>
            </w:r>
          </w:p>
        </w:tc>
        <w:tc>
          <w:tcPr>
            <w:tcW w:w="2134" w:type="dxa"/>
            <w:vAlign w:val="center"/>
          </w:tcPr>
          <w:p w14:paraId="35DF5EE8" w14:textId="77777777" w:rsidR="003D49C1" w:rsidRPr="009E49F9" w:rsidRDefault="003D49C1" w:rsidP="007C44C8">
            <w:pPr>
              <w:jc w:val="center"/>
              <w:rPr>
                <w:sz w:val="12"/>
                <w:szCs w:val="12"/>
              </w:rPr>
            </w:pPr>
            <w:r w:rsidRPr="00C33E70">
              <w:rPr>
                <w:sz w:val="12"/>
                <w:szCs w:val="12"/>
              </w:rPr>
              <w:t>ACQ_score_7W</w:t>
            </w:r>
          </w:p>
        </w:tc>
        <w:tc>
          <w:tcPr>
            <w:tcW w:w="1559" w:type="dxa"/>
            <w:vAlign w:val="center"/>
          </w:tcPr>
          <w:p w14:paraId="5548A7CC" w14:textId="77777777" w:rsidR="003D49C1" w:rsidRPr="009E49F9" w:rsidRDefault="003D49C1" w:rsidP="007C44C8">
            <w:pPr>
              <w:jc w:val="center"/>
              <w:rPr>
                <w:sz w:val="12"/>
                <w:szCs w:val="12"/>
              </w:rPr>
            </w:pPr>
          </w:p>
        </w:tc>
        <w:tc>
          <w:tcPr>
            <w:tcW w:w="1790" w:type="dxa"/>
            <w:vAlign w:val="center"/>
          </w:tcPr>
          <w:p w14:paraId="5F5A1BD1" w14:textId="77777777" w:rsidR="003D49C1" w:rsidRPr="009E49F9" w:rsidRDefault="003D49C1" w:rsidP="007C44C8">
            <w:pPr>
              <w:jc w:val="center"/>
              <w:rPr>
                <w:sz w:val="12"/>
                <w:szCs w:val="12"/>
              </w:rPr>
            </w:pPr>
          </w:p>
        </w:tc>
        <w:tc>
          <w:tcPr>
            <w:tcW w:w="1604" w:type="dxa"/>
            <w:vAlign w:val="center"/>
          </w:tcPr>
          <w:p w14:paraId="1EEA118C" w14:textId="77777777" w:rsidR="003D49C1" w:rsidRPr="009E49F9" w:rsidRDefault="003D49C1" w:rsidP="007C44C8">
            <w:pPr>
              <w:jc w:val="center"/>
              <w:rPr>
                <w:sz w:val="12"/>
                <w:szCs w:val="12"/>
              </w:rPr>
            </w:pPr>
          </w:p>
        </w:tc>
      </w:tr>
      <w:tr w:rsidR="003D49C1" w:rsidRPr="00D07651" w14:paraId="19C4ADB6" w14:textId="77777777" w:rsidTr="007C44C8">
        <w:tc>
          <w:tcPr>
            <w:tcW w:w="547" w:type="dxa"/>
          </w:tcPr>
          <w:p w14:paraId="3986E387" w14:textId="77777777" w:rsidR="003D49C1" w:rsidRDefault="003D49C1" w:rsidP="007C44C8">
            <w:r>
              <w:t>8</w:t>
            </w:r>
          </w:p>
        </w:tc>
        <w:tc>
          <w:tcPr>
            <w:tcW w:w="1057" w:type="dxa"/>
            <w:vAlign w:val="center"/>
          </w:tcPr>
          <w:p w14:paraId="06D37F13" w14:textId="77777777" w:rsidR="003D49C1" w:rsidRPr="009E49F9" w:rsidRDefault="003D49C1" w:rsidP="007C44C8">
            <w:pPr>
              <w:jc w:val="center"/>
              <w:rPr>
                <w:sz w:val="12"/>
                <w:szCs w:val="12"/>
              </w:rPr>
            </w:pPr>
            <w:r w:rsidRPr="003459FD">
              <w:rPr>
                <w:sz w:val="12"/>
                <w:szCs w:val="12"/>
              </w:rPr>
              <w:t>ACQ_Day_8W</w:t>
            </w:r>
          </w:p>
        </w:tc>
        <w:tc>
          <w:tcPr>
            <w:tcW w:w="2134" w:type="dxa"/>
            <w:vAlign w:val="center"/>
          </w:tcPr>
          <w:p w14:paraId="7ABEA4E3" w14:textId="77777777" w:rsidR="003D49C1" w:rsidRPr="009E49F9" w:rsidRDefault="003D49C1" w:rsidP="007C44C8">
            <w:pPr>
              <w:jc w:val="center"/>
              <w:rPr>
                <w:sz w:val="12"/>
                <w:szCs w:val="12"/>
              </w:rPr>
            </w:pPr>
            <w:r w:rsidRPr="00C33E70">
              <w:rPr>
                <w:sz w:val="12"/>
                <w:szCs w:val="12"/>
              </w:rPr>
              <w:t>ACQ_score_8W</w:t>
            </w:r>
          </w:p>
        </w:tc>
        <w:tc>
          <w:tcPr>
            <w:tcW w:w="1559" w:type="dxa"/>
            <w:vAlign w:val="center"/>
          </w:tcPr>
          <w:p w14:paraId="7EC88003" w14:textId="77777777" w:rsidR="003D49C1" w:rsidRPr="009E49F9" w:rsidRDefault="003D49C1" w:rsidP="007C44C8">
            <w:pPr>
              <w:jc w:val="center"/>
              <w:rPr>
                <w:sz w:val="12"/>
                <w:szCs w:val="12"/>
              </w:rPr>
            </w:pPr>
            <w:r w:rsidRPr="0019003A">
              <w:rPr>
                <w:sz w:val="12"/>
                <w:szCs w:val="12"/>
              </w:rPr>
              <w:t>Lung_Day_8W</w:t>
            </w:r>
          </w:p>
        </w:tc>
        <w:tc>
          <w:tcPr>
            <w:tcW w:w="1790" w:type="dxa"/>
            <w:vAlign w:val="center"/>
          </w:tcPr>
          <w:p w14:paraId="6CE3F457" w14:textId="77777777" w:rsidR="003D49C1" w:rsidRDefault="003D49C1" w:rsidP="007C44C8">
            <w:pPr>
              <w:jc w:val="center"/>
              <w:rPr>
                <w:sz w:val="12"/>
                <w:szCs w:val="12"/>
              </w:rPr>
            </w:pPr>
            <w:r w:rsidRPr="003656B5">
              <w:rPr>
                <w:sz w:val="12"/>
                <w:szCs w:val="12"/>
              </w:rPr>
              <w:t>FEV1_preBD_L_8W</w:t>
            </w:r>
          </w:p>
          <w:p w14:paraId="00219430" w14:textId="77777777" w:rsidR="003D49C1" w:rsidRDefault="003D49C1" w:rsidP="007C44C8">
            <w:pPr>
              <w:jc w:val="center"/>
              <w:rPr>
                <w:sz w:val="12"/>
                <w:szCs w:val="12"/>
              </w:rPr>
            </w:pPr>
            <w:r w:rsidRPr="003656B5">
              <w:rPr>
                <w:sz w:val="12"/>
                <w:szCs w:val="12"/>
              </w:rPr>
              <w:t>FEV1_preBD_PCT_8W</w:t>
            </w:r>
          </w:p>
          <w:p w14:paraId="233E9C2D" w14:textId="77777777" w:rsidR="003D49C1" w:rsidRDefault="003D49C1" w:rsidP="007C44C8">
            <w:pPr>
              <w:jc w:val="center"/>
              <w:rPr>
                <w:sz w:val="12"/>
                <w:szCs w:val="12"/>
              </w:rPr>
            </w:pPr>
            <w:r w:rsidRPr="003656B5">
              <w:rPr>
                <w:sz w:val="12"/>
                <w:szCs w:val="12"/>
              </w:rPr>
              <w:t>FVC_preBD_L_8W</w:t>
            </w:r>
          </w:p>
          <w:p w14:paraId="33FA40AB" w14:textId="77777777" w:rsidR="003D49C1" w:rsidRDefault="003D49C1" w:rsidP="007C44C8">
            <w:pPr>
              <w:jc w:val="center"/>
              <w:rPr>
                <w:sz w:val="12"/>
                <w:szCs w:val="12"/>
              </w:rPr>
            </w:pPr>
            <w:r w:rsidRPr="003656B5">
              <w:rPr>
                <w:sz w:val="12"/>
                <w:szCs w:val="12"/>
              </w:rPr>
              <w:t>FVC_preBD_PCT_8W</w:t>
            </w:r>
          </w:p>
          <w:p w14:paraId="228FAB93" w14:textId="77777777" w:rsidR="003D49C1" w:rsidRPr="009E49F9" w:rsidRDefault="003D49C1" w:rsidP="007C44C8">
            <w:pPr>
              <w:jc w:val="center"/>
              <w:rPr>
                <w:sz w:val="12"/>
                <w:szCs w:val="12"/>
              </w:rPr>
            </w:pPr>
            <w:r w:rsidRPr="0067179F">
              <w:rPr>
                <w:sz w:val="12"/>
                <w:szCs w:val="12"/>
              </w:rPr>
              <w:t>Tif_preBD_8W</w:t>
            </w:r>
          </w:p>
        </w:tc>
        <w:tc>
          <w:tcPr>
            <w:tcW w:w="1604" w:type="dxa"/>
            <w:vAlign w:val="center"/>
          </w:tcPr>
          <w:p w14:paraId="7CB5FCDE" w14:textId="77777777" w:rsidR="003D49C1" w:rsidRDefault="003D49C1" w:rsidP="007C44C8">
            <w:pPr>
              <w:jc w:val="center"/>
              <w:rPr>
                <w:sz w:val="12"/>
                <w:szCs w:val="12"/>
              </w:rPr>
            </w:pPr>
            <w:r w:rsidRPr="0067179F">
              <w:rPr>
                <w:sz w:val="12"/>
                <w:szCs w:val="12"/>
              </w:rPr>
              <w:t>FEV1_postBD_L_8W</w:t>
            </w:r>
          </w:p>
          <w:p w14:paraId="6CB2C203" w14:textId="77777777" w:rsidR="003D49C1" w:rsidRDefault="003D49C1" w:rsidP="007C44C8">
            <w:pPr>
              <w:jc w:val="center"/>
              <w:rPr>
                <w:sz w:val="12"/>
                <w:szCs w:val="12"/>
              </w:rPr>
            </w:pPr>
            <w:r w:rsidRPr="0067179F">
              <w:rPr>
                <w:sz w:val="12"/>
                <w:szCs w:val="12"/>
              </w:rPr>
              <w:t>FEV1_postBD_PCT_8W</w:t>
            </w:r>
          </w:p>
          <w:p w14:paraId="20C9E68D" w14:textId="77777777" w:rsidR="003D49C1" w:rsidRDefault="003D49C1" w:rsidP="007C44C8">
            <w:pPr>
              <w:jc w:val="center"/>
              <w:rPr>
                <w:sz w:val="12"/>
                <w:szCs w:val="12"/>
              </w:rPr>
            </w:pPr>
            <w:r w:rsidRPr="0067179F">
              <w:rPr>
                <w:sz w:val="12"/>
                <w:szCs w:val="12"/>
              </w:rPr>
              <w:t>FVC_postBD_L_8W</w:t>
            </w:r>
          </w:p>
          <w:p w14:paraId="7C9E73A1" w14:textId="77777777" w:rsidR="003D49C1" w:rsidRDefault="003D49C1" w:rsidP="007C44C8">
            <w:pPr>
              <w:jc w:val="center"/>
              <w:rPr>
                <w:sz w:val="12"/>
                <w:szCs w:val="12"/>
              </w:rPr>
            </w:pPr>
            <w:r w:rsidRPr="0067179F">
              <w:rPr>
                <w:sz w:val="12"/>
                <w:szCs w:val="12"/>
              </w:rPr>
              <w:t>FVC_postBD_PCT_8W</w:t>
            </w:r>
          </w:p>
          <w:p w14:paraId="65C6E178" w14:textId="77777777" w:rsidR="003D49C1" w:rsidRPr="009E49F9" w:rsidRDefault="003D49C1" w:rsidP="007C44C8">
            <w:pPr>
              <w:jc w:val="center"/>
              <w:rPr>
                <w:sz w:val="12"/>
                <w:szCs w:val="12"/>
              </w:rPr>
            </w:pPr>
            <w:r w:rsidRPr="0067179F">
              <w:rPr>
                <w:sz w:val="12"/>
                <w:szCs w:val="12"/>
              </w:rPr>
              <w:t>Tif_postBD_8W</w:t>
            </w:r>
          </w:p>
        </w:tc>
      </w:tr>
      <w:tr w:rsidR="003D49C1" w:rsidRPr="00D07651" w14:paraId="4750BB69" w14:textId="77777777" w:rsidTr="007C44C8">
        <w:tc>
          <w:tcPr>
            <w:tcW w:w="547" w:type="dxa"/>
          </w:tcPr>
          <w:p w14:paraId="2948CEEC" w14:textId="77777777" w:rsidR="003D49C1" w:rsidRDefault="003D49C1" w:rsidP="007C44C8">
            <w:r>
              <w:t>9</w:t>
            </w:r>
          </w:p>
        </w:tc>
        <w:tc>
          <w:tcPr>
            <w:tcW w:w="1057" w:type="dxa"/>
            <w:vAlign w:val="center"/>
          </w:tcPr>
          <w:p w14:paraId="6937093A" w14:textId="77777777" w:rsidR="003D49C1" w:rsidRPr="009E49F9" w:rsidRDefault="003D49C1" w:rsidP="007C44C8">
            <w:pPr>
              <w:jc w:val="center"/>
              <w:rPr>
                <w:sz w:val="12"/>
                <w:szCs w:val="12"/>
              </w:rPr>
            </w:pPr>
            <w:r w:rsidRPr="003459FD">
              <w:rPr>
                <w:sz w:val="12"/>
                <w:szCs w:val="12"/>
              </w:rPr>
              <w:t>ACQ_Day_9W</w:t>
            </w:r>
          </w:p>
        </w:tc>
        <w:tc>
          <w:tcPr>
            <w:tcW w:w="2134" w:type="dxa"/>
            <w:vAlign w:val="center"/>
          </w:tcPr>
          <w:p w14:paraId="7F69D992" w14:textId="77777777" w:rsidR="003D49C1" w:rsidRPr="009E49F9" w:rsidRDefault="003D49C1" w:rsidP="007C44C8">
            <w:pPr>
              <w:jc w:val="center"/>
              <w:rPr>
                <w:sz w:val="12"/>
                <w:szCs w:val="12"/>
              </w:rPr>
            </w:pPr>
            <w:r w:rsidRPr="00C33E70">
              <w:rPr>
                <w:sz w:val="12"/>
                <w:szCs w:val="12"/>
              </w:rPr>
              <w:t>ACQ_score_9W</w:t>
            </w:r>
          </w:p>
        </w:tc>
        <w:tc>
          <w:tcPr>
            <w:tcW w:w="1559" w:type="dxa"/>
            <w:vAlign w:val="center"/>
          </w:tcPr>
          <w:p w14:paraId="1ACCBEA3" w14:textId="77777777" w:rsidR="003D49C1" w:rsidRPr="009E49F9" w:rsidRDefault="003D49C1" w:rsidP="007C44C8">
            <w:pPr>
              <w:jc w:val="center"/>
              <w:rPr>
                <w:sz w:val="12"/>
                <w:szCs w:val="12"/>
              </w:rPr>
            </w:pPr>
          </w:p>
        </w:tc>
        <w:tc>
          <w:tcPr>
            <w:tcW w:w="1790" w:type="dxa"/>
            <w:vAlign w:val="center"/>
          </w:tcPr>
          <w:p w14:paraId="3BBA2BC9" w14:textId="77777777" w:rsidR="003D49C1" w:rsidRPr="009E49F9" w:rsidRDefault="003D49C1" w:rsidP="007C44C8">
            <w:pPr>
              <w:jc w:val="center"/>
              <w:rPr>
                <w:sz w:val="12"/>
                <w:szCs w:val="12"/>
              </w:rPr>
            </w:pPr>
          </w:p>
        </w:tc>
        <w:tc>
          <w:tcPr>
            <w:tcW w:w="1604" w:type="dxa"/>
            <w:vAlign w:val="center"/>
          </w:tcPr>
          <w:p w14:paraId="702E9D2D" w14:textId="77777777" w:rsidR="003D49C1" w:rsidRPr="009E49F9" w:rsidRDefault="003D49C1" w:rsidP="007C44C8">
            <w:pPr>
              <w:jc w:val="center"/>
              <w:rPr>
                <w:sz w:val="12"/>
                <w:szCs w:val="12"/>
              </w:rPr>
            </w:pPr>
          </w:p>
        </w:tc>
      </w:tr>
      <w:tr w:rsidR="003D49C1" w:rsidRPr="00D07651" w14:paraId="77CE6195" w14:textId="77777777" w:rsidTr="007C44C8">
        <w:tc>
          <w:tcPr>
            <w:tcW w:w="547" w:type="dxa"/>
          </w:tcPr>
          <w:p w14:paraId="7F3292EB" w14:textId="77777777" w:rsidR="003D49C1" w:rsidRDefault="003D49C1" w:rsidP="007C44C8">
            <w:r>
              <w:t>10</w:t>
            </w:r>
          </w:p>
        </w:tc>
        <w:tc>
          <w:tcPr>
            <w:tcW w:w="1057" w:type="dxa"/>
            <w:vAlign w:val="center"/>
          </w:tcPr>
          <w:p w14:paraId="523B312A" w14:textId="77777777" w:rsidR="003D49C1" w:rsidRPr="009E49F9" w:rsidRDefault="003D49C1" w:rsidP="007C44C8">
            <w:pPr>
              <w:jc w:val="center"/>
              <w:rPr>
                <w:sz w:val="12"/>
                <w:szCs w:val="12"/>
              </w:rPr>
            </w:pPr>
            <w:r w:rsidRPr="003459FD">
              <w:rPr>
                <w:sz w:val="12"/>
                <w:szCs w:val="12"/>
              </w:rPr>
              <w:t>ACQ_Day_10W</w:t>
            </w:r>
          </w:p>
        </w:tc>
        <w:tc>
          <w:tcPr>
            <w:tcW w:w="2134" w:type="dxa"/>
            <w:vAlign w:val="center"/>
          </w:tcPr>
          <w:p w14:paraId="43D9F266" w14:textId="77777777" w:rsidR="003D49C1" w:rsidRPr="009E49F9" w:rsidRDefault="003D49C1" w:rsidP="007C44C8">
            <w:pPr>
              <w:jc w:val="center"/>
              <w:rPr>
                <w:sz w:val="12"/>
                <w:szCs w:val="12"/>
              </w:rPr>
            </w:pPr>
            <w:r w:rsidRPr="00C33E70">
              <w:rPr>
                <w:sz w:val="12"/>
                <w:szCs w:val="12"/>
              </w:rPr>
              <w:t>ACQ_score_10W</w:t>
            </w:r>
          </w:p>
        </w:tc>
        <w:tc>
          <w:tcPr>
            <w:tcW w:w="1559" w:type="dxa"/>
            <w:vAlign w:val="center"/>
          </w:tcPr>
          <w:p w14:paraId="1B34FA3D" w14:textId="77777777" w:rsidR="003D49C1" w:rsidRPr="009E49F9" w:rsidRDefault="003D49C1" w:rsidP="007C44C8">
            <w:pPr>
              <w:jc w:val="center"/>
              <w:rPr>
                <w:sz w:val="12"/>
                <w:szCs w:val="12"/>
              </w:rPr>
            </w:pPr>
          </w:p>
        </w:tc>
        <w:tc>
          <w:tcPr>
            <w:tcW w:w="1790" w:type="dxa"/>
            <w:vAlign w:val="center"/>
          </w:tcPr>
          <w:p w14:paraId="5A70BF10" w14:textId="77777777" w:rsidR="003D49C1" w:rsidRPr="009E49F9" w:rsidRDefault="003D49C1" w:rsidP="007C44C8">
            <w:pPr>
              <w:jc w:val="center"/>
              <w:rPr>
                <w:sz w:val="12"/>
                <w:szCs w:val="12"/>
              </w:rPr>
            </w:pPr>
          </w:p>
        </w:tc>
        <w:tc>
          <w:tcPr>
            <w:tcW w:w="1604" w:type="dxa"/>
            <w:vAlign w:val="center"/>
          </w:tcPr>
          <w:p w14:paraId="325EBEE7" w14:textId="77777777" w:rsidR="003D49C1" w:rsidRPr="009E49F9" w:rsidRDefault="003D49C1" w:rsidP="007C44C8">
            <w:pPr>
              <w:jc w:val="center"/>
              <w:rPr>
                <w:sz w:val="12"/>
                <w:szCs w:val="12"/>
              </w:rPr>
            </w:pPr>
          </w:p>
        </w:tc>
      </w:tr>
      <w:tr w:rsidR="003D49C1" w:rsidRPr="00D07651" w14:paraId="4F78CC3D" w14:textId="77777777" w:rsidTr="007C44C8">
        <w:tc>
          <w:tcPr>
            <w:tcW w:w="547" w:type="dxa"/>
          </w:tcPr>
          <w:p w14:paraId="43827DC6" w14:textId="77777777" w:rsidR="003D49C1" w:rsidRDefault="003D49C1" w:rsidP="007C44C8">
            <w:r>
              <w:t>11</w:t>
            </w:r>
          </w:p>
        </w:tc>
        <w:tc>
          <w:tcPr>
            <w:tcW w:w="1057" w:type="dxa"/>
            <w:vAlign w:val="center"/>
          </w:tcPr>
          <w:p w14:paraId="001FFD4F" w14:textId="77777777" w:rsidR="003D49C1" w:rsidRPr="009E49F9" w:rsidRDefault="003D49C1" w:rsidP="007C44C8">
            <w:pPr>
              <w:jc w:val="center"/>
              <w:rPr>
                <w:sz w:val="12"/>
                <w:szCs w:val="12"/>
              </w:rPr>
            </w:pPr>
            <w:r w:rsidRPr="003459FD">
              <w:rPr>
                <w:sz w:val="12"/>
                <w:szCs w:val="12"/>
              </w:rPr>
              <w:t>ACQ_Day_11W</w:t>
            </w:r>
          </w:p>
        </w:tc>
        <w:tc>
          <w:tcPr>
            <w:tcW w:w="2134" w:type="dxa"/>
            <w:vAlign w:val="center"/>
          </w:tcPr>
          <w:p w14:paraId="66457426" w14:textId="77777777" w:rsidR="003D49C1" w:rsidRPr="009E49F9" w:rsidRDefault="003D49C1" w:rsidP="007C44C8">
            <w:pPr>
              <w:jc w:val="center"/>
              <w:rPr>
                <w:sz w:val="12"/>
                <w:szCs w:val="12"/>
              </w:rPr>
            </w:pPr>
            <w:r w:rsidRPr="00C33E70">
              <w:rPr>
                <w:sz w:val="12"/>
                <w:szCs w:val="12"/>
              </w:rPr>
              <w:t>ACQ_score_11W</w:t>
            </w:r>
          </w:p>
        </w:tc>
        <w:tc>
          <w:tcPr>
            <w:tcW w:w="1559" w:type="dxa"/>
            <w:vAlign w:val="center"/>
          </w:tcPr>
          <w:p w14:paraId="1185B558" w14:textId="77777777" w:rsidR="003D49C1" w:rsidRPr="009E49F9" w:rsidRDefault="003D49C1" w:rsidP="007C44C8">
            <w:pPr>
              <w:jc w:val="center"/>
              <w:rPr>
                <w:sz w:val="12"/>
                <w:szCs w:val="12"/>
              </w:rPr>
            </w:pPr>
          </w:p>
        </w:tc>
        <w:tc>
          <w:tcPr>
            <w:tcW w:w="1790" w:type="dxa"/>
            <w:vAlign w:val="center"/>
          </w:tcPr>
          <w:p w14:paraId="518AA32C" w14:textId="77777777" w:rsidR="003D49C1" w:rsidRPr="009E49F9" w:rsidRDefault="003D49C1" w:rsidP="007C44C8">
            <w:pPr>
              <w:jc w:val="center"/>
              <w:rPr>
                <w:sz w:val="12"/>
                <w:szCs w:val="12"/>
              </w:rPr>
            </w:pPr>
          </w:p>
        </w:tc>
        <w:tc>
          <w:tcPr>
            <w:tcW w:w="1604" w:type="dxa"/>
            <w:vAlign w:val="center"/>
          </w:tcPr>
          <w:p w14:paraId="4EA29D49" w14:textId="77777777" w:rsidR="003D49C1" w:rsidRPr="009E49F9" w:rsidRDefault="003D49C1" w:rsidP="007C44C8">
            <w:pPr>
              <w:jc w:val="center"/>
              <w:rPr>
                <w:sz w:val="12"/>
                <w:szCs w:val="12"/>
              </w:rPr>
            </w:pPr>
          </w:p>
        </w:tc>
      </w:tr>
      <w:tr w:rsidR="003D49C1" w:rsidRPr="00D07651" w14:paraId="029D538B" w14:textId="77777777" w:rsidTr="007C44C8">
        <w:tc>
          <w:tcPr>
            <w:tcW w:w="547" w:type="dxa"/>
          </w:tcPr>
          <w:p w14:paraId="68402E61" w14:textId="77777777" w:rsidR="003D49C1" w:rsidRDefault="003D49C1" w:rsidP="007C44C8">
            <w:r>
              <w:t>12</w:t>
            </w:r>
          </w:p>
        </w:tc>
        <w:tc>
          <w:tcPr>
            <w:tcW w:w="1057" w:type="dxa"/>
            <w:vAlign w:val="center"/>
          </w:tcPr>
          <w:p w14:paraId="01402080" w14:textId="77777777" w:rsidR="003D49C1" w:rsidRPr="009E49F9" w:rsidRDefault="003D49C1" w:rsidP="007C44C8">
            <w:pPr>
              <w:jc w:val="center"/>
              <w:rPr>
                <w:sz w:val="12"/>
                <w:szCs w:val="12"/>
              </w:rPr>
            </w:pPr>
            <w:r w:rsidRPr="003459FD">
              <w:rPr>
                <w:sz w:val="12"/>
                <w:szCs w:val="12"/>
              </w:rPr>
              <w:t>ACQ_Day_12W</w:t>
            </w:r>
          </w:p>
        </w:tc>
        <w:tc>
          <w:tcPr>
            <w:tcW w:w="2134" w:type="dxa"/>
            <w:vAlign w:val="center"/>
          </w:tcPr>
          <w:p w14:paraId="142B7923" w14:textId="77777777" w:rsidR="003D49C1" w:rsidRPr="009E49F9" w:rsidRDefault="003D49C1" w:rsidP="007C44C8">
            <w:pPr>
              <w:jc w:val="center"/>
              <w:rPr>
                <w:sz w:val="12"/>
                <w:szCs w:val="12"/>
              </w:rPr>
            </w:pPr>
            <w:r w:rsidRPr="00C33E70">
              <w:rPr>
                <w:sz w:val="12"/>
                <w:szCs w:val="12"/>
              </w:rPr>
              <w:t>ACQ_score_12W</w:t>
            </w:r>
          </w:p>
        </w:tc>
        <w:tc>
          <w:tcPr>
            <w:tcW w:w="1559" w:type="dxa"/>
            <w:vAlign w:val="center"/>
          </w:tcPr>
          <w:p w14:paraId="62D2F4C1" w14:textId="77777777" w:rsidR="003D49C1" w:rsidRPr="009E49F9" w:rsidRDefault="003D49C1" w:rsidP="007C44C8">
            <w:pPr>
              <w:jc w:val="center"/>
              <w:rPr>
                <w:sz w:val="12"/>
                <w:szCs w:val="12"/>
              </w:rPr>
            </w:pPr>
            <w:r w:rsidRPr="0019003A">
              <w:rPr>
                <w:sz w:val="12"/>
                <w:szCs w:val="12"/>
              </w:rPr>
              <w:t>Lung_Day_12W</w:t>
            </w:r>
          </w:p>
        </w:tc>
        <w:tc>
          <w:tcPr>
            <w:tcW w:w="1790" w:type="dxa"/>
            <w:vAlign w:val="center"/>
          </w:tcPr>
          <w:p w14:paraId="52046891" w14:textId="77777777" w:rsidR="003D49C1" w:rsidRDefault="003D49C1" w:rsidP="007C44C8">
            <w:pPr>
              <w:jc w:val="center"/>
              <w:rPr>
                <w:sz w:val="12"/>
                <w:szCs w:val="12"/>
              </w:rPr>
            </w:pPr>
            <w:r w:rsidRPr="0067179F">
              <w:rPr>
                <w:sz w:val="12"/>
                <w:szCs w:val="12"/>
              </w:rPr>
              <w:t>FEV1_preBD_L_12W</w:t>
            </w:r>
          </w:p>
          <w:p w14:paraId="0E2C59BF" w14:textId="77777777" w:rsidR="003D49C1" w:rsidRDefault="003D49C1" w:rsidP="007C44C8">
            <w:pPr>
              <w:jc w:val="center"/>
              <w:rPr>
                <w:sz w:val="12"/>
                <w:szCs w:val="12"/>
              </w:rPr>
            </w:pPr>
            <w:r w:rsidRPr="0067179F">
              <w:rPr>
                <w:sz w:val="12"/>
                <w:szCs w:val="12"/>
              </w:rPr>
              <w:t>FEV1_preBD_PCT_12W</w:t>
            </w:r>
          </w:p>
          <w:p w14:paraId="567BAA69" w14:textId="77777777" w:rsidR="003D49C1" w:rsidRDefault="003D49C1" w:rsidP="007C44C8">
            <w:pPr>
              <w:jc w:val="center"/>
              <w:rPr>
                <w:sz w:val="12"/>
                <w:szCs w:val="12"/>
              </w:rPr>
            </w:pPr>
            <w:r w:rsidRPr="0067179F">
              <w:rPr>
                <w:sz w:val="12"/>
                <w:szCs w:val="12"/>
              </w:rPr>
              <w:t>FVC_preBD_L_12W</w:t>
            </w:r>
          </w:p>
          <w:p w14:paraId="6145568F" w14:textId="77777777" w:rsidR="003D49C1" w:rsidRDefault="003D49C1" w:rsidP="007C44C8">
            <w:pPr>
              <w:jc w:val="center"/>
              <w:rPr>
                <w:sz w:val="12"/>
                <w:szCs w:val="12"/>
              </w:rPr>
            </w:pPr>
            <w:r w:rsidRPr="0067179F">
              <w:rPr>
                <w:sz w:val="12"/>
                <w:szCs w:val="12"/>
              </w:rPr>
              <w:t>FVC_preBD_PCT_12W</w:t>
            </w:r>
          </w:p>
          <w:p w14:paraId="3C1692AD" w14:textId="77777777" w:rsidR="003D49C1" w:rsidRPr="009E49F9" w:rsidRDefault="003D49C1" w:rsidP="007C44C8">
            <w:pPr>
              <w:jc w:val="center"/>
              <w:rPr>
                <w:sz w:val="12"/>
                <w:szCs w:val="12"/>
              </w:rPr>
            </w:pPr>
            <w:r w:rsidRPr="0067179F">
              <w:rPr>
                <w:sz w:val="12"/>
                <w:szCs w:val="12"/>
              </w:rPr>
              <w:t>Tif_preBD_12W</w:t>
            </w:r>
          </w:p>
        </w:tc>
        <w:tc>
          <w:tcPr>
            <w:tcW w:w="1604" w:type="dxa"/>
            <w:vAlign w:val="center"/>
          </w:tcPr>
          <w:p w14:paraId="4905D1CF" w14:textId="77777777" w:rsidR="003D49C1" w:rsidRDefault="003D49C1" w:rsidP="007C44C8">
            <w:pPr>
              <w:jc w:val="center"/>
              <w:rPr>
                <w:sz w:val="12"/>
                <w:szCs w:val="12"/>
              </w:rPr>
            </w:pPr>
            <w:r w:rsidRPr="0067179F">
              <w:rPr>
                <w:sz w:val="12"/>
                <w:szCs w:val="12"/>
              </w:rPr>
              <w:t>FEV1_postBD_L_12W</w:t>
            </w:r>
          </w:p>
          <w:p w14:paraId="7F4EDFAA" w14:textId="77777777" w:rsidR="003D49C1" w:rsidRDefault="003D49C1" w:rsidP="007C44C8">
            <w:pPr>
              <w:jc w:val="center"/>
              <w:rPr>
                <w:sz w:val="12"/>
                <w:szCs w:val="12"/>
              </w:rPr>
            </w:pPr>
            <w:r w:rsidRPr="0067179F">
              <w:rPr>
                <w:sz w:val="12"/>
                <w:szCs w:val="12"/>
              </w:rPr>
              <w:t>FEV1_postBD_PCT_12W</w:t>
            </w:r>
          </w:p>
          <w:p w14:paraId="0FE78B6D" w14:textId="77777777" w:rsidR="003D49C1" w:rsidRDefault="003D49C1" w:rsidP="007C44C8">
            <w:pPr>
              <w:jc w:val="center"/>
              <w:rPr>
                <w:sz w:val="12"/>
                <w:szCs w:val="12"/>
              </w:rPr>
            </w:pPr>
            <w:r w:rsidRPr="0067179F">
              <w:rPr>
                <w:sz w:val="12"/>
                <w:szCs w:val="12"/>
              </w:rPr>
              <w:t>FVC_postBD_L_12W</w:t>
            </w:r>
          </w:p>
          <w:p w14:paraId="40DC8214" w14:textId="77777777" w:rsidR="003D49C1" w:rsidRDefault="003D49C1" w:rsidP="007C44C8">
            <w:pPr>
              <w:jc w:val="center"/>
              <w:rPr>
                <w:sz w:val="12"/>
                <w:szCs w:val="12"/>
              </w:rPr>
            </w:pPr>
            <w:r w:rsidRPr="0067179F">
              <w:rPr>
                <w:sz w:val="12"/>
                <w:szCs w:val="12"/>
              </w:rPr>
              <w:t>FVC_postBD_PCT_12W</w:t>
            </w:r>
          </w:p>
          <w:p w14:paraId="66771CEB" w14:textId="77777777" w:rsidR="003D49C1" w:rsidRPr="009E49F9" w:rsidRDefault="003D49C1" w:rsidP="007C44C8">
            <w:pPr>
              <w:jc w:val="center"/>
              <w:rPr>
                <w:sz w:val="12"/>
                <w:szCs w:val="12"/>
              </w:rPr>
            </w:pPr>
            <w:r w:rsidRPr="0067179F">
              <w:rPr>
                <w:sz w:val="12"/>
                <w:szCs w:val="12"/>
              </w:rPr>
              <w:t>Tif_postBD_12W</w:t>
            </w:r>
          </w:p>
        </w:tc>
      </w:tr>
      <w:tr w:rsidR="003D49C1" w:rsidRPr="00D07651" w14:paraId="2ADB6E34" w14:textId="77777777" w:rsidTr="007C44C8">
        <w:tc>
          <w:tcPr>
            <w:tcW w:w="547" w:type="dxa"/>
          </w:tcPr>
          <w:p w14:paraId="689AABBF" w14:textId="77777777" w:rsidR="003D49C1" w:rsidRDefault="003D49C1" w:rsidP="007C44C8">
            <w:r>
              <w:t>13</w:t>
            </w:r>
          </w:p>
        </w:tc>
        <w:tc>
          <w:tcPr>
            <w:tcW w:w="1057" w:type="dxa"/>
            <w:vAlign w:val="center"/>
          </w:tcPr>
          <w:p w14:paraId="10BBBDB2" w14:textId="77777777" w:rsidR="003D49C1" w:rsidRPr="009E49F9" w:rsidRDefault="003D49C1" w:rsidP="007C44C8">
            <w:pPr>
              <w:jc w:val="center"/>
              <w:rPr>
                <w:sz w:val="12"/>
                <w:szCs w:val="12"/>
              </w:rPr>
            </w:pPr>
            <w:r w:rsidRPr="003459FD">
              <w:rPr>
                <w:sz w:val="12"/>
                <w:szCs w:val="12"/>
              </w:rPr>
              <w:t>ACQ_Day_13W</w:t>
            </w:r>
          </w:p>
        </w:tc>
        <w:tc>
          <w:tcPr>
            <w:tcW w:w="2134" w:type="dxa"/>
            <w:vAlign w:val="center"/>
          </w:tcPr>
          <w:p w14:paraId="0D691116" w14:textId="77777777" w:rsidR="003D49C1" w:rsidRPr="009E49F9" w:rsidRDefault="003D49C1" w:rsidP="007C44C8">
            <w:pPr>
              <w:jc w:val="center"/>
              <w:rPr>
                <w:sz w:val="12"/>
                <w:szCs w:val="12"/>
              </w:rPr>
            </w:pPr>
            <w:r w:rsidRPr="00C33E70">
              <w:rPr>
                <w:sz w:val="12"/>
                <w:szCs w:val="12"/>
              </w:rPr>
              <w:t>ACQ_score_13W</w:t>
            </w:r>
          </w:p>
        </w:tc>
        <w:tc>
          <w:tcPr>
            <w:tcW w:w="1559" w:type="dxa"/>
            <w:vAlign w:val="center"/>
          </w:tcPr>
          <w:p w14:paraId="12C12E0B" w14:textId="77777777" w:rsidR="003D49C1" w:rsidRPr="009E49F9" w:rsidRDefault="003D49C1" w:rsidP="007C44C8">
            <w:pPr>
              <w:jc w:val="center"/>
              <w:rPr>
                <w:sz w:val="12"/>
                <w:szCs w:val="12"/>
              </w:rPr>
            </w:pPr>
          </w:p>
        </w:tc>
        <w:tc>
          <w:tcPr>
            <w:tcW w:w="1790" w:type="dxa"/>
            <w:vAlign w:val="center"/>
          </w:tcPr>
          <w:p w14:paraId="1810268D" w14:textId="77777777" w:rsidR="003D49C1" w:rsidRPr="009E49F9" w:rsidRDefault="003D49C1" w:rsidP="007C44C8">
            <w:pPr>
              <w:jc w:val="center"/>
              <w:rPr>
                <w:sz w:val="12"/>
                <w:szCs w:val="12"/>
              </w:rPr>
            </w:pPr>
          </w:p>
        </w:tc>
        <w:tc>
          <w:tcPr>
            <w:tcW w:w="1604" w:type="dxa"/>
            <w:vAlign w:val="center"/>
          </w:tcPr>
          <w:p w14:paraId="3EA3BECC" w14:textId="77777777" w:rsidR="003D49C1" w:rsidRPr="009E49F9" w:rsidRDefault="003D49C1" w:rsidP="007C44C8">
            <w:pPr>
              <w:jc w:val="center"/>
              <w:rPr>
                <w:sz w:val="12"/>
                <w:szCs w:val="12"/>
              </w:rPr>
            </w:pPr>
          </w:p>
        </w:tc>
      </w:tr>
      <w:tr w:rsidR="003D49C1" w:rsidRPr="00D07651" w14:paraId="518ABD2F" w14:textId="77777777" w:rsidTr="007C44C8">
        <w:tc>
          <w:tcPr>
            <w:tcW w:w="547" w:type="dxa"/>
          </w:tcPr>
          <w:p w14:paraId="3F1F8F6A" w14:textId="77777777" w:rsidR="003D49C1" w:rsidRDefault="003D49C1" w:rsidP="007C44C8">
            <w:r>
              <w:lastRenderedPageBreak/>
              <w:t>14</w:t>
            </w:r>
          </w:p>
        </w:tc>
        <w:tc>
          <w:tcPr>
            <w:tcW w:w="1057" w:type="dxa"/>
            <w:vAlign w:val="center"/>
          </w:tcPr>
          <w:p w14:paraId="38CDBD22" w14:textId="77777777" w:rsidR="003D49C1" w:rsidRPr="009E49F9" w:rsidRDefault="003D49C1" w:rsidP="007C44C8">
            <w:pPr>
              <w:jc w:val="center"/>
              <w:rPr>
                <w:sz w:val="12"/>
                <w:szCs w:val="12"/>
              </w:rPr>
            </w:pPr>
            <w:r w:rsidRPr="003459FD">
              <w:rPr>
                <w:sz w:val="12"/>
                <w:szCs w:val="12"/>
              </w:rPr>
              <w:t>ACQ_Day_14W</w:t>
            </w:r>
          </w:p>
        </w:tc>
        <w:tc>
          <w:tcPr>
            <w:tcW w:w="2134" w:type="dxa"/>
            <w:vAlign w:val="center"/>
          </w:tcPr>
          <w:p w14:paraId="47DDA335" w14:textId="77777777" w:rsidR="003D49C1" w:rsidRPr="009E49F9" w:rsidRDefault="003D49C1" w:rsidP="007C44C8">
            <w:pPr>
              <w:jc w:val="center"/>
              <w:rPr>
                <w:sz w:val="12"/>
                <w:szCs w:val="12"/>
              </w:rPr>
            </w:pPr>
            <w:r w:rsidRPr="00C33E70">
              <w:rPr>
                <w:sz w:val="12"/>
                <w:szCs w:val="12"/>
              </w:rPr>
              <w:t>ACQ_score_14W</w:t>
            </w:r>
          </w:p>
        </w:tc>
        <w:tc>
          <w:tcPr>
            <w:tcW w:w="1559" w:type="dxa"/>
            <w:vAlign w:val="center"/>
          </w:tcPr>
          <w:p w14:paraId="1CCB0AA3" w14:textId="77777777" w:rsidR="003D49C1" w:rsidRPr="009E49F9" w:rsidRDefault="003D49C1" w:rsidP="007C44C8">
            <w:pPr>
              <w:jc w:val="center"/>
              <w:rPr>
                <w:sz w:val="12"/>
                <w:szCs w:val="12"/>
              </w:rPr>
            </w:pPr>
          </w:p>
        </w:tc>
        <w:tc>
          <w:tcPr>
            <w:tcW w:w="1790" w:type="dxa"/>
            <w:vAlign w:val="center"/>
          </w:tcPr>
          <w:p w14:paraId="3463D5A6" w14:textId="77777777" w:rsidR="003D49C1" w:rsidRPr="009E49F9" w:rsidRDefault="003D49C1" w:rsidP="007C44C8">
            <w:pPr>
              <w:jc w:val="center"/>
              <w:rPr>
                <w:sz w:val="12"/>
                <w:szCs w:val="12"/>
              </w:rPr>
            </w:pPr>
          </w:p>
        </w:tc>
        <w:tc>
          <w:tcPr>
            <w:tcW w:w="1604" w:type="dxa"/>
            <w:vAlign w:val="center"/>
          </w:tcPr>
          <w:p w14:paraId="75081140" w14:textId="77777777" w:rsidR="003D49C1" w:rsidRPr="009E49F9" w:rsidRDefault="003D49C1" w:rsidP="007C44C8">
            <w:pPr>
              <w:jc w:val="center"/>
              <w:rPr>
                <w:sz w:val="12"/>
                <w:szCs w:val="12"/>
              </w:rPr>
            </w:pPr>
          </w:p>
        </w:tc>
      </w:tr>
      <w:tr w:rsidR="003D49C1" w:rsidRPr="00D07651" w14:paraId="3A019162" w14:textId="77777777" w:rsidTr="007C44C8">
        <w:tc>
          <w:tcPr>
            <w:tcW w:w="547" w:type="dxa"/>
          </w:tcPr>
          <w:p w14:paraId="5288945B" w14:textId="77777777" w:rsidR="003D49C1" w:rsidRDefault="003D49C1" w:rsidP="007C44C8">
            <w:r>
              <w:t>15</w:t>
            </w:r>
          </w:p>
        </w:tc>
        <w:tc>
          <w:tcPr>
            <w:tcW w:w="1057" w:type="dxa"/>
            <w:vAlign w:val="center"/>
          </w:tcPr>
          <w:p w14:paraId="5CB0508E" w14:textId="77777777" w:rsidR="003D49C1" w:rsidRPr="009E49F9" w:rsidRDefault="003D49C1" w:rsidP="007C44C8">
            <w:pPr>
              <w:jc w:val="center"/>
              <w:rPr>
                <w:sz w:val="12"/>
                <w:szCs w:val="12"/>
              </w:rPr>
            </w:pPr>
            <w:r w:rsidRPr="003459FD">
              <w:rPr>
                <w:sz w:val="12"/>
                <w:szCs w:val="12"/>
              </w:rPr>
              <w:t>ACQ_Day_15W</w:t>
            </w:r>
          </w:p>
        </w:tc>
        <w:tc>
          <w:tcPr>
            <w:tcW w:w="2134" w:type="dxa"/>
            <w:vAlign w:val="center"/>
          </w:tcPr>
          <w:p w14:paraId="730F4E32" w14:textId="77777777" w:rsidR="003D49C1" w:rsidRPr="009E49F9" w:rsidRDefault="003D49C1" w:rsidP="007C44C8">
            <w:pPr>
              <w:jc w:val="center"/>
              <w:rPr>
                <w:sz w:val="12"/>
                <w:szCs w:val="12"/>
              </w:rPr>
            </w:pPr>
            <w:r w:rsidRPr="00C33E70">
              <w:rPr>
                <w:sz w:val="12"/>
                <w:szCs w:val="12"/>
              </w:rPr>
              <w:t>ACQ_score_15W</w:t>
            </w:r>
          </w:p>
        </w:tc>
        <w:tc>
          <w:tcPr>
            <w:tcW w:w="1559" w:type="dxa"/>
            <w:vAlign w:val="center"/>
          </w:tcPr>
          <w:p w14:paraId="2D37C29C" w14:textId="77777777" w:rsidR="003D49C1" w:rsidRPr="009E49F9" w:rsidRDefault="003D49C1" w:rsidP="007C44C8">
            <w:pPr>
              <w:jc w:val="center"/>
              <w:rPr>
                <w:sz w:val="12"/>
                <w:szCs w:val="12"/>
              </w:rPr>
            </w:pPr>
          </w:p>
        </w:tc>
        <w:tc>
          <w:tcPr>
            <w:tcW w:w="1790" w:type="dxa"/>
            <w:vAlign w:val="center"/>
          </w:tcPr>
          <w:p w14:paraId="4F31AA78" w14:textId="77777777" w:rsidR="003D49C1" w:rsidRPr="009E49F9" w:rsidRDefault="003D49C1" w:rsidP="007C44C8">
            <w:pPr>
              <w:jc w:val="center"/>
              <w:rPr>
                <w:sz w:val="12"/>
                <w:szCs w:val="12"/>
              </w:rPr>
            </w:pPr>
          </w:p>
        </w:tc>
        <w:tc>
          <w:tcPr>
            <w:tcW w:w="1604" w:type="dxa"/>
            <w:vAlign w:val="center"/>
          </w:tcPr>
          <w:p w14:paraId="3F65A897" w14:textId="77777777" w:rsidR="003D49C1" w:rsidRPr="009E49F9" w:rsidRDefault="003D49C1" w:rsidP="007C44C8">
            <w:pPr>
              <w:jc w:val="center"/>
              <w:rPr>
                <w:sz w:val="12"/>
                <w:szCs w:val="12"/>
              </w:rPr>
            </w:pPr>
          </w:p>
        </w:tc>
      </w:tr>
      <w:tr w:rsidR="003D49C1" w:rsidRPr="00D07651" w14:paraId="01E9E2BF" w14:textId="77777777" w:rsidTr="007C44C8">
        <w:tc>
          <w:tcPr>
            <w:tcW w:w="547" w:type="dxa"/>
          </w:tcPr>
          <w:p w14:paraId="69331EFC" w14:textId="77777777" w:rsidR="003D49C1" w:rsidRDefault="003D49C1" w:rsidP="007C44C8">
            <w:r>
              <w:t>16</w:t>
            </w:r>
          </w:p>
        </w:tc>
        <w:tc>
          <w:tcPr>
            <w:tcW w:w="1057" w:type="dxa"/>
            <w:vAlign w:val="center"/>
          </w:tcPr>
          <w:p w14:paraId="6938A733" w14:textId="77777777" w:rsidR="003D49C1" w:rsidRPr="009E49F9" w:rsidRDefault="003D49C1" w:rsidP="007C44C8">
            <w:pPr>
              <w:jc w:val="center"/>
              <w:rPr>
                <w:sz w:val="12"/>
                <w:szCs w:val="12"/>
              </w:rPr>
            </w:pPr>
            <w:r w:rsidRPr="003459FD">
              <w:rPr>
                <w:sz w:val="12"/>
                <w:szCs w:val="12"/>
              </w:rPr>
              <w:t>ACQ_Day_16W</w:t>
            </w:r>
          </w:p>
        </w:tc>
        <w:tc>
          <w:tcPr>
            <w:tcW w:w="2134" w:type="dxa"/>
            <w:vAlign w:val="center"/>
          </w:tcPr>
          <w:p w14:paraId="3D7340D2" w14:textId="77777777" w:rsidR="003D49C1" w:rsidRPr="009E49F9" w:rsidRDefault="003D49C1" w:rsidP="007C44C8">
            <w:pPr>
              <w:jc w:val="center"/>
              <w:rPr>
                <w:sz w:val="12"/>
                <w:szCs w:val="12"/>
              </w:rPr>
            </w:pPr>
            <w:r w:rsidRPr="00C33E70">
              <w:rPr>
                <w:sz w:val="12"/>
                <w:szCs w:val="12"/>
              </w:rPr>
              <w:t>ACQ_score_16W</w:t>
            </w:r>
          </w:p>
        </w:tc>
        <w:tc>
          <w:tcPr>
            <w:tcW w:w="1559" w:type="dxa"/>
            <w:vAlign w:val="center"/>
          </w:tcPr>
          <w:p w14:paraId="098A8458" w14:textId="77777777" w:rsidR="003D49C1" w:rsidRPr="009E49F9" w:rsidRDefault="003D49C1" w:rsidP="007C44C8">
            <w:pPr>
              <w:jc w:val="center"/>
              <w:rPr>
                <w:sz w:val="12"/>
                <w:szCs w:val="12"/>
              </w:rPr>
            </w:pPr>
            <w:r w:rsidRPr="0019003A">
              <w:rPr>
                <w:sz w:val="12"/>
                <w:szCs w:val="12"/>
              </w:rPr>
              <w:t>Lung_Day_16W</w:t>
            </w:r>
          </w:p>
        </w:tc>
        <w:tc>
          <w:tcPr>
            <w:tcW w:w="1790" w:type="dxa"/>
            <w:vAlign w:val="center"/>
          </w:tcPr>
          <w:p w14:paraId="2203E575" w14:textId="77777777" w:rsidR="003D49C1" w:rsidRDefault="003D49C1" w:rsidP="007C44C8">
            <w:pPr>
              <w:jc w:val="center"/>
              <w:rPr>
                <w:sz w:val="12"/>
                <w:szCs w:val="12"/>
              </w:rPr>
            </w:pPr>
            <w:r w:rsidRPr="0067179F">
              <w:rPr>
                <w:sz w:val="12"/>
                <w:szCs w:val="12"/>
              </w:rPr>
              <w:t>FEV1_preBD_L_16W</w:t>
            </w:r>
          </w:p>
          <w:p w14:paraId="0A8689E8" w14:textId="77777777" w:rsidR="003D49C1" w:rsidRDefault="003D49C1" w:rsidP="007C44C8">
            <w:pPr>
              <w:jc w:val="center"/>
              <w:rPr>
                <w:sz w:val="12"/>
                <w:szCs w:val="12"/>
              </w:rPr>
            </w:pPr>
            <w:r w:rsidRPr="0016178E">
              <w:rPr>
                <w:sz w:val="12"/>
                <w:szCs w:val="12"/>
              </w:rPr>
              <w:t>FEV1_preBD_PCT_16W</w:t>
            </w:r>
          </w:p>
          <w:p w14:paraId="666538EF" w14:textId="77777777" w:rsidR="003D49C1" w:rsidRDefault="003D49C1" w:rsidP="007C44C8">
            <w:pPr>
              <w:jc w:val="center"/>
              <w:rPr>
                <w:sz w:val="12"/>
                <w:szCs w:val="12"/>
              </w:rPr>
            </w:pPr>
            <w:r w:rsidRPr="0016178E">
              <w:rPr>
                <w:sz w:val="12"/>
                <w:szCs w:val="12"/>
              </w:rPr>
              <w:t>FVC_preBD_L_16W</w:t>
            </w:r>
          </w:p>
          <w:p w14:paraId="544616BE" w14:textId="77777777" w:rsidR="003D49C1" w:rsidRDefault="003D49C1" w:rsidP="007C44C8">
            <w:pPr>
              <w:jc w:val="center"/>
              <w:rPr>
                <w:sz w:val="12"/>
                <w:szCs w:val="12"/>
              </w:rPr>
            </w:pPr>
            <w:r w:rsidRPr="0016178E">
              <w:rPr>
                <w:sz w:val="12"/>
                <w:szCs w:val="12"/>
              </w:rPr>
              <w:t>FVC_preBD_PCT_16W</w:t>
            </w:r>
          </w:p>
          <w:p w14:paraId="1FE362C6" w14:textId="77777777" w:rsidR="003D49C1" w:rsidRPr="009E49F9" w:rsidRDefault="003D49C1" w:rsidP="007C44C8">
            <w:pPr>
              <w:jc w:val="center"/>
              <w:rPr>
                <w:sz w:val="12"/>
                <w:szCs w:val="12"/>
              </w:rPr>
            </w:pPr>
            <w:r w:rsidRPr="0016178E">
              <w:rPr>
                <w:sz w:val="12"/>
                <w:szCs w:val="12"/>
              </w:rPr>
              <w:t>Tif_preBD_16W</w:t>
            </w:r>
          </w:p>
        </w:tc>
        <w:tc>
          <w:tcPr>
            <w:tcW w:w="1604" w:type="dxa"/>
            <w:vAlign w:val="center"/>
          </w:tcPr>
          <w:p w14:paraId="7151010C" w14:textId="77777777" w:rsidR="003D49C1" w:rsidRDefault="003D49C1" w:rsidP="007C44C8">
            <w:pPr>
              <w:jc w:val="center"/>
              <w:rPr>
                <w:sz w:val="12"/>
                <w:szCs w:val="12"/>
              </w:rPr>
            </w:pPr>
            <w:r w:rsidRPr="0016178E">
              <w:rPr>
                <w:sz w:val="12"/>
                <w:szCs w:val="12"/>
              </w:rPr>
              <w:t>FEV1_postBD_L_16W</w:t>
            </w:r>
          </w:p>
          <w:p w14:paraId="4BA20F43" w14:textId="77777777" w:rsidR="003D49C1" w:rsidRDefault="003D49C1" w:rsidP="007C44C8">
            <w:pPr>
              <w:jc w:val="center"/>
              <w:rPr>
                <w:sz w:val="12"/>
                <w:szCs w:val="12"/>
              </w:rPr>
            </w:pPr>
            <w:r w:rsidRPr="0016178E">
              <w:rPr>
                <w:sz w:val="12"/>
                <w:szCs w:val="12"/>
              </w:rPr>
              <w:t>FEV1_postBD_PCT_16W</w:t>
            </w:r>
          </w:p>
          <w:p w14:paraId="23305861" w14:textId="77777777" w:rsidR="003D49C1" w:rsidRDefault="003D49C1" w:rsidP="007C44C8">
            <w:pPr>
              <w:jc w:val="center"/>
              <w:rPr>
                <w:sz w:val="12"/>
                <w:szCs w:val="12"/>
              </w:rPr>
            </w:pPr>
            <w:r w:rsidRPr="0016178E">
              <w:rPr>
                <w:sz w:val="12"/>
                <w:szCs w:val="12"/>
              </w:rPr>
              <w:t>FVC_postBD_L_16W</w:t>
            </w:r>
          </w:p>
          <w:p w14:paraId="10BB4F51" w14:textId="77777777" w:rsidR="003D49C1" w:rsidRDefault="003D49C1" w:rsidP="007C44C8">
            <w:pPr>
              <w:jc w:val="center"/>
              <w:rPr>
                <w:sz w:val="12"/>
                <w:szCs w:val="12"/>
              </w:rPr>
            </w:pPr>
            <w:r w:rsidRPr="0016178E">
              <w:rPr>
                <w:sz w:val="12"/>
                <w:szCs w:val="12"/>
              </w:rPr>
              <w:t>FVC_postBD_PCT_16W</w:t>
            </w:r>
          </w:p>
          <w:p w14:paraId="7CDE943D" w14:textId="77777777" w:rsidR="003D49C1" w:rsidRPr="009E49F9" w:rsidRDefault="003D49C1" w:rsidP="007C44C8">
            <w:pPr>
              <w:jc w:val="center"/>
              <w:rPr>
                <w:sz w:val="12"/>
                <w:szCs w:val="12"/>
              </w:rPr>
            </w:pPr>
            <w:r w:rsidRPr="0016178E">
              <w:rPr>
                <w:sz w:val="12"/>
                <w:szCs w:val="12"/>
              </w:rPr>
              <w:t>Tif_postBD_16W</w:t>
            </w:r>
          </w:p>
        </w:tc>
      </w:tr>
      <w:tr w:rsidR="003D49C1" w:rsidRPr="00D07651" w14:paraId="509730A9" w14:textId="77777777" w:rsidTr="007C44C8">
        <w:tc>
          <w:tcPr>
            <w:tcW w:w="547" w:type="dxa"/>
          </w:tcPr>
          <w:p w14:paraId="04AC7329" w14:textId="77777777" w:rsidR="003D49C1" w:rsidRDefault="003D49C1" w:rsidP="007C44C8">
            <w:r>
              <w:t>17</w:t>
            </w:r>
          </w:p>
        </w:tc>
        <w:tc>
          <w:tcPr>
            <w:tcW w:w="1057" w:type="dxa"/>
            <w:vAlign w:val="center"/>
          </w:tcPr>
          <w:p w14:paraId="66CAA118" w14:textId="77777777" w:rsidR="003D49C1" w:rsidRPr="009E49F9" w:rsidRDefault="003D49C1" w:rsidP="007C44C8">
            <w:pPr>
              <w:jc w:val="center"/>
              <w:rPr>
                <w:sz w:val="12"/>
                <w:szCs w:val="12"/>
              </w:rPr>
            </w:pPr>
            <w:r w:rsidRPr="003459FD">
              <w:rPr>
                <w:sz w:val="12"/>
                <w:szCs w:val="12"/>
              </w:rPr>
              <w:t>ACQ_Day_17W</w:t>
            </w:r>
          </w:p>
        </w:tc>
        <w:tc>
          <w:tcPr>
            <w:tcW w:w="2134" w:type="dxa"/>
            <w:vAlign w:val="center"/>
          </w:tcPr>
          <w:p w14:paraId="06930536" w14:textId="77777777" w:rsidR="003D49C1" w:rsidRPr="009E49F9" w:rsidRDefault="003D49C1" w:rsidP="007C44C8">
            <w:pPr>
              <w:jc w:val="center"/>
              <w:rPr>
                <w:sz w:val="12"/>
                <w:szCs w:val="12"/>
              </w:rPr>
            </w:pPr>
            <w:r w:rsidRPr="00C33E70">
              <w:rPr>
                <w:sz w:val="12"/>
                <w:szCs w:val="12"/>
              </w:rPr>
              <w:t>ACQ_score_17W</w:t>
            </w:r>
          </w:p>
        </w:tc>
        <w:tc>
          <w:tcPr>
            <w:tcW w:w="1559" w:type="dxa"/>
            <w:vAlign w:val="center"/>
          </w:tcPr>
          <w:p w14:paraId="513B9F3D" w14:textId="77777777" w:rsidR="003D49C1" w:rsidRPr="009E49F9" w:rsidRDefault="003D49C1" w:rsidP="007C44C8">
            <w:pPr>
              <w:jc w:val="center"/>
              <w:rPr>
                <w:sz w:val="12"/>
                <w:szCs w:val="12"/>
              </w:rPr>
            </w:pPr>
          </w:p>
        </w:tc>
        <w:tc>
          <w:tcPr>
            <w:tcW w:w="1790" w:type="dxa"/>
            <w:vAlign w:val="center"/>
          </w:tcPr>
          <w:p w14:paraId="7758D0F5" w14:textId="77777777" w:rsidR="003D49C1" w:rsidRPr="009E49F9" w:rsidRDefault="003D49C1" w:rsidP="007C44C8">
            <w:pPr>
              <w:jc w:val="center"/>
              <w:rPr>
                <w:sz w:val="12"/>
                <w:szCs w:val="12"/>
              </w:rPr>
            </w:pPr>
          </w:p>
        </w:tc>
        <w:tc>
          <w:tcPr>
            <w:tcW w:w="1604" w:type="dxa"/>
            <w:vAlign w:val="center"/>
          </w:tcPr>
          <w:p w14:paraId="25553321" w14:textId="77777777" w:rsidR="003D49C1" w:rsidRPr="009E49F9" w:rsidRDefault="003D49C1" w:rsidP="007C44C8">
            <w:pPr>
              <w:jc w:val="center"/>
              <w:rPr>
                <w:sz w:val="12"/>
                <w:szCs w:val="12"/>
              </w:rPr>
            </w:pPr>
          </w:p>
        </w:tc>
      </w:tr>
      <w:tr w:rsidR="003D49C1" w:rsidRPr="00D07651" w14:paraId="4143C9C1" w14:textId="77777777" w:rsidTr="007C44C8">
        <w:tc>
          <w:tcPr>
            <w:tcW w:w="547" w:type="dxa"/>
          </w:tcPr>
          <w:p w14:paraId="53329BA9" w14:textId="77777777" w:rsidR="003D49C1" w:rsidRDefault="003D49C1" w:rsidP="007C44C8">
            <w:r>
              <w:t>18</w:t>
            </w:r>
          </w:p>
        </w:tc>
        <w:tc>
          <w:tcPr>
            <w:tcW w:w="1057" w:type="dxa"/>
            <w:vAlign w:val="center"/>
          </w:tcPr>
          <w:p w14:paraId="578A7B2F" w14:textId="77777777" w:rsidR="003D49C1" w:rsidRPr="009E49F9" w:rsidRDefault="003D49C1" w:rsidP="007C44C8">
            <w:pPr>
              <w:jc w:val="center"/>
              <w:rPr>
                <w:sz w:val="12"/>
                <w:szCs w:val="12"/>
              </w:rPr>
            </w:pPr>
            <w:r w:rsidRPr="003459FD">
              <w:rPr>
                <w:sz w:val="12"/>
                <w:szCs w:val="12"/>
              </w:rPr>
              <w:t>ACQ_Day_18W</w:t>
            </w:r>
          </w:p>
        </w:tc>
        <w:tc>
          <w:tcPr>
            <w:tcW w:w="2134" w:type="dxa"/>
            <w:vAlign w:val="center"/>
          </w:tcPr>
          <w:p w14:paraId="76A49D47" w14:textId="77777777" w:rsidR="003D49C1" w:rsidRPr="009E49F9" w:rsidRDefault="003D49C1" w:rsidP="007C44C8">
            <w:pPr>
              <w:jc w:val="center"/>
              <w:rPr>
                <w:sz w:val="12"/>
                <w:szCs w:val="12"/>
              </w:rPr>
            </w:pPr>
            <w:r w:rsidRPr="00C33E70">
              <w:rPr>
                <w:sz w:val="12"/>
                <w:szCs w:val="12"/>
              </w:rPr>
              <w:t>ACQ_score_18W</w:t>
            </w:r>
          </w:p>
        </w:tc>
        <w:tc>
          <w:tcPr>
            <w:tcW w:w="1559" w:type="dxa"/>
            <w:vAlign w:val="center"/>
          </w:tcPr>
          <w:p w14:paraId="24329984" w14:textId="77777777" w:rsidR="003D49C1" w:rsidRPr="009E49F9" w:rsidRDefault="003D49C1" w:rsidP="007C44C8">
            <w:pPr>
              <w:jc w:val="center"/>
              <w:rPr>
                <w:sz w:val="12"/>
                <w:szCs w:val="12"/>
              </w:rPr>
            </w:pPr>
          </w:p>
        </w:tc>
        <w:tc>
          <w:tcPr>
            <w:tcW w:w="1790" w:type="dxa"/>
            <w:vAlign w:val="center"/>
          </w:tcPr>
          <w:p w14:paraId="44382602" w14:textId="77777777" w:rsidR="003D49C1" w:rsidRPr="009E49F9" w:rsidRDefault="003D49C1" w:rsidP="007C44C8">
            <w:pPr>
              <w:jc w:val="center"/>
              <w:rPr>
                <w:sz w:val="12"/>
                <w:szCs w:val="12"/>
              </w:rPr>
            </w:pPr>
          </w:p>
        </w:tc>
        <w:tc>
          <w:tcPr>
            <w:tcW w:w="1604" w:type="dxa"/>
            <w:vAlign w:val="center"/>
          </w:tcPr>
          <w:p w14:paraId="3916F863" w14:textId="77777777" w:rsidR="003D49C1" w:rsidRPr="009E49F9" w:rsidRDefault="003D49C1" w:rsidP="007C44C8">
            <w:pPr>
              <w:jc w:val="center"/>
              <w:rPr>
                <w:sz w:val="12"/>
                <w:szCs w:val="12"/>
              </w:rPr>
            </w:pPr>
          </w:p>
        </w:tc>
      </w:tr>
      <w:tr w:rsidR="003D49C1" w:rsidRPr="00D07651" w14:paraId="23BFB34F" w14:textId="77777777" w:rsidTr="007C44C8">
        <w:tc>
          <w:tcPr>
            <w:tcW w:w="547" w:type="dxa"/>
          </w:tcPr>
          <w:p w14:paraId="609FB825" w14:textId="77777777" w:rsidR="003D49C1" w:rsidRDefault="003D49C1" w:rsidP="007C44C8">
            <w:r>
              <w:t>19</w:t>
            </w:r>
          </w:p>
        </w:tc>
        <w:tc>
          <w:tcPr>
            <w:tcW w:w="1057" w:type="dxa"/>
            <w:vAlign w:val="center"/>
          </w:tcPr>
          <w:p w14:paraId="6A6844C5" w14:textId="77777777" w:rsidR="003D49C1" w:rsidRPr="009E49F9" w:rsidRDefault="003D49C1" w:rsidP="007C44C8">
            <w:pPr>
              <w:jc w:val="center"/>
              <w:rPr>
                <w:sz w:val="12"/>
                <w:szCs w:val="12"/>
              </w:rPr>
            </w:pPr>
            <w:r w:rsidRPr="003459FD">
              <w:rPr>
                <w:sz w:val="12"/>
                <w:szCs w:val="12"/>
              </w:rPr>
              <w:t>ACQ_Day_19W</w:t>
            </w:r>
          </w:p>
        </w:tc>
        <w:tc>
          <w:tcPr>
            <w:tcW w:w="2134" w:type="dxa"/>
            <w:vAlign w:val="center"/>
          </w:tcPr>
          <w:p w14:paraId="3D2337E5" w14:textId="77777777" w:rsidR="003D49C1" w:rsidRPr="009E49F9" w:rsidRDefault="003D49C1" w:rsidP="007C44C8">
            <w:pPr>
              <w:jc w:val="center"/>
              <w:rPr>
                <w:sz w:val="12"/>
                <w:szCs w:val="12"/>
              </w:rPr>
            </w:pPr>
            <w:r w:rsidRPr="00C33E70">
              <w:rPr>
                <w:sz w:val="12"/>
                <w:szCs w:val="12"/>
              </w:rPr>
              <w:t>ACQ_score_19W</w:t>
            </w:r>
          </w:p>
        </w:tc>
        <w:tc>
          <w:tcPr>
            <w:tcW w:w="1559" w:type="dxa"/>
            <w:vAlign w:val="center"/>
          </w:tcPr>
          <w:p w14:paraId="0B242F7A" w14:textId="77777777" w:rsidR="003D49C1" w:rsidRPr="009E49F9" w:rsidRDefault="003D49C1" w:rsidP="007C44C8">
            <w:pPr>
              <w:jc w:val="center"/>
              <w:rPr>
                <w:sz w:val="12"/>
                <w:szCs w:val="12"/>
              </w:rPr>
            </w:pPr>
          </w:p>
        </w:tc>
        <w:tc>
          <w:tcPr>
            <w:tcW w:w="1790" w:type="dxa"/>
            <w:vAlign w:val="center"/>
          </w:tcPr>
          <w:p w14:paraId="063E0249" w14:textId="77777777" w:rsidR="003D49C1" w:rsidRPr="009E49F9" w:rsidRDefault="003D49C1" w:rsidP="007C44C8">
            <w:pPr>
              <w:jc w:val="center"/>
              <w:rPr>
                <w:sz w:val="12"/>
                <w:szCs w:val="12"/>
              </w:rPr>
            </w:pPr>
          </w:p>
        </w:tc>
        <w:tc>
          <w:tcPr>
            <w:tcW w:w="1604" w:type="dxa"/>
            <w:vAlign w:val="center"/>
          </w:tcPr>
          <w:p w14:paraId="13EA6F62" w14:textId="77777777" w:rsidR="003D49C1" w:rsidRPr="009E49F9" w:rsidRDefault="003D49C1" w:rsidP="007C44C8">
            <w:pPr>
              <w:jc w:val="center"/>
              <w:rPr>
                <w:sz w:val="12"/>
                <w:szCs w:val="12"/>
              </w:rPr>
            </w:pPr>
          </w:p>
        </w:tc>
      </w:tr>
      <w:tr w:rsidR="003D49C1" w:rsidRPr="00D07651" w14:paraId="35B65B5C" w14:textId="77777777" w:rsidTr="007C44C8">
        <w:tc>
          <w:tcPr>
            <w:tcW w:w="547" w:type="dxa"/>
          </w:tcPr>
          <w:p w14:paraId="0C4E93BA" w14:textId="77777777" w:rsidR="003D49C1" w:rsidRDefault="003D49C1" w:rsidP="007C44C8">
            <w:r>
              <w:t>20</w:t>
            </w:r>
          </w:p>
        </w:tc>
        <w:tc>
          <w:tcPr>
            <w:tcW w:w="1057" w:type="dxa"/>
            <w:vAlign w:val="center"/>
          </w:tcPr>
          <w:p w14:paraId="3D85F89F" w14:textId="77777777" w:rsidR="003D49C1" w:rsidRPr="009E49F9" w:rsidRDefault="003D49C1" w:rsidP="007C44C8">
            <w:pPr>
              <w:jc w:val="center"/>
              <w:rPr>
                <w:sz w:val="12"/>
                <w:szCs w:val="12"/>
              </w:rPr>
            </w:pPr>
            <w:r w:rsidRPr="003459FD">
              <w:rPr>
                <w:sz w:val="12"/>
                <w:szCs w:val="12"/>
              </w:rPr>
              <w:t>ACQ_Day_20W</w:t>
            </w:r>
          </w:p>
        </w:tc>
        <w:tc>
          <w:tcPr>
            <w:tcW w:w="2134" w:type="dxa"/>
            <w:vAlign w:val="center"/>
          </w:tcPr>
          <w:p w14:paraId="579FD27D" w14:textId="77777777" w:rsidR="003D49C1" w:rsidRPr="009E49F9" w:rsidRDefault="003D49C1" w:rsidP="007C44C8">
            <w:pPr>
              <w:jc w:val="center"/>
              <w:rPr>
                <w:sz w:val="12"/>
                <w:szCs w:val="12"/>
              </w:rPr>
            </w:pPr>
            <w:r w:rsidRPr="00C33E70">
              <w:rPr>
                <w:sz w:val="12"/>
                <w:szCs w:val="12"/>
              </w:rPr>
              <w:t>ACQ_score_20W</w:t>
            </w:r>
          </w:p>
        </w:tc>
        <w:tc>
          <w:tcPr>
            <w:tcW w:w="1559" w:type="dxa"/>
            <w:vAlign w:val="center"/>
          </w:tcPr>
          <w:p w14:paraId="295AE060" w14:textId="77777777" w:rsidR="003D49C1" w:rsidRPr="009E49F9" w:rsidRDefault="003D49C1" w:rsidP="007C44C8">
            <w:pPr>
              <w:jc w:val="center"/>
              <w:rPr>
                <w:sz w:val="12"/>
                <w:szCs w:val="12"/>
              </w:rPr>
            </w:pPr>
            <w:r w:rsidRPr="0019003A">
              <w:rPr>
                <w:sz w:val="12"/>
                <w:szCs w:val="12"/>
              </w:rPr>
              <w:t>Lung_Day_20W</w:t>
            </w:r>
          </w:p>
        </w:tc>
        <w:tc>
          <w:tcPr>
            <w:tcW w:w="1790" w:type="dxa"/>
            <w:vAlign w:val="center"/>
          </w:tcPr>
          <w:p w14:paraId="1E5E89FC" w14:textId="77777777" w:rsidR="003D49C1" w:rsidRDefault="003D49C1" w:rsidP="007C44C8">
            <w:pPr>
              <w:jc w:val="center"/>
              <w:rPr>
                <w:sz w:val="12"/>
                <w:szCs w:val="12"/>
              </w:rPr>
            </w:pPr>
            <w:r w:rsidRPr="0016178E">
              <w:rPr>
                <w:sz w:val="12"/>
                <w:szCs w:val="12"/>
              </w:rPr>
              <w:t>FEV1_preBD_L_20W</w:t>
            </w:r>
          </w:p>
          <w:p w14:paraId="2BE04A7C" w14:textId="77777777" w:rsidR="003D49C1" w:rsidRDefault="003D49C1" w:rsidP="007C44C8">
            <w:pPr>
              <w:jc w:val="center"/>
              <w:rPr>
                <w:sz w:val="12"/>
                <w:szCs w:val="12"/>
              </w:rPr>
            </w:pPr>
            <w:r w:rsidRPr="0016178E">
              <w:rPr>
                <w:sz w:val="12"/>
                <w:szCs w:val="12"/>
              </w:rPr>
              <w:t>FEV1_preBD_PCT_20W</w:t>
            </w:r>
          </w:p>
          <w:p w14:paraId="56964AE4" w14:textId="77777777" w:rsidR="003D49C1" w:rsidRDefault="003D49C1" w:rsidP="007C44C8">
            <w:pPr>
              <w:jc w:val="center"/>
              <w:rPr>
                <w:sz w:val="12"/>
                <w:szCs w:val="12"/>
              </w:rPr>
            </w:pPr>
            <w:r w:rsidRPr="0016178E">
              <w:rPr>
                <w:sz w:val="12"/>
                <w:szCs w:val="12"/>
              </w:rPr>
              <w:t>FVC_preBD_L_20W</w:t>
            </w:r>
          </w:p>
          <w:p w14:paraId="5EC3F07B" w14:textId="77777777" w:rsidR="003D49C1" w:rsidRDefault="003D49C1" w:rsidP="007C44C8">
            <w:pPr>
              <w:jc w:val="center"/>
              <w:rPr>
                <w:sz w:val="12"/>
                <w:szCs w:val="12"/>
              </w:rPr>
            </w:pPr>
            <w:r w:rsidRPr="00A60D34">
              <w:rPr>
                <w:sz w:val="12"/>
                <w:szCs w:val="12"/>
              </w:rPr>
              <w:t>FVC_preBD_PCT_20W</w:t>
            </w:r>
          </w:p>
          <w:p w14:paraId="1DED8EDB" w14:textId="77777777" w:rsidR="003D49C1" w:rsidRPr="009E49F9" w:rsidRDefault="003D49C1" w:rsidP="007C44C8">
            <w:pPr>
              <w:jc w:val="center"/>
              <w:rPr>
                <w:sz w:val="12"/>
                <w:szCs w:val="12"/>
              </w:rPr>
            </w:pPr>
            <w:r w:rsidRPr="00A60D34">
              <w:rPr>
                <w:sz w:val="12"/>
                <w:szCs w:val="12"/>
              </w:rPr>
              <w:t>Tif_preBD_20W</w:t>
            </w:r>
          </w:p>
        </w:tc>
        <w:tc>
          <w:tcPr>
            <w:tcW w:w="1604" w:type="dxa"/>
            <w:vAlign w:val="center"/>
          </w:tcPr>
          <w:p w14:paraId="3D8E17D0" w14:textId="77777777" w:rsidR="003D49C1" w:rsidRDefault="003D49C1" w:rsidP="007C44C8">
            <w:pPr>
              <w:jc w:val="center"/>
              <w:rPr>
                <w:sz w:val="12"/>
                <w:szCs w:val="12"/>
              </w:rPr>
            </w:pPr>
            <w:r w:rsidRPr="00A60D34">
              <w:rPr>
                <w:sz w:val="12"/>
                <w:szCs w:val="12"/>
              </w:rPr>
              <w:t>FEV1_postBD_L_20W</w:t>
            </w:r>
          </w:p>
          <w:p w14:paraId="0F345F81" w14:textId="77777777" w:rsidR="003D49C1" w:rsidRDefault="003D49C1" w:rsidP="007C44C8">
            <w:pPr>
              <w:jc w:val="center"/>
              <w:rPr>
                <w:sz w:val="12"/>
                <w:szCs w:val="12"/>
              </w:rPr>
            </w:pPr>
            <w:r w:rsidRPr="00A60D34">
              <w:rPr>
                <w:sz w:val="12"/>
                <w:szCs w:val="12"/>
              </w:rPr>
              <w:t>FEV1_postBD_PCT_20W</w:t>
            </w:r>
          </w:p>
          <w:p w14:paraId="6740A2A4" w14:textId="77777777" w:rsidR="003D49C1" w:rsidRDefault="003D49C1" w:rsidP="007C44C8">
            <w:pPr>
              <w:jc w:val="center"/>
              <w:rPr>
                <w:sz w:val="12"/>
                <w:szCs w:val="12"/>
              </w:rPr>
            </w:pPr>
            <w:r w:rsidRPr="00A60D34">
              <w:rPr>
                <w:sz w:val="12"/>
                <w:szCs w:val="12"/>
              </w:rPr>
              <w:t>FVC_postBD_L_20W</w:t>
            </w:r>
          </w:p>
          <w:p w14:paraId="35AC520F" w14:textId="77777777" w:rsidR="003D49C1" w:rsidRDefault="003D49C1" w:rsidP="007C44C8">
            <w:pPr>
              <w:jc w:val="center"/>
              <w:rPr>
                <w:sz w:val="12"/>
                <w:szCs w:val="12"/>
              </w:rPr>
            </w:pPr>
            <w:r w:rsidRPr="00A60D34">
              <w:rPr>
                <w:sz w:val="12"/>
                <w:szCs w:val="12"/>
              </w:rPr>
              <w:t>FVC_postBD_PCT_20W</w:t>
            </w:r>
          </w:p>
          <w:p w14:paraId="2ED4D32E" w14:textId="77777777" w:rsidR="003D49C1" w:rsidRPr="009E49F9" w:rsidRDefault="003D49C1" w:rsidP="007C44C8">
            <w:pPr>
              <w:jc w:val="center"/>
              <w:rPr>
                <w:sz w:val="12"/>
                <w:szCs w:val="12"/>
              </w:rPr>
            </w:pPr>
            <w:r w:rsidRPr="00A60D34">
              <w:rPr>
                <w:sz w:val="12"/>
                <w:szCs w:val="12"/>
              </w:rPr>
              <w:t>Tif_postBD_20W</w:t>
            </w:r>
          </w:p>
        </w:tc>
      </w:tr>
      <w:tr w:rsidR="003D49C1" w:rsidRPr="00D07651" w14:paraId="177A954F" w14:textId="77777777" w:rsidTr="007C44C8">
        <w:tc>
          <w:tcPr>
            <w:tcW w:w="547" w:type="dxa"/>
          </w:tcPr>
          <w:p w14:paraId="2FDBB57C" w14:textId="77777777" w:rsidR="003D49C1" w:rsidRDefault="003D49C1" w:rsidP="007C44C8">
            <w:r>
              <w:t>21</w:t>
            </w:r>
          </w:p>
        </w:tc>
        <w:tc>
          <w:tcPr>
            <w:tcW w:w="1057" w:type="dxa"/>
            <w:vAlign w:val="center"/>
          </w:tcPr>
          <w:p w14:paraId="1ACE2074" w14:textId="77777777" w:rsidR="003D49C1" w:rsidRPr="009E49F9" w:rsidRDefault="003D49C1" w:rsidP="007C44C8">
            <w:pPr>
              <w:jc w:val="center"/>
              <w:rPr>
                <w:sz w:val="12"/>
                <w:szCs w:val="12"/>
              </w:rPr>
            </w:pPr>
            <w:r w:rsidRPr="003459FD">
              <w:rPr>
                <w:sz w:val="12"/>
                <w:szCs w:val="12"/>
              </w:rPr>
              <w:t>ACQ_Day_21W</w:t>
            </w:r>
          </w:p>
        </w:tc>
        <w:tc>
          <w:tcPr>
            <w:tcW w:w="2134" w:type="dxa"/>
            <w:vAlign w:val="center"/>
          </w:tcPr>
          <w:p w14:paraId="70BFC3C6" w14:textId="77777777" w:rsidR="003D49C1" w:rsidRPr="009E49F9" w:rsidRDefault="003D49C1" w:rsidP="007C44C8">
            <w:pPr>
              <w:jc w:val="center"/>
              <w:rPr>
                <w:sz w:val="12"/>
                <w:szCs w:val="12"/>
              </w:rPr>
            </w:pPr>
            <w:r w:rsidRPr="00C33E70">
              <w:rPr>
                <w:sz w:val="12"/>
                <w:szCs w:val="12"/>
              </w:rPr>
              <w:t>ACQ_score_21W</w:t>
            </w:r>
          </w:p>
        </w:tc>
        <w:tc>
          <w:tcPr>
            <w:tcW w:w="1559" w:type="dxa"/>
            <w:vAlign w:val="center"/>
          </w:tcPr>
          <w:p w14:paraId="07C687A2" w14:textId="77777777" w:rsidR="003D49C1" w:rsidRPr="009E49F9" w:rsidRDefault="003D49C1" w:rsidP="007C44C8">
            <w:pPr>
              <w:jc w:val="center"/>
              <w:rPr>
                <w:sz w:val="12"/>
                <w:szCs w:val="12"/>
              </w:rPr>
            </w:pPr>
            <w:r w:rsidRPr="0019003A">
              <w:rPr>
                <w:sz w:val="12"/>
                <w:szCs w:val="12"/>
              </w:rPr>
              <w:t>Lung_Day_21W</w:t>
            </w:r>
          </w:p>
        </w:tc>
        <w:tc>
          <w:tcPr>
            <w:tcW w:w="1790" w:type="dxa"/>
            <w:vAlign w:val="center"/>
          </w:tcPr>
          <w:p w14:paraId="664DF956" w14:textId="77777777" w:rsidR="003D49C1" w:rsidRDefault="003D49C1" w:rsidP="007C44C8">
            <w:pPr>
              <w:jc w:val="center"/>
              <w:rPr>
                <w:sz w:val="12"/>
                <w:szCs w:val="12"/>
              </w:rPr>
            </w:pPr>
            <w:r w:rsidRPr="00A60D34">
              <w:rPr>
                <w:sz w:val="12"/>
                <w:szCs w:val="12"/>
              </w:rPr>
              <w:t>FEV1_preBD_L_21W</w:t>
            </w:r>
          </w:p>
          <w:p w14:paraId="58634DE1" w14:textId="77777777" w:rsidR="003D49C1" w:rsidRDefault="003D49C1" w:rsidP="007C44C8">
            <w:pPr>
              <w:jc w:val="center"/>
              <w:rPr>
                <w:sz w:val="12"/>
                <w:szCs w:val="12"/>
              </w:rPr>
            </w:pPr>
            <w:r w:rsidRPr="00A60D34">
              <w:rPr>
                <w:sz w:val="12"/>
                <w:szCs w:val="12"/>
              </w:rPr>
              <w:t>FEV1_preBD_PCT_21W</w:t>
            </w:r>
          </w:p>
          <w:p w14:paraId="74AF9151" w14:textId="77777777" w:rsidR="003D49C1" w:rsidRDefault="003D49C1" w:rsidP="007C44C8">
            <w:pPr>
              <w:jc w:val="center"/>
              <w:rPr>
                <w:sz w:val="12"/>
                <w:szCs w:val="12"/>
              </w:rPr>
            </w:pPr>
            <w:r w:rsidRPr="00A60D34">
              <w:rPr>
                <w:sz w:val="12"/>
                <w:szCs w:val="12"/>
              </w:rPr>
              <w:t>FVC_preBD_L_21W</w:t>
            </w:r>
          </w:p>
          <w:p w14:paraId="0E66D5CD" w14:textId="77777777" w:rsidR="003D49C1" w:rsidRDefault="003D49C1" w:rsidP="007C44C8">
            <w:pPr>
              <w:jc w:val="center"/>
              <w:rPr>
                <w:sz w:val="12"/>
                <w:szCs w:val="12"/>
              </w:rPr>
            </w:pPr>
            <w:r w:rsidRPr="00A60D34">
              <w:rPr>
                <w:sz w:val="12"/>
                <w:szCs w:val="12"/>
              </w:rPr>
              <w:t>FVC_preBD_PCT_21W</w:t>
            </w:r>
          </w:p>
          <w:p w14:paraId="1A24D93D" w14:textId="77777777" w:rsidR="003D49C1" w:rsidRPr="009E49F9" w:rsidRDefault="003D49C1" w:rsidP="007C44C8">
            <w:pPr>
              <w:jc w:val="center"/>
              <w:rPr>
                <w:sz w:val="12"/>
                <w:szCs w:val="12"/>
              </w:rPr>
            </w:pPr>
            <w:r w:rsidRPr="00A60D34">
              <w:rPr>
                <w:sz w:val="12"/>
                <w:szCs w:val="12"/>
              </w:rPr>
              <w:t>Tif_preBD_21W</w:t>
            </w:r>
          </w:p>
        </w:tc>
        <w:tc>
          <w:tcPr>
            <w:tcW w:w="1604" w:type="dxa"/>
            <w:vAlign w:val="center"/>
          </w:tcPr>
          <w:p w14:paraId="12AEC2BE" w14:textId="77777777" w:rsidR="003D49C1" w:rsidRDefault="003D49C1" w:rsidP="007C44C8">
            <w:pPr>
              <w:jc w:val="center"/>
              <w:rPr>
                <w:sz w:val="12"/>
                <w:szCs w:val="12"/>
              </w:rPr>
            </w:pPr>
            <w:r w:rsidRPr="00A60D34">
              <w:rPr>
                <w:sz w:val="12"/>
                <w:szCs w:val="12"/>
              </w:rPr>
              <w:t>FEV1_postBD_L_21W</w:t>
            </w:r>
          </w:p>
          <w:p w14:paraId="5571B4BC" w14:textId="77777777" w:rsidR="003D49C1" w:rsidRDefault="003D49C1" w:rsidP="007C44C8">
            <w:pPr>
              <w:jc w:val="center"/>
              <w:rPr>
                <w:sz w:val="12"/>
                <w:szCs w:val="12"/>
              </w:rPr>
            </w:pPr>
            <w:r w:rsidRPr="00A60D34">
              <w:rPr>
                <w:sz w:val="12"/>
                <w:szCs w:val="12"/>
              </w:rPr>
              <w:t>FEV1_postBD_PCT_21W</w:t>
            </w:r>
          </w:p>
          <w:p w14:paraId="062F759B" w14:textId="77777777" w:rsidR="003D49C1" w:rsidRDefault="003D49C1" w:rsidP="007C44C8">
            <w:pPr>
              <w:jc w:val="center"/>
              <w:rPr>
                <w:sz w:val="12"/>
                <w:szCs w:val="12"/>
              </w:rPr>
            </w:pPr>
            <w:r w:rsidRPr="00A60D34">
              <w:rPr>
                <w:sz w:val="12"/>
                <w:szCs w:val="12"/>
              </w:rPr>
              <w:t>FVC_postBD_L_21W</w:t>
            </w:r>
          </w:p>
          <w:p w14:paraId="65BF5E99" w14:textId="77777777" w:rsidR="003D49C1" w:rsidRDefault="003D49C1" w:rsidP="007C44C8">
            <w:pPr>
              <w:jc w:val="center"/>
              <w:rPr>
                <w:sz w:val="12"/>
                <w:szCs w:val="12"/>
              </w:rPr>
            </w:pPr>
            <w:r w:rsidRPr="00A60D34">
              <w:rPr>
                <w:sz w:val="12"/>
                <w:szCs w:val="12"/>
              </w:rPr>
              <w:t>FVC_postBD_PCT_21W</w:t>
            </w:r>
          </w:p>
          <w:p w14:paraId="799D029F" w14:textId="77777777" w:rsidR="003D49C1" w:rsidRPr="009E49F9" w:rsidRDefault="003D49C1" w:rsidP="007C44C8">
            <w:pPr>
              <w:jc w:val="center"/>
              <w:rPr>
                <w:sz w:val="12"/>
                <w:szCs w:val="12"/>
              </w:rPr>
            </w:pPr>
            <w:r w:rsidRPr="00A60D34">
              <w:rPr>
                <w:sz w:val="12"/>
                <w:szCs w:val="12"/>
              </w:rPr>
              <w:t>Tif_postBD_21W</w:t>
            </w:r>
          </w:p>
        </w:tc>
      </w:tr>
      <w:tr w:rsidR="003D49C1" w:rsidRPr="00D07651" w14:paraId="5A61FE49" w14:textId="77777777" w:rsidTr="007C44C8">
        <w:tc>
          <w:tcPr>
            <w:tcW w:w="547" w:type="dxa"/>
          </w:tcPr>
          <w:p w14:paraId="54BEC1CD" w14:textId="77777777" w:rsidR="003D49C1" w:rsidRDefault="003D49C1" w:rsidP="007C44C8">
            <w:r>
              <w:t>22</w:t>
            </w:r>
          </w:p>
        </w:tc>
        <w:tc>
          <w:tcPr>
            <w:tcW w:w="1057" w:type="dxa"/>
            <w:vAlign w:val="center"/>
          </w:tcPr>
          <w:p w14:paraId="351DC7F7" w14:textId="77777777" w:rsidR="003D49C1" w:rsidRPr="009E49F9" w:rsidRDefault="003D49C1" w:rsidP="007C44C8">
            <w:pPr>
              <w:jc w:val="center"/>
              <w:rPr>
                <w:sz w:val="12"/>
                <w:szCs w:val="12"/>
              </w:rPr>
            </w:pPr>
            <w:r w:rsidRPr="003459FD">
              <w:rPr>
                <w:sz w:val="12"/>
                <w:szCs w:val="12"/>
              </w:rPr>
              <w:t>ACQ_Day_22W</w:t>
            </w:r>
          </w:p>
        </w:tc>
        <w:tc>
          <w:tcPr>
            <w:tcW w:w="2134" w:type="dxa"/>
            <w:vAlign w:val="center"/>
          </w:tcPr>
          <w:p w14:paraId="528D172F" w14:textId="77777777" w:rsidR="003D49C1" w:rsidRPr="009E49F9" w:rsidRDefault="003D49C1" w:rsidP="007C44C8">
            <w:pPr>
              <w:jc w:val="center"/>
              <w:rPr>
                <w:sz w:val="12"/>
                <w:szCs w:val="12"/>
              </w:rPr>
            </w:pPr>
            <w:r w:rsidRPr="00C33E70">
              <w:rPr>
                <w:sz w:val="12"/>
                <w:szCs w:val="12"/>
              </w:rPr>
              <w:t>ACQ_score_22W</w:t>
            </w:r>
          </w:p>
        </w:tc>
        <w:tc>
          <w:tcPr>
            <w:tcW w:w="1559" w:type="dxa"/>
            <w:vAlign w:val="center"/>
          </w:tcPr>
          <w:p w14:paraId="09BF58B8" w14:textId="77777777" w:rsidR="003D49C1" w:rsidRPr="009E49F9" w:rsidRDefault="003D49C1" w:rsidP="007C44C8">
            <w:pPr>
              <w:jc w:val="center"/>
              <w:rPr>
                <w:sz w:val="12"/>
                <w:szCs w:val="12"/>
              </w:rPr>
            </w:pPr>
          </w:p>
        </w:tc>
        <w:tc>
          <w:tcPr>
            <w:tcW w:w="1790" w:type="dxa"/>
            <w:vAlign w:val="center"/>
          </w:tcPr>
          <w:p w14:paraId="0CBB3AE0" w14:textId="77777777" w:rsidR="003D49C1" w:rsidRPr="009E49F9" w:rsidRDefault="003D49C1" w:rsidP="007C44C8">
            <w:pPr>
              <w:jc w:val="center"/>
              <w:rPr>
                <w:sz w:val="12"/>
                <w:szCs w:val="12"/>
              </w:rPr>
            </w:pPr>
          </w:p>
        </w:tc>
        <w:tc>
          <w:tcPr>
            <w:tcW w:w="1604" w:type="dxa"/>
            <w:vAlign w:val="center"/>
          </w:tcPr>
          <w:p w14:paraId="05CE676A" w14:textId="77777777" w:rsidR="003D49C1" w:rsidRPr="009E49F9" w:rsidRDefault="003D49C1" w:rsidP="007C44C8">
            <w:pPr>
              <w:jc w:val="center"/>
              <w:rPr>
                <w:sz w:val="12"/>
                <w:szCs w:val="12"/>
              </w:rPr>
            </w:pPr>
          </w:p>
        </w:tc>
      </w:tr>
      <w:tr w:rsidR="003D49C1" w:rsidRPr="00D07651" w14:paraId="54B48C37" w14:textId="77777777" w:rsidTr="007C44C8">
        <w:tc>
          <w:tcPr>
            <w:tcW w:w="547" w:type="dxa"/>
          </w:tcPr>
          <w:p w14:paraId="7C6519DF" w14:textId="77777777" w:rsidR="003D49C1" w:rsidRDefault="003D49C1" w:rsidP="007C44C8">
            <w:r>
              <w:t>23</w:t>
            </w:r>
          </w:p>
        </w:tc>
        <w:tc>
          <w:tcPr>
            <w:tcW w:w="1057" w:type="dxa"/>
            <w:vAlign w:val="center"/>
          </w:tcPr>
          <w:p w14:paraId="4D9E7AAB" w14:textId="77777777" w:rsidR="003D49C1" w:rsidRPr="009E49F9" w:rsidRDefault="003D49C1" w:rsidP="007C44C8">
            <w:pPr>
              <w:jc w:val="center"/>
              <w:rPr>
                <w:sz w:val="12"/>
                <w:szCs w:val="12"/>
              </w:rPr>
            </w:pPr>
            <w:r w:rsidRPr="003459FD">
              <w:rPr>
                <w:sz w:val="12"/>
                <w:szCs w:val="12"/>
              </w:rPr>
              <w:t>ACQ_Day_23W</w:t>
            </w:r>
          </w:p>
        </w:tc>
        <w:tc>
          <w:tcPr>
            <w:tcW w:w="2134" w:type="dxa"/>
            <w:vAlign w:val="center"/>
          </w:tcPr>
          <w:p w14:paraId="53D4D94C" w14:textId="77777777" w:rsidR="003D49C1" w:rsidRPr="009E49F9" w:rsidRDefault="003D49C1" w:rsidP="007C44C8">
            <w:pPr>
              <w:jc w:val="center"/>
              <w:rPr>
                <w:sz w:val="12"/>
                <w:szCs w:val="12"/>
              </w:rPr>
            </w:pPr>
            <w:r w:rsidRPr="00C33E70">
              <w:rPr>
                <w:sz w:val="12"/>
                <w:szCs w:val="12"/>
              </w:rPr>
              <w:t>ACQ_score_23W</w:t>
            </w:r>
          </w:p>
        </w:tc>
        <w:tc>
          <w:tcPr>
            <w:tcW w:w="1559" w:type="dxa"/>
            <w:vAlign w:val="center"/>
          </w:tcPr>
          <w:p w14:paraId="27A11705" w14:textId="77777777" w:rsidR="003D49C1" w:rsidRPr="009E49F9" w:rsidRDefault="003D49C1" w:rsidP="007C44C8">
            <w:pPr>
              <w:jc w:val="center"/>
              <w:rPr>
                <w:sz w:val="12"/>
                <w:szCs w:val="12"/>
              </w:rPr>
            </w:pPr>
          </w:p>
        </w:tc>
        <w:tc>
          <w:tcPr>
            <w:tcW w:w="1790" w:type="dxa"/>
            <w:vAlign w:val="center"/>
          </w:tcPr>
          <w:p w14:paraId="69FCEF8F" w14:textId="77777777" w:rsidR="003D49C1" w:rsidRPr="009E49F9" w:rsidRDefault="003D49C1" w:rsidP="007C44C8">
            <w:pPr>
              <w:jc w:val="center"/>
              <w:rPr>
                <w:sz w:val="12"/>
                <w:szCs w:val="12"/>
              </w:rPr>
            </w:pPr>
          </w:p>
        </w:tc>
        <w:tc>
          <w:tcPr>
            <w:tcW w:w="1604" w:type="dxa"/>
            <w:vAlign w:val="center"/>
          </w:tcPr>
          <w:p w14:paraId="277F2B80" w14:textId="77777777" w:rsidR="003D49C1" w:rsidRPr="009E49F9" w:rsidRDefault="003D49C1" w:rsidP="007C44C8">
            <w:pPr>
              <w:jc w:val="center"/>
              <w:rPr>
                <w:sz w:val="12"/>
                <w:szCs w:val="12"/>
              </w:rPr>
            </w:pPr>
          </w:p>
        </w:tc>
      </w:tr>
      <w:tr w:rsidR="003D49C1" w:rsidRPr="00D07651" w14:paraId="589FFDD2" w14:textId="77777777" w:rsidTr="007C44C8">
        <w:tc>
          <w:tcPr>
            <w:tcW w:w="547" w:type="dxa"/>
          </w:tcPr>
          <w:p w14:paraId="2D73F518" w14:textId="77777777" w:rsidR="003D49C1" w:rsidRDefault="003D49C1" w:rsidP="007C44C8">
            <w:r>
              <w:t>24</w:t>
            </w:r>
          </w:p>
        </w:tc>
        <w:tc>
          <w:tcPr>
            <w:tcW w:w="1057" w:type="dxa"/>
            <w:vAlign w:val="center"/>
          </w:tcPr>
          <w:p w14:paraId="548E6EC3" w14:textId="77777777" w:rsidR="003D49C1" w:rsidRPr="009E49F9" w:rsidRDefault="003D49C1" w:rsidP="007C44C8">
            <w:pPr>
              <w:jc w:val="center"/>
              <w:rPr>
                <w:sz w:val="12"/>
                <w:szCs w:val="12"/>
              </w:rPr>
            </w:pPr>
            <w:r w:rsidRPr="003459FD">
              <w:rPr>
                <w:sz w:val="12"/>
                <w:szCs w:val="12"/>
              </w:rPr>
              <w:t>ACQ_Day_24W</w:t>
            </w:r>
          </w:p>
        </w:tc>
        <w:tc>
          <w:tcPr>
            <w:tcW w:w="2134" w:type="dxa"/>
            <w:vAlign w:val="center"/>
          </w:tcPr>
          <w:p w14:paraId="773C0EE5" w14:textId="77777777" w:rsidR="003D49C1" w:rsidRPr="009E49F9" w:rsidRDefault="003D49C1" w:rsidP="007C44C8">
            <w:pPr>
              <w:jc w:val="center"/>
              <w:rPr>
                <w:sz w:val="12"/>
                <w:szCs w:val="12"/>
              </w:rPr>
            </w:pPr>
            <w:r w:rsidRPr="00C33E70">
              <w:rPr>
                <w:sz w:val="12"/>
                <w:szCs w:val="12"/>
              </w:rPr>
              <w:t>ACQ_score_24W</w:t>
            </w:r>
          </w:p>
        </w:tc>
        <w:tc>
          <w:tcPr>
            <w:tcW w:w="1559" w:type="dxa"/>
            <w:vAlign w:val="center"/>
          </w:tcPr>
          <w:p w14:paraId="56146226" w14:textId="77777777" w:rsidR="003D49C1" w:rsidRPr="009E49F9" w:rsidRDefault="003D49C1" w:rsidP="007C44C8">
            <w:pPr>
              <w:jc w:val="center"/>
              <w:rPr>
                <w:sz w:val="12"/>
                <w:szCs w:val="12"/>
              </w:rPr>
            </w:pPr>
            <w:r w:rsidRPr="0019003A">
              <w:rPr>
                <w:sz w:val="12"/>
                <w:szCs w:val="12"/>
              </w:rPr>
              <w:t>Lung_Day_24W</w:t>
            </w:r>
          </w:p>
        </w:tc>
        <w:tc>
          <w:tcPr>
            <w:tcW w:w="1790" w:type="dxa"/>
            <w:vAlign w:val="center"/>
          </w:tcPr>
          <w:p w14:paraId="6706287D" w14:textId="77777777" w:rsidR="003D49C1" w:rsidRDefault="003D49C1" w:rsidP="007C44C8">
            <w:pPr>
              <w:jc w:val="center"/>
              <w:rPr>
                <w:sz w:val="12"/>
                <w:szCs w:val="12"/>
              </w:rPr>
            </w:pPr>
            <w:r w:rsidRPr="00A60D34">
              <w:rPr>
                <w:sz w:val="12"/>
                <w:szCs w:val="12"/>
              </w:rPr>
              <w:t>FEV1_preBD_L_24W</w:t>
            </w:r>
          </w:p>
          <w:p w14:paraId="724C37B2" w14:textId="77777777" w:rsidR="003D49C1" w:rsidRDefault="003D49C1" w:rsidP="007C44C8">
            <w:pPr>
              <w:jc w:val="center"/>
              <w:rPr>
                <w:sz w:val="12"/>
                <w:szCs w:val="12"/>
              </w:rPr>
            </w:pPr>
            <w:r w:rsidRPr="00A60D34">
              <w:rPr>
                <w:sz w:val="12"/>
                <w:szCs w:val="12"/>
              </w:rPr>
              <w:t>FEV1_preBD_PCT_24W</w:t>
            </w:r>
          </w:p>
          <w:p w14:paraId="7101A444" w14:textId="77777777" w:rsidR="003D49C1" w:rsidRDefault="003D49C1" w:rsidP="007C44C8">
            <w:pPr>
              <w:jc w:val="center"/>
              <w:rPr>
                <w:sz w:val="12"/>
                <w:szCs w:val="12"/>
              </w:rPr>
            </w:pPr>
            <w:r w:rsidRPr="00A60D34">
              <w:rPr>
                <w:sz w:val="12"/>
                <w:szCs w:val="12"/>
              </w:rPr>
              <w:t>FVC_preBD_L_24W</w:t>
            </w:r>
          </w:p>
          <w:p w14:paraId="6707C79A" w14:textId="77777777" w:rsidR="003D49C1" w:rsidRDefault="003D49C1" w:rsidP="007C44C8">
            <w:pPr>
              <w:jc w:val="center"/>
              <w:rPr>
                <w:sz w:val="12"/>
                <w:szCs w:val="12"/>
              </w:rPr>
            </w:pPr>
            <w:r w:rsidRPr="00A60D34">
              <w:rPr>
                <w:sz w:val="12"/>
                <w:szCs w:val="12"/>
              </w:rPr>
              <w:t>FVC_preBD_PCT_24W</w:t>
            </w:r>
          </w:p>
          <w:p w14:paraId="30814560" w14:textId="77777777" w:rsidR="003D49C1" w:rsidRPr="009E49F9" w:rsidRDefault="003D49C1" w:rsidP="007C44C8">
            <w:pPr>
              <w:jc w:val="center"/>
              <w:rPr>
                <w:sz w:val="12"/>
                <w:szCs w:val="12"/>
              </w:rPr>
            </w:pPr>
            <w:r w:rsidRPr="00A60D34">
              <w:rPr>
                <w:sz w:val="12"/>
                <w:szCs w:val="12"/>
              </w:rPr>
              <w:t>Tif_preBD_24W</w:t>
            </w:r>
          </w:p>
        </w:tc>
        <w:tc>
          <w:tcPr>
            <w:tcW w:w="1604" w:type="dxa"/>
            <w:vAlign w:val="center"/>
          </w:tcPr>
          <w:p w14:paraId="6A4F32F6" w14:textId="77777777" w:rsidR="003D49C1" w:rsidRDefault="003D49C1" w:rsidP="007C44C8">
            <w:pPr>
              <w:jc w:val="center"/>
              <w:rPr>
                <w:sz w:val="12"/>
                <w:szCs w:val="12"/>
              </w:rPr>
            </w:pPr>
            <w:r w:rsidRPr="00A60D34">
              <w:rPr>
                <w:sz w:val="12"/>
                <w:szCs w:val="12"/>
              </w:rPr>
              <w:t>FEV1_postBD_L_24W</w:t>
            </w:r>
          </w:p>
          <w:p w14:paraId="7B630551" w14:textId="77777777" w:rsidR="003D49C1" w:rsidRDefault="003D49C1" w:rsidP="007C44C8">
            <w:pPr>
              <w:jc w:val="center"/>
              <w:rPr>
                <w:sz w:val="12"/>
                <w:szCs w:val="12"/>
              </w:rPr>
            </w:pPr>
            <w:r w:rsidRPr="00A60D34">
              <w:rPr>
                <w:sz w:val="12"/>
                <w:szCs w:val="12"/>
              </w:rPr>
              <w:t>FEV1_postBD_PCT_24W</w:t>
            </w:r>
          </w:p>
          <w:p w14:paraId="20D00198" w14:textId="77777777" w:rsidR="003D49C1" w:rsidRDefault="003D49C1" w:rsidP="007C44C8">
            <w:pPr>
              <w:jc w:val="center"/>
              <w:rPr>
                <w:sz w:val="12"/>
                <w:szCs w:val="12"/>
              </w:rPr>
            </w:pPr>
            <w:r w:rsidRPr="00A60D34">
              <w:rPr>
                <w:sz w:val="12"/>
                <w:szCs w:val="12"/>
              </w:rPr>
              <w:t>FVC_postBD_L_24W</w:t>
            </w:r>
          </w:p>
          <w:p w14:paraId="66D9DFC9" w14:textId="77777777" w:rsidR="003D49C1" w:rsidRDefault="003D49C1" w:rsidP="007C44C8">
            <w:pPr>
              <w:jc w:val="center"/>
              <w:rPr>
                <w:sz w:val="12"/>
                <w:szCs w:val="12"/>
              </w:rPr>
            </w:pPr>
            <w:r w:rsidRPr="00A60D34">
              <w:rPr>
                <w:sz w:val="12"/>
                <w:szCs w:val="12"/>
              </w:rPr>
              <w:t>FVC_postBD_PCT_24W</w:t>
            </w:r>
          </w:p>
          <w:p w14:paraId="4F6B0B5E" w14:textId="77777777" w:rsidR="003D49C1" w:rsidRPr="009E49F9" w:rsidRDefault="003D49C1" w:rsidP="007C44C8">
            <w:pPr>
              <w:jc w:val="center"/>
              <w:rPr>
                <w:sz w:val="12"/>
                <w:szCs w:val="12"/>
              </w:rPr>
            </w:pPr>
            <w:r w:rsidRPr="00A60D34">
              <w:rPr>
                <w:sz w:val="12"/>
                <w:szCs w:val="12"/>
              </w:rPr>
              <w:t>Tif_postBD_24W</w:t>
            </w:r>
          </w:p>
        </w:tc>
      </w:tr>
      <w:tr w:rsidR="003D49C1" w:rsidRPr="00D07651" w14:paraId="0B6E99F0" w14:textId="77777777" w:rsidTr="007C44C8">
        <w:tc>
          <w:tcPr>
            <w:tcW w:w="547" w:type="dxa"/>
          </w:tcPr>
          <w:p w14:paraId="0CD957FB" w14:textId="77777777" w:rsidR="003D49C1" w:rsidRDefault="003D49C1" w:rsidP="007C44C8">
            <w:r>
              <w:t>25</w:t>
            </w:r>
          </w:p>
        </w:tc>
        <w:tc>
          <w:tcPr>
            <w:tcW w:w="1057" w:type="dxa"/>
            <w:vAlign w:val="center"/>
          </w:tcPr>
          <w:p w14:paraId="0910E0E0" w14:textId="77777777" w:rsidR="003D49C1" w:rsidRPr="009E49F9" w:rsidRDefault="003D49C1" w:rsidP="007C44C8">
            <w:pPr>
              <w:jc w:val="center"/>
              <w:rPr>
                <w:sz w:val="12"/>
                <w:szCs w:val="12"/>
              </w:rPr>
            </w:pPr>
            <w:r w:rsidRPr="003459FD">
              <w:rPr>
                <w:sz w:val="12"/>
                <w:szCs w:val="12"/>
              </w:rPr>
              <w:t>ACQ_Day_25W</w:t>
            </w:r>
          </w:p>
        </w:tc>
        <w:tc>
          <w:tcPr>
            <w:tcW w:w="2134" w:type="dxa"/>
            <w:vAlign w:val="center"/>
          </w:tcPr>
          <w:p w14:paraId="678F96B0" w14:textId="77777777" w:rsidR="003D49C1" w:rsidRPr="009E49F9" w:rsidRDefault="003D49C1" w:rsidP="007C44C8">
            <w:pPr>
              <w:jc w:val="center"/>
              <w:rPr>
                <w:sz w:val="12"/>
                <w:szCs w:val="12"/>
              </w:rPr>
            </w:pPr>
            <w:r w:rsidRPr="00C33E70">
              <w:rPr>
                <w:sz w:val="12"/>
                <w:szCs w:val="12"/>
              </w:rPr>
              <w:t>ACQ_score_25W</w:t>
            </w:r>
          </w:p>
        </w:tc>
        <w:tc>
          <w:tcPr>
            <w:tcW w:w="1559" w:type="dxa"/>
            <w:vAlign w:val="center"/>
          </w:tcPr>
          <w:p w14:paraId="0A94C950" w14:textId="77777777" w:rsidR="003D49C1" w:rsidRPr="009E49F9" w:rsidRDefault="003D49C1" w:rsidP="007C44C8">
            <w:pPr>
              <w:jc w:val="center"/>
              <w:rPr>
                <w:sz w:val="12"/>
                <w:szCs w:val="12"/>
              </w:rPr>
            </w:pPr>
          </w:p>
        </w:tc>
        <w:tc>
          <w:tcPr>
            <w:tcW w:w="1790" w:type="dxa"/>
            <w:vAlign w:val="center"/>
          </w:tcPr>
          <w:p w14:paraId="08FBC0B5" w14:textId="77777777" w:rsidR="003D49C1" w:rsidRPr="009E49F9" w:rsidRDefault="003D49C1" w:rsidP="007C44C8">
            <w:pPr>
              <w:jc w:val="center"/>
              <w:rPr>
                <w:sz w:val="12"/>
                <w:szCs w:val="12"/>
              </w:rPr>
            </w:pPr>
          </w:p>
        </w:tc>
        <w:tc>
          <w:tcPr>
            <w:tcW w:w="1604" w:type="dxa"/>
            <w:vAlign w:val="center"/>
          </w:tcPr>
          <w:p w14:paraId="3D1C8D89" w14:textId="77777777" w:rsidR="003D49C1" w:rsidRPr="009E49F9" w:rsidRDefault="003D49C1" w:rsidP="007C44C8">
            <w:pPr>
              <w:jc w:val="center"/>
              <w:rPr>
                <w:sz w:val="12"/>
                <w:szCs w:val="12"/>
              </w:rPr>
            </w:pPr>
          </w:p>
        </w:tc>
      </w:tr>
      <w:tr w:rsidR="003D49C1" w:rsidRPr="00D07651" w14:paraId="11C07A00" w14:textId="77777777" w:rsidTr="007C44C8">
        <w:tc>
          <w:tcPr>
            <w:tcW w:w="547" w:type="dxa"/>
          </w:tcPr>
          <w:p w14:paraId="2D144582" w14:textId="77777777" w:rsidR="003D49C1" w:rsidRDefault="003D49C1" w:rsidP="007C44C8">
            <w:r>
              <w:t>26</w:t>
            </w:r>
          </w:p>
        </w:tc>
        <w:tc>
          <w:tcPr>
            <w:tcW w:w="1057" w:type="dxa"/>
            <w:vAlign w:val="center"/>
          </w:tcPr>
          <w:p w14:paraId="7DBB6457" w14:textId="77777777" w:rsidR="003D49C1" w:rsidRPr="009E49F9" w:rsidRDefault="003D49C1" w:rsidP="007C44C8">
            <w:pPr>
              <w:jc w:val="center"/>
              <w:rPr>
                <w:sz w:val="12"/>
                <w:szCs w:val="12"/>
              </w:rPr>
            </w:pPr>
            <w:r w:rsidRPr="003459FD">
              <w:rPr>
                <w:sz w:val="12"/>
                <w:szCs w:val="12"/>
              </w:rPr>
              <w:t>ACQ_Day_26W</w:t>
            </w:r>
          </w:p>
        </w:tc>
        <w:tc>
          <w:tcPr>
            <w:tcW w:w="2134" w:type="dxa"/>
            <w:vAlign w:val="center"/>
          </w:tcPr>
          <w:p w14:paraId="19054ED3" w14:textId="77777777" w:rsidR="003D49C1" w:rsidRPr="009E49F9" w:rsidRDefault="003D49C1" w:rsidP="007C44C8">
            <w:pPr>
              <w:jc w:val="center"/>
              <w:rPr>
                <w:sz w:val="12"/>
                <w:szCs w:val="12"/>
              </w:rPr>
            </w:pPr>
            <w:r w:rsidRPr="00C33E70">
              <w:rPr>
                <w:sz w:val="12"/>
                <w:szCs w:val="12"/>
              </w:rPr>
              <w:t>ACQ_score_26W</w:t>
            </w:r>
          </w:p>
        </w:tc>
        <w:tc>
          <w:tcPr>
            <w:tcW w:w="1559" w:type="dxa"/>
            <w:vAlign w:val="center"/>
          </w:tcPr>
          <w:p w14:paraId="7BADB9CF" w14:textId="77777777" w:rsidR="003D49C1" w:rsidRPr="009E49F9" w:rsidRDefault="003D49C1" w:rsidP="007C44C8">
            <w:pPr>
              <w:jc w:val="center"/>
              <w:rPr>
                <w:sz w:val="12"/>
                <w:szCs w:val="12"/>
              </w:rPr>
            </w:pPr>
            <w:r w:rsidRPr="0019003A">
              <w:rPr>
                <w:sz w:val="12"/>
                <w:szCs w:val="12"/>
              </w:rPr>
              <w:t>Lung_Day_26W</w:t>
            </w:r>
          </w:p>
        </w:tc>
        <w:tc>
          <w:tcPr>
            <w:tcW w:w="1790" w:type="dxa"/>
            <w:vAlign w:val="center"/>
          </w:tcPr>
          <w:p w14:paraId="52BE2D23" w14:textId="77777777" w:rsidR="003D49C1" w:rsidRDefault="003D49C1" w:rsidP="007C44C8">
            <w:pPr>
              <w:jc w:val="center"/>
              <w:rPr>
                <w:sz w:val="12"/>
                <w:szCs w:val="12"/>
              </w:rPr>
            </w:pPr>
            <w:r w:rsidRPr="00A60D34">
              <w:rPr>
                <w:sz w:val="12"/>
                <w:szCs w:val="12"/>
              </w:rPr>
              <w:t>FEV1_preBD_L_26W</w:t>
            </w:r>
          </w:p>
          <w:p w14:paraId="64D689FB" w14:textId="77777777" w:rsidR="003D49C1" w:rsidRDefault="003D49C1" w:rsidP="007C44C8">
            <w:pPr>
              <w:jc w:val="center"/>
              <w:rPr>
                <w:sz w:val="12"/>
                <w:szCs w:val="12"/>
              </w:rPr>
            </w:pPr>
            <w:r w:rsidRPr="00A60D34">
              <w:rPr>
                <w:sz w:val="12"/>
                <w:szCs w:val="12"/>
              </w:rPr>
              <w:t>FEV1_preBD_PCT_26W</w:t>
            </w:r>
          </w:p>
          <w:p w14:paraId="15783C1A" w14:textId="77777777" w:rsidR="003D49C1" w:rsidRDefault="003D49C1" w:rsidP="007C44C8">
            <w:pPr>
              <w:jc w:val="center"/>
              <w:rPr>
                <w:sz w:val="12"/>
                <w:szCs w:val="12"/>
              </w:rPr>
            </w:pPr>
            <w:r w:rsidRPr="00A60D34">
              <w:rPr>
                <w:sz w:val="12"/>
                <w:szCs w:val="12"/>
              </w:rPr>
              <w:t>FVC_preBD_L_26W</w:t>
            </w:r>
          </w:p>
          <w:p w14:paraId="40A663B9" w14:textId="77777777" w:rsidR="003D49C1" w:rsidRDefault="003D49C1" w:rsidP="007C44C8">
            <w:pPr>
              <w:jc w:val="center"/>
              <w:rPr>
                <w:sz w:val="12"/>
                <w:szCs w:val="12"/>
              </w:rPr>
            </w:pPr>
            <w:r w:rsidRPr="00A60D34">
              <w:rPr>
                <w:sz w:val="12"/>
                <w:szCs w:val="12"/>
              </w:rPr>
              <w:t>FVC_preBD_PCT_26W</w:t>
            </w:r>
          </w:p>
          <w:p w14:paraId="4A4C857A" w14:textId="77777777" w:rsidR="003D49C1" w:rsidRPr="009E49F9" w:rsidRDefault="003D49C1" w:rsidP="007C44C8">
            <w:pPr>
              <w:jc w:val="center"/>
              <w:rPr>
                <w:sz w:val="12"/>
                <w:szCs w:val="12"/>
              </w:rPr>
            </w:pPr>
            <w:r w:rsidRPr="00A60D34">
              <w:rPr>
                <w:sz w:val="12"/>
                <w:szCs w:val="12"/>
              </w:rPr>
              <w:t>Tif_preBD_26W</w:t>
            </w:r>
          </w:p>
        </w:tc>
        <w:tc>
          <w:tcPr>
            <w:tcW w:w="1604" w:type="dxa"/>
            <w:vAlign w:val="center"/>
          </w:tcPr>
          <w:p w14:paraId="74A967EB" w14:textId="77777777" w:rsidR="003D49C1" w:rsidRDefault="003D49C1" w:rsidP="007C44C8">
            <w:pPr>
              <w:jc w:val="center"/>
              <w:rPr>
                <w:sz w:val="12"/>
                <w:szCs w:val="12"/>
              </w:rPr>
            </w:pPr>
            <w:r w:rsidRPr="00A60D34">
              <w:rPr>
                <w:sz w:val="12"/>
                <w:szCs w:val="12"/>
              </w:rPr>
              <w:t>FEV1_postBD_L_26W</w:t>
            </w:r>
          </w:p>
          <w:p w14:paraId="220490F8" w14:textId="77777777" w:rsidR="003D49C1" w:rsidRDefault="003D49C1" w:rsidP="007C44C8">
            <w:pPr>
              <w:jc w:val="center"/>
              <w:rPr>
                <w:sz w:val="12"/>
                <w:szCs w:val="12"/>
              </w:rPr>
            </w:pPr>
            <w:r w:rsidRPr="00A60D34">
              <w:rPr>
                <w:sz w:val="12"/>
                <w:szCs w:val="12"/>
              </w:rPr>
              <w:t>FEV1_postBD_PCT_26W</w:t>
            </w:r>
          </w:p>
          <w:p w14:paraId="243A3178" w14:textId="77777777" w:rsidR="003D49C1" w:rsidRDefault="003D49C1" w:rsidP="007C44C8">
            <w:pPr>
              <w:jc w:val="center"/>
              <w:rPr>
                <w:sz w:val="12"/>
                <w:szCs w:val="12"/>
              </w:rPr>
            </w:pPr>
            <w:r w:rsidRPr="00A60D34">
              <w:rPr>
                <w:sz w:val="12"/>
                <w:szCs w:val="12"/>
              </w:rPr>
              <w:t>FVC_postBD_L_26W</w:t>
            </w:r>
          </w:p>
          <w:p w14:paraId="678884FC" w14:textId="77777777" w:rsidR="003D49C1" w:rsidRDefault="003D49C1" w:rsidP="007C44C8">
            <w:pPr>
              <w:jc w:val="center"/>
              <w:rPr>
                <w:sz w:val="12"/>
                <w:szCs w:val="12"/>
              </w:rPr>
            </w:pPr>
            <w:r w:rsidRPr="00A60D34">
              <w:rPr>
                <w:sz w:val="12"/>
                <w:szCs w:val="12"/>
              </w:rPr>
              <w:t>FVC_postBD_PCT_26W</w:t>
            </w:r>
          </w:p>
          <w:p w14:paraId="7B62A0D1" w14:textId="77777777" w:rsidR="003D49C1" w:rsidRPr="009E49F9" w:rsidRDefault="003D49C1" w:rsidP="007C44C8">
            <w:pPr>
              <w:jc w:val="center"/>
              <w:rPr>
                <w:sz w:val="12"/>
                <w:szCs w:val="12"/>
              </w:rPr>
            </w:pPr>
            <w:r w:rsidRPr="00A60D34">
              <w:rPr>
                <w:sz w:val="12"/>
                <w:szCs w:val="12"/>
              </w:rPr>
              <w:t>Tif_postBD_26W</w:t>
            </w:r>
          </w:p>
        </w:tc>
      </w:tr>
      <w:tr w:rsidR="003D49C1" w:rsidRPr="00D07651" w14:paraId="54DFA60A" w14:textId="77777777" w:rsidTr="007C44C8">
        <w:tc>
          <w:tcPr>
            <w:tcW w:w="547" w:type="dxa"/>
          </w:tcPr>
          <w:p w14:paraId="20150015" w14:textId="77777777" w:rsidR="003D49C1" w:rsidRDefault="003D49C1" w:rsidP="007C44C8">
            <w:r>
              <w:t>27</w:t>
            </w:r>
          </w:p>
        </w:tc>
        <w:tc>
          <w:tcPr>
            <w:tcW w:w="1057" w:type="dxa"/>
            <w:vAlign w:val="center"/>
          </w:tcPr>
          <w:p w14:paraId="60B0F44D" w14:textId="77777777" w:rsidR="003D49C1" w:rsidRPr="009E49F9" w:rsidRDefault="003D49C1" w:rsidP="007C44C8">
            <w:pPr>
              <w:jc w:val="center"/>
              <w:rPr>
                <w:sz w:val="12"/>
                <w:szCs w:val="12"/>
              </w:rPr>
            </w:pPr>
            <w:r w:rsidRPr="003459FD">
              <w:rPr>
                <w:sz w:val="12"/>
                <w:szCs w:val="12"/>
              </w:rPr>
              <w:t>ACQ_Day_27W</w:t>
            </w:r>
          </w:p>
        </w:tc>
        <w:tc>
          <w:tcPr>
            <w:tcW w:w="2134" w:type="dxa"/>
            <w:vAlign w:val="center"/>
          </w:tcPr>
          <w:p w14:paraId="7F992388" w14:textId="77777777" w:rsidR="003D49C1" w:rsidRPr="009E49F9" w:rsidRDefault="003D49C1" w:rsidP="007C44C8">
            <w:pPr>
              <w:jc w:val="center"/>
              <w:rPr>
                <w:sz w:val="12"/>
                <w:szCs w:val="12"/>
              </w:rPr>
            </w:pPr>
            <w:r w:rsidRPr="00C33E70">
              <w:rPr>
                <w:sz w:val="12"/>
                <w:szCs w:val="12"/>
              </w:rPr>
              <w:t>ACQ_score_27W</w:t>
            </w:r>
          </w:p>
        </w:tc>
        <w:tc>
          <w:tcPr>
            <w:tcW w:w="1559" w:type="dxa"/>
            <w:vAlign w:val="center"/>
          </w:tcPr>
          <w:p w14:paraId="30F51863" w14:textId="77777777" w:rsidR="003D49C1" w:rsidRPr="009E49F9" w:rsidRDefault="003D49C1" w:rsidP="007C44C8">
            <w:pPr>
              <w:jc w:val="center"/>
              <w:rPr>
                <w:sz w:val="12"/>
                <w:szCs w:val="12"/>
              </w:rPr>
            </w:pPr>
          </w:p>
        </w:tc>
        <w:tc>
          <w:tcPr>
            <w:tcW w:w="1790" w:type="dxa"/>
            <w:vAlign w:val="center"/>
          </w:tcPr>
          <w:p w14:paraId="45B54ABB" w14:textId="77777777" w:rsidR="003D49C1" w:rsidRPr="009E49F9" w:rsidRDefault="003D49C1" w:rsidP="007C44C8">
            <w:pPr>
              <w:jc w:val="center"/>
              <w:rPr>
                <w:sz w:val="12"/>
                <w:szCs w:val="12"/>
              </w:rPr>
            </w:pPr>
          </w:p>
        </w:tc>
        <w:tc>
          <w:tcPr>
            <w:tcW w:w="1604" w:type="dxa"/>
            <w:vAlign w:val="center"/>
          </w:tcPr>
          <w:p w14:paraId="5700CDAF" w14:textId="77777777" w:rsidR="003D49C1" w:rsidRPr="009E49F9" w:rsidRDefault="003D49C1" w:rsidP="007C44C8">
            <w:pPr>
              <w:jc w:val="center"/>
              <w:rPr>
                <w:sz w:val="12"/>
                <w:szCs w:val="12"/>
              </w:rPr>
            </w:pPr>
          </w:p>
        </w:tc>
      </w:tr>
      <w:tr w:rsidR="003D49C1" w:rsidRPr="00D07651" w14:paraId="1DD91DE6" w14:textId="77777777" w:rsidTr="007C44C8">
        <w:tc>
          <w:tcPr>
            <w:tcW w:w="547" w:type="dxa"/>
          </w:tcPr>
          <w:p w14:paraId="22F1A3F4" w14:textId="77777777" w:rsidR="003D49C1" w:rsidRDefault="003D49C1" w:rsidP="007C44C8">
            <w:r>
              <w:t>28</w:t>
            </w:r>
          </w:p>
        </w:tc>
        <w:tc>
          <w:tcPr>
            <w:tcW w:w="1057" w:type="dxa"/>
            <w:vAlign w:val="center"/>
          </w:tcPr>
          <w:p w14:paraId="2B2B84B5" w14:textId="77777777" w:rsidR="003D49C1" w:rsidRPr="009E49F9" w:rsidRDefault="003D49C1" w:rsidP="007C44C8">
            <w:pPr>
              <w:jc w:val="center"/>
              <w:rPr>
                <w:sz w:val="12"/>
                <w:szCs w:val="12"/>
              </w:rPr>
            </w:pPr>
            <w:r w:rsidRPr="003459FD">
              <w:rPr>
                <w:sz w:val="12"/>
                <w:szCs w:val="12"/>
              </w:rPr>
              <w:t>ACQ_Day_28W</w:t>
            </w:r>
          </w:p>
        </w:tc>
        <w:tc>
          <w:tcPr>
            <w:tcW w:w="2134" w:type="dxa"/>
            <w:vAlign w:val="center"/>
          </w:tcPr>
          <w:p w14:paraId="3F8EEF04" w14:textId="77777777" w:rsidR="003D49C1" w:rsidRPr="009E49F9" w:rsidRDefault="003D49C1" w:rsidP="007C44C8">
            <w:pPr>
              <w:jc w:val="center"/>
              <w:rPr>
                <w:sz w:val="12"/>
                <w:szCs w:val="12"/>
              </w:rPr>
            </w:pPr>
            <w:r w:rsidRPr="00C33E70">
              <w:rPr>
                <w:sz w:val="12"/>
                <w:szCs w:val="12"/>
              </w:rPr>
              <w:t>ACQ_score_28W</w:t>
            </w:r>
          </w:p>
        </w:tc>
        <w:tc>
          <w:tcPr>
            <w:tcW w:w="1559" w:type="dxa"/>
            <w:vAlign w:val="center"/>
          </w:tcPr>
          <w:p w14:paraId="69744F6E" w14:textId="77777777" w:rsidR="003D49C1" w:rsidRPr="009E49F9" w:rsidRDefault="003D49C1" w:rsidP="007C44C8">
            <w:pPr>
              <w:jc w:val="center"/>
              <w:rPr>
                <w:sz w:val="12"/>
                <w:szCs w:val="12"/>
              </w:rPr>
            </w:pPr>
            <w:r w:rsidRPr="0019003A">
              <w:rPr>
                <w:sz w:val="12"/>
                <w:szCs w:val="12"/>
              </w:rPr>
              <w:t>Lung_Day_28W</w:t>
            </w:r>
          </w:p>
        </w:tc>
        <w:tc>
          <w:tcPr>
            <w:tcW w:w="1790" w:type="dxa"/>
            <w:vAlign w:val="center"/>
          </w:tcPr>
          <w:p w14:paraId="2E182D24" w14:textId="77777777" w:rsidR="003D49C1" w:rsidRDefault="003D49C1" w:rsidP="007C44C8">
            <w:pPr>
              <w:jc w:val="center"/>
              <w:rPr>
                <w:sz w:val="12"/>
                <w:szCs w:val="12"/>
              </w:rPr>
            </w:pPr>
            <w:r w:rsidRPr="00A60D34">
              <w:rPr>
                <w:sz w:val="12"/>
                <w:szCs w:val="12"/>
              </w:rPr>
              <w:t>FEV1_preBD_L_28W</w:t>
            </w:r>
          </w:p>
          <w:p w14:paraId="7088936B" w14:textId="77777777" w:rsidR="003D49C1" w:rsidRDefault="003D49C1" w:rsidP="007C44C8">
            <w:pPr>
              <w:jc w:val="center"/>
              <w:rPr>
                <w:sz w:val="12"/>
                <w:szCs w:val="12"/>
              </w:rPr>
            </w:pPr>
            <w:r w:rsidRPr="00A60D34">
              <w:rPr>
                <w:sz w:val="12"/>
                <w:szCs w:val="12"/>
              </w:rPr>
              <w:t>FEV1_preBD_PCT_28W</w:t>
            </w:r>
          </w:p>
          <w:p w14:paraId="428C6BCD" w14:textId="77777777" w:rsidR="003D49C1" w:rsidRDefault="003D49C1" w:rsidP="007C44C8">
            <w:pPr>
              <w:jc w:val="center"/>
              <w:rPr>
                <w:sz w:val="12"/>
                <w:szCs w:val="12"/>
              </w:rPr>
            </w:pPr>
            <w:r w:rsidRPr="00A60D34">
              <w:rPr>
                <w:sz w:val="12"/>
                <w:szCs w:val="12"/>
              </w:rPr>
              <w:t>FVC_preBD_L_28W</w:t>
            </w:r>
          </w:p>
          <w:p w14:paraId="201081F3" w14:textId="77777777" w:rsidR="003D49C1" w:rsidRDefault="003D49C1" w:rsidP="007C44C8">
            <w:pPr>
              <w:jc w:val="center"/>
              <w:rPr>
                <w:sz w:val="12"/>
                <w:szCs w:val="12"/>
              </w:rPr>
            </w:pPr>
            <w:r w:rsidRPr="00A60D34">
              <w:rPr>
                <w:sz w:val="12"/>
                <w:szCs w:val="12"/>
              </w:rPr>
              <w:t>FVC_preBD_PCT_28W</w:t>
            </w:r>
          </w:p>
          <w:p w14:paraId="3455FF06" w14:textId="77777777" w:rsidR="003D49C1" w:rsidRPr="009E49F9" w:rsidRDefault="003D49C1" w:rsidP="007C44C8">
            <w:pPr>
              <w:jc w:val="center"/>
              <w:rPr>
                <w:sz w:val="12"/>
                <w:szCs w:val="12"/>
              </w:rPr>
            </w:pPr>
            <w:r w:rsidRPr="00A60D34">
              <w:rPr>
                <w:sz w:val="12"/>
                <w:szCs w:val="12"/>
              </w:rPr>
              <w:t>Tif_preBD_28W</w:t>
            </w:r>
          </w:p>
        </w:tc>
        <w:tc>
          <w:tcPr>
            <w:tcW w:w="1604" w:type="dxa"/>
            <w:vAlign w:val="center"/>
          </w:tcPr>
          <w:p w14:paraId="62256869" w14:textId="77777777" w:rsidR="003D49C1" w:rsidRDefault="003D49C1" w:rsidP="007C44C8">
            <w:pPr>
              <w:jc w:val="center"/>
              <w:rPr>
                <w:sz w:val="12"/>
                <w:szCs w:val="12"/>
              </w:rPr>
            </w:pPr>
            <w:r w:rsidRPr="00A60D34">
              <w:rPr>
                <w:sz w:val="12"/>
                <w:szCs w:val="12"/>
              </w:rPr>
              <w:t>FEV1_postBD_L_28W</w:t>
            </w:r>
          </w:p>
          <w:p w14:paraId="50237F2D" w14:textId="77777777" w:rsidR="003D49C1" w:rsidRDefault="003D49C1" w:rsidP="007C44C8">
            <w:pPr>
              <w:jc w:val="center"/>
              <w:rPr>
                <w:sz w:val="12"/>
                <w:szCs w:val="12"/>
              </w:rPr>
            </w:pPr>
            <w:r w:rsidRPr="00A60D34">
              <w:rPr>
                <w:sz w:val="12"/>
                <w:szCs w:val="12"/>
              </w:rPr>
              <w:t>FEV1_postBD_PCT_28W</w:t>
            </w:r>
          </w:p>
          <w:p w14:paraId="7CD2C4ED" w14:textId="77777777" w:rsidR="003D49C1" w:rsidRDefault="003D49C1" w:rsidP="007C44C8">
            <w:pPr>
              <w:jc w:val="center"/>
              <w:rPr>
                <w:sz w:val="12"/>
                <w:szCs w:val="12"/>
              </w:rPr>
            </w:pPr>
            <w:r w:rsidRPr="00A60D34">
              <w:rPr>
                <w:sz w:val="12"/>
                <w:szCs w:val="12"/>
              </w:rPr>
              <w:t>FVC_postBD_L_28W</w:t>
            </w:r>
          </w:p>
          <w:p w14:paraId="3CD9A14C" w14:textId="77777777" w:rsidR="003D49C1" w:rsidRDefault="003D49C1" w:rsidP="007C44C8">
            <w:pPr>
              <w:jc w:val="center"/>
              <w:rPr>
                <w:sz w:val="12"/>
                <w:szCs w:val="12"/>
              </w:rPr>
            </w:pPr>
            <w:r w:rsidRPr="0086329D">
              <w:rPr>
                <w:sz w:val="12"/>
                <w:szCs w:val="12"/>
              </w:rPr>
              <w:t>FVC_postBD_PCT_28W</w:t>
            </w:r>
          </w:p>
          <w:p w14:paraId="040DBB5A" w14:textId="77777777" w:rsidR="003D49C1" w:rsidRPr="009E49F9" w:rsidRDefault="003D49C1" w:rsidP="007C44C8">
            <w:pPr>
              <w:jc w:val="center"/>
              <w:rPr>
                <w:sz w:val="12"/>
                <w:szCs w:val="12"/>
              </w:rPr>
            </w:pPr>
            <w:r w:rsidRPr="0086329D">
              <w:rPr>
                <w:sz w:val="12"/>
                <w:szCs w:val="12"/>
              </w:rPr>
              <w:t>Tif_postBD_28W</w:t>
            </w:r>
          </w:p>
        </w:tc>
      </w:tr>
      <w:tr w:rsidR="003D49C1" w:rsidRPr="00D07651" w14:paraId="7353D452" w14:textId="77777777" w:rsidTr="007C44C8">
        <w:tc>
          <w:tcPr>
            <w:tcW w:w="547" w:type="dxa"/>
          </w:tcPr>
          <w:p w14:paraId="2D5CCEDB" w14:textId="77777777" w:rsidR="003D49C1" w:rsidRDefault="003D49C1" w:rsidP="007C44C8">
            <w:r>
              <w:t>29</w:t>
            </w:r>
          </w:p>
        </w:tc>
        <w:tc>
          <w:tcPr>
            <w:tcW w:w="1057" w:type="dxa"/>
            <w:vAlign w:val="center"/>
          </w:tcPr>
          <w:p w14:paraId="5C787A47" w14:textId="77777777" w:rsidR="003D49C1" w:rsidRPr="009E49F9" w:rsidRDefault="003D49C1" w:rsidP="007C44C8">
            <w:pPr>
              <w:jc w:val="center"/>
              <w:rPr>
                <w:sz w:val="12"/>
                <w:szCs w:val="12"/>
              </w:rPr>
            </w:pPr>
            <w:r w:rsidRPr="0059431E">
              <w:rPr>
                <w:sz w:val="12"/>
                <w:szCs w:val="12"/>
              </w:rPr>
              <w:t>ACQ_Day_29W</w:t>
            </w:r>
          </w:p>
        </w:tc>
        <w:tc>
          <w:tcPr>
            <w:tcW w:w="2134" w:type="dxa"/>
            <w:vAlign w:val="center"/>
          </w:tcPr>
          <w:p w14:paraId="14F7E404" w14:textId="77777777" w:rsidR="003D49C1" w:rsidRPr="009E49F9" w:rsidRDefault="003D49C1" w:rsidP="007C44C8">
            <w:pPr>
              <w:jc w:val="center"/>
              <w:rPr>
                <w:sz w:val="12"/>
                <w:szCs w:val="12"/>
              </w:rPr>
            </w:pPr>
            <w:r w:rsidRPr="00C33E70">
              <w:rPr>
                <w:sz w:val="12"/>
                <w:szCs w:val="12"/>
              </w:rPr>
              <w:t>ACQ_score_29W</w:t>
            </w:r>
          </w:p>
        </w:tc>
        <w:tc>
          <w:tcPr>
            <w:tcW w:w="1559" w:type="dxa"/>
            <w:vAlign w:val="center"/>
          </w:tcPr>
          <w:p w14:paraId="04F3285A" w14:textId="77777777" w:rsidR="003D49C1" w:rsidRPr="009E49F9" w:rsidRDefault="003D49C1" w:rsidP="007C44C8">
            <w:pPr>
              <w:jc w:val="center"/>
              <w:rPr>
                <w:sz w:val="12"/>
                <w:szCs w:val="12"/>
              </w:rPr>
            </w:pPr>
          </w:p>
        </w:tc>
        <w:tc>
          <w:tcPr>
            <w:tcW w:w="1790" w:type="dxa"/>
            <w:vAlign w:val="center"/>
          </w:tcPr>
          <w:p w14:paraId="7F5FAF53" w14:textId="77777777" w:rsidR="003D49C1" w:rsidRPr="009E49F9" w:rsidRDefault="003D49C1" w:rsidP="007C44C8">
            <w:pPr>
              <w:jc w:val="center"/>
              <w:rPr>
                <w:sz w:val="12"/>
                <w:szCs w:val="12"/>
              </w:rPr>
            </w:pPr>
          </w:p>
        </w:tc>
        <w:tc>
          <w:tcPr>
            <w:tcW w:w="1604" w:type="dxa"/>
            <w:vAlign w:val="center"/>
          </w:tcPr>
          <w:p w14:paraId="14D610EB" w14:textId="77777777" w:rsidR="003D49C1" w:rsidRPr="009E49F9" w:rsidRDefault="003D49C1" w:rsidP="007C44C8">
            <w:pPr>
              <w:jc w:val="center"/>
              <w:rPr>
                <w:sz w:val="12"/>
                <w:szCs w:val="12"/>
              </w:rPr>
            </w:pPr>
          </w:p>
        </w:tc>
      </w:tr>
      <w:tr w:rsidR="003D49C1" w:rsidRPr="00D07651" w14:paraId="0B69F96F" w14:textId="77777777" w:rsidTr="007C44C8">
        <w:tc>
          <w:tcPr>
            <w:tcW w:w="547" w:type="dxa"/>
          </w:tcPr>
          <w:p w14:paraId="72053C88" w14:textId="77777777" w:rsidR="003D49C1" w:rsidRDefault="003D49C1" w:rsidP="007C44C8">
            <w:r>
              <w:t>30</w:t>
            </w:r>
          </w:p>
        </w:tc>
        <w:tc>
          <w:tcPr>
            <w:tcW w:w="1057" w:type="dxa"/>
            <w:vAlign w:val="center"/>
          </w:tcPr>
          <w:p w14:paraId="4DF01914" w14:textId="77777777" w:rsidR="003D49C1" w:rsidRPr="009E49F9" w:rsidRDefault="003D49C1" w:rsidP="007C44C8">
            <w:pPr>
              <w:jc w:val="center"/>
              <w:rPr>
                <w:sz w:val="12"/>
                <w:szCs w:val="12"/>
              </w:rPr>
            </w:pPr>
            <w:r w:rsidRPr="0059431E">
              <w:rPr>
                <w:sz w:val="12"/>
                <w:szCs w:val="12"/>
              </w:rPr>
              <w:t>ACQ_Day_30W</w:t>
            </w:r>
          </w:p>
        </w:tc>
        <w:tc>
          <w:tcPr>
            <w:tcW w:w="2134" w:type="dxa"/>
            <w:vAlign w:val="center"/>
          </w:tcPr>
          <w:p w14:paraId="0EFEEEDB" w14:textId="77777777" w:rsidR="003D49C1" w:rsidRPr="009E49F9" w:rsidRDefault="003D49C1" w:rsidP="007C44C8">
            <w:pPr>
              <w:jc w:val="center"/>
              <w:rPr>
                <w:sz w:val="12"/>
                <w:szCs w:val="12"/>
              </w:rPr>
            </w:pPr>
            <w:r w:rsidRPr="00C33E70">
              <w:rPr>
                <w:sz w:val="12"/>
                <w:szCs w:val="12"/>
              </w:rPr>
              <w:t>ACQ_score_30W</w:t>
            </w:r>
          </w:p>
        </w:tc>
        <w:tc>
          <w:tcPr>
            <w:tcW w:w="1559" w:type="dxa"/>
            <w:vAlign w:val="center"/>
          </w:tcPr>
          <w:p w14:paraId="651E122F" w14:textId="77777777" w:rsidR="003D49C1" w:rsidRPr="009E49F9" w:rsidRDefault="003D49C1" w:rsidP="007C44C8">
            <w:pPr>
              <w:jc w:val="center"/>
              <w:rPr>
                <w:sz w:val="12"/>
                <w:szCs w:val="12"/>
              </w:rPr>
            </w:pPr>
          </w:p>
        </w:tc>
        <w:tc>
          <w:tcPr>
            <w:tcW w:w="1790" w:type="dxa"/>
            <w:vAlign w:val="center"/>
          </w:tcPr>
          <w:p w14:paraId="4DAC91FB" w14:textId="77777777" w:rsidR="003D49C1" w:rsidRPr="009E49F9" w:rsidRDefault="003D49C1" w:rsidP="007C44C8">
            <w:pPr>
              <w:jc w:val="center"/>
              <w:rPr>
                <w:sz w:val="12"/>
                <w:szCs w:val="12"/>
              </w:rPr>
            </w:pPr>
          </w:p>
        </w:tc>
        <w:tc>
          <w:tcPr>
            <w:tcW w:w="1604" w:type="dxa"/>
            <w:vAlign w:val="center"/>
          </w:tcPr>
          <w:p w14:paraId="70691C27" w14:textId="77777777" w:rsidR="003D49C1" w:rsidRPr="009E49F9" w:rsidRDefault="003D49C1" w:rsidP="007C44C8">
            <w:pPr>
              <w:jc w:val="center"/>
              <w:rPr>
                <w:sz w:val="12"/>
                <w:szCs w:val="12"/>
              </w:rPr>
            </w:pPr>
          </w:p>
        </w:tc>
      </w:tr>
      <w:tr w:rsidR="003D49C1" w:rsidRPr="00D07651" w14:paraId="13A2DB74" w14:textId="77777777" w:rsidTr="007C44C8">
        <w:tc>
          <w:tcPr>
            <w:tcW w:w="547" w:type="dxa"/>
          </w:tcPr>
          <w:p w14:paraId="7B92D523" w14:textId="77777777" w:rsidR="003D49C1" w:rsidRDefault="003D49C1" w:rsidP="007C44C8">
            <w:r>
              <w:t>31</w:t>
            </w:r>
          </w:p>
        </w:tc>
        <w:tc>
          <w:tcPr>
            <w:tcW w:w="1057" w:type="dxa"/>
            <w:vAlign w:val="center"/>
          </w:tcPr>
          <w:p w14:paraId="4B079A4C" w14:textId="77777777" w:rsidR="003D49C1" w:rsidRPr="009E49F9" w:rsidRDefault="003D49C1" w:rsidP="007C44C8">
            <w:pPr>
              <w:jc w:val="center"/>
              <w:rPr>
                <w:sz w:val="12"/>
                <w:szCs w:val="12"/>
              </w:rPr>
            </w:pPr>
            <w:r w:rsidRPr="0059431E">
              <w:rPr>
                <w:sz w:val="12"/>
                <w:szCs w:val="12"/>
              </w:rPr>
              <w:t>ACQ_Day_31W</w:t>
            </w:r>
          </w:p>
        </w:tc>
        <w:tc>
          <w:tcPr>
            <w:tcW w:w="2134" w:type="dxa"/>
            <w:vAlign w:val="center"/>
          </w:tcPr>
          <w:p w14:paraId="7DB735BD" w14:textId="77777777" w:rsidR="003D49C1" w:rsidRPr="009E49F9" w:rsidRDefault="003D49C1" w:rsidP="007C44C8">
            <w:pPr>
              <w:jc w:val="center"/>
              <w:rPr>
                <w:sz w:val="12"/>
                <w:szCs w:val="12"/>
              </w:rPr>
            </w:pPr>
            <w:r w:rsidRPr="00C33E70">
              <w:rPr>
                <w:sz w:val="12"/>
                <w:szCs w:val="12"/>
              </w:rPr>
              <w:t>ACQ_score_31W</w:t>
            </w:r>
          </w:p>
        </w:tc>
        <w:tc>
          <w:tcPr>
            <w:tcW w:w="1559" w:type="dxa"/>
            <w:vAlign w:val="center"/>
          </w:tcPr>
          <w:p w14:paraId="78959595" w14:textId="77777777" w:rsidR="003D49C1" w:rsidRPr="009E49F9" w:rsidRDefault="003D49C1" w:rsidP="007C44C8">
            <w:pPr>
              <w:jc w:val="center"/>
              <w:rPr>
                <w:sz w:val="12"/>
                <w:szCs w:val="12"/>
              </w:rPr>
            </w:pPr>
          </w:p>
        </w:tc>
        <w:tc>
          <w:tcPr>
            <w:tcW w:w="1790" w:type="dxa"/>
            <w:vAlign w:val="center"/>
          </w:tcPr>
          <w:p w14:paraId="1D9873FC" w14:textId="77777777" w:rsidR="003D49C1" w:rsidRPr="009E49F9" w:rsidRDefault="003D49C1" w:rsidP="007C44C8">
            <w:pPr>
              <w:jc w:val="center"/>
              <w:rPr>
                <w:sz w:val="12"/>
                <w:szCs w:val="12"/>
              </w:rPr>
            </w:pPr>
          </w:p>
        </w:tc>
        <w:tc>
          <w:tcPr>
            <w:tcW w:w="1604" w:type="dxa"/>
            <w:vAlign w:val="center"/>
          </w:tcPr>
          <w:p w14:paraId="7CA651F3" w14:textId="77777777" w:rsidR="003D49C1" w:rsidRPr="009E49F9" w:rsidRDefault="003D49C1" w:rsidP="007C44C8">
            <w:pPr>
              <w:jc w:val="center"/>
              <w:rPr>
                <w:sz w:val="12"/>
                <w:szCs w:val="12"/>
              </w:rPr>
            </w:pPr>
          </w:p>
        </w:tc>
      </w:tr>
      <w:tr w:rsidR="003D49C1" w:rsidRPr="00D07651" w14:paraId="11F479C0" w14:textId="77777777" w:rsidTr="007C44C8">
        <w:tc>
          <w:tcPr>
            <w:tcW w:w="547" w:type="dxa"/>
          </w:tcPr>
          <w:p w14:paraId="69C9B480" w14:textId="77777777" w:rsidR="003D49C1" w:rsidRDefault="003D49C1" w:rsidP="007C44C8">
            <w:r>
              <w:t>32</w:t>
            </w:r>
          </w:p>
        </w:tc>
        <w:tc>
          <w:tcPr>
            <w:tcW w:w="1057" w:type="dxa"/>
            <w:vAlign w:val="center"/>
          </w:tcPr>
          <w:p w14:paraId="7A1E77A6" w14:textId="77777777" w:rsidR="003D49C1" w:rsidRPr="009E49F9" w:rsidRDefault="003D49C1" w:rsidP="007C44C8">
            <w:pPr>
              <w:jc w:val="center"/>
              <w:rPr>
                <w:sz w:val="12"/>
                <w:szCs w:val="12"/>
              </w:rPr>
            </w:pPr>
            <w:r w:rsidRPr="0059431E">
              <w:rPr>
                <w:sz w:val="12"/>
                <w:szCs w:val="12"/>
              </w:rPr>
              <w:t>ACQ_Day_32W</w:t>
            </w:r>
          </w:p>
        </w:tc>
        <w:tc>
          <w:tcPr>
            <w:tcW w:w="2134" w:type="dxa"/>
            <w:vAlign w:val="center"/>
          </w:tcPr>
          <w:p w14:paraId="7DE123BF" w14:textId="77777777" w:rsidR="003D49C1" w:rsidRPr="009E49F9" w:rsidRDefault="003D49C1" w:rsidP="007C44C8">
            <w:pPr>
              <w:jc w:val="center"/>
              <w:rPr>
                <w:sz w:val="12"/>
                <w:szCs w:val="12"/>
              </w:rPr>
            </w:pPr>
            <w:r w:rsidRPr="00C33E70">
              <w:rPr>
                <w:sz w:val="12"/>
                <w:szCs w:val="12"/>
              </w:rPr>
              <w:t>ACQ_score_32W</w:t>
            </w:r>
          </w:p>
        </w:tc>
        <w:tc>
          <w:tcPr>
            <w:tcW w:w="1559" w:type="dxa"/>
            <w:vAlign w:val="center"/>
          </w:tcPr>
          <w:p w14:paraId="41254DBF" w14:textId="77777777" w:rsidR="003D49C1" w:rsidRPr="009E49F9" w:rsidRDefault="003D49C1" w:rsidP="007C44C8">
            <w:pPr>
              <w:jc w:val="center"/>
              <w:rPr>
                <w:sz w:val="12"/>
                <w:szCs w:val="12"/>
              </w:rPr>
            </w:pPr>
            <w:r w:rsidRPr="0019003A">
              <w:rPr>
                <w:sz w:val="12"/>
                <w:szCs w:val="12"/>
              </w:rPr>
              <w:t>Lung_Day_32W</w:t>
            </w:r>
          </w:p>
        </w:tc>
        <w:tc>
          <w:tcPr>
            <w:tcW w:w="1790" w:type="dxa"/>
            <w:vAlign w:val="center"/>
          </w:tcPr>
          <w:p w14:paraId="4F247FDD" w14:textId="77777777" w:rsidR="003D49C1" w:rsidRDefault="003D49C1" w:rsidP="007C44C8">
            <w:pPr>
              <w:jc w:val="center"/>
              <w:rPr>
                <w:sz w:val="12"/>
                <w:szCs w:val="12"/>
              </w:rPr>
            </w:pPr>
            <w:r w:rsidRPr="0086329D">
              <w:rPr>
                <w:sz w:val="12"/>
                <w:szCs w:val="12"/>
              </w:rPr>
              <w:t>FEV1_preBD_L_32W</w:t>
            </w:r>
          </w:p>
          <w:p w14:paraId="464A1534" w14:textId="77777777" w:rsidR="003D49C1" w:rsidRDefault="003D49C1" w:rsidP="007C44C8">
            <w:pPr>
              <w:jc w:val="center"/>
              <w:rPr>
                <w:sz w:val="12"/>
                <w:szCs w:val="12"/>
              </w:rPr>
            </w:pPr>
            <w:r w:rsidRPr="0086329D">
              <w:rPr>
                <w:sz w:val="12"/>
                <w:szCs w:val="12"/>
              </w:rPr>
              <w:t>FEV1_preBD_PCT_32W</w:t>
            </w:r>
          </w:p>
          <w:p w14:paraId="231C5684" w14:textId="77777777" w:rsidR="003D49C1" w:rsidRDefault="003D49C1" w:rsidP="007C44C8">
            <w:pPr>
              <w:jc w:val="center"/>
              <w:rPr>
                <w:sz w:val="12"/>
                <w:szCs w:val="12"/>
              </w:rPr>
            </w:pPr>
            <w:r w:rsidRPr="0086329D">
              <w:rPr>
                <w:sz w:val="12"/>
                <w:szCs w:val="12"/>
              </w:rPr>
              <w:t>FVC_preBD_L_32W</w:t>
            </w:r>
          </w:p>
          <w:p w14:paraId="112FCBA4" w14:textId="77777777" w:rsidR="003D49C1" w:rsidRDefault="003D49C1" w:rsidP="007C44C8">
            <w:pPr>
              <w:jc w:val="center"/>
              <w:rPr>
                <w:sz w:val="12"/>
                <w:szCs w:val="12"/>
              </w:rPr>
            </w:pPr>
            <w:r w:rsidRPr="0086329D">
              <w:rPr>
                <w:sz w:val="12"/>
                <w:szCs w:val="12"/>
              </w:rPr>
              <w:t>FVC_preBD_PCT_32W</w:t>
            </w:r>
          </w:p>
          <w:p w14:paraId="71A40334" w14:textId="77777777" w:rsidR="003D49C1" w:rsidRPr="009E49F9" w:rsidRDefault="003D49C1" w:rsidP="007C44C8">
            <w:pPr>
              <w:jc w:val="center"/>
              <w:rPr>
                <w:sz w:val="12"/>
                <w:szCs w:val="12"/>
              </w:rPr>
            </w:pPr>
            <w:r w:rsidRPr="0086329D">
              <w:rPr>
                <w:sz w:val="12"/>
                <w:szCs w:val="12"/>
              </w:rPr>
              <w:t>Tif_preBD_32W</w:t>
            </w:r>
          </w:p>
        </w:tc>
        <w:tc>
          <w:tcPr>
            <w:tcW w:w="1604" w:type="dxa"/>
            <w:vAlign w:val="center"/>
          </w:tcPr>
          <w:p w14:paraId="3C1BDDAC" w14:textId="77777777" w:rsidR="003D49C1" w:rsidRDefault="003D49C1" w:rsidP="007C44C8">
            <w:pPr>
              <w:jc w:val="center"/>
              <w:rPr>
                <w:sz w:val="12"/>
                <w:szCs w:val="12"/>
              </w:rPr>
            </w:pPr>
            <w:r w:rsidRPr="0086329D">
              <w:rPr>
                <w:sz w:val="12"/>
                <w:szCs w:val="12"/>
              </w:rPr>
              <w:t>FEV1_postBD_L_32W</w:t>
            </w:r>
          </w:p>
          <w:p w14:paraId="1413EC06" w14:textId="77777777" w:rsidR="003D49C1" w:rsidRDefault="003D49C1" w:rsidP="007C44C8">
            <w:pPr>
              <w:jc w:val="center"/>
              <w:rPr>
                <w:sz w:val="12"/>
                <w:szCs w:val="12"/>
              </w:rPr>
            </w:pPr>
            <w:r w:rsidRPr="0086329D">
              <w:rPr>
                <w:sz w:val="12"/>
                <w:szCs w:val="12"/>
              </w:rPr>
              <w:t>FEV1_postBD_PCT_32W</w:t>
            </w:r>
          </w:p>
          <w:p w14:paraId="5B52622B" w14:textId="77777777" w:rsidR="003D49C1" w:rsidRDefault="003D49C1" w:rsidP="007C44C8">
            <w:pPr>
              <w:jc w:val="center"/>
              <w:rPr>
                <w:sz w:val="12"/>
                <w:szCs w:val="12"/>
              </w:rPr>
            </w:pPr>
            <w:r w:rsidRPr="0086329D">
              <w:rPr>
                <w:sz w:val="12"/>
                <w:szCs w:val="12"/>
              </w:rPr>
              <w:t>FVC_postBD_L_32W</w:t>
            </w:r>
          </w:p>
          <w:p w14:paraId="028CEA1C" w14:textId="77777777" w:rsidR="003D49C1" w:rsidRDefault="003D49C1" w:rsidP="007C44C8">
            <w:pPr>
              <w:jc w:val="center"/>
              <w:rPr>
                <w:sz w:val="12"/>
                <w:szCs w:val="12"/>
              </w:rPr>
            </w:pPr>
            <w:r w:rsidRPr="00E608DA">
              <w:rPr>
                <w:sz w:val="12"/>
                <w:szCs w:val="12"/>
              </w:rPr>
              <w:t xml:space="preserve">FVC_postBD_PCT_32W </w:t>
            </w:r>
          </w:p>
          <w:p w14:paraId="72FDE985" w14:textId="77777777" w:rsidR="003D49C1" w:rsidRPr="009E49F9" w:rsidRDefault="003D49C1" w:rsidP="007C44C8">
            <w:pPr>
              <w:jc w:val="center"/>
              <w:rPr>
                <w:sz w:val="12"/>
                <w:szCs w:val="12"/>
              </w:rPr>
            </w:pPr>
            <w:r w:rsidRPr="00E608DA">
              <w:rPr>
                <w:sz w:val="12"/>
                <w:szCs w:val="12"/>
              </w:rPr>
              <w:t>Tif_postBD_32W</w:t>
            </w:r>
          </w:p>
        </w:tc>
      </w:tr>
      <w:tr w:rsidR="003D49C1" w:rsidRPr="00D07651" w14:paraId="1C24B464" w14:textId="77777777" w:rsidTr="007C44C8">
        <w:tc>
          <w:tcPr>
            <w:tcW w:w="547" w:type="dxa"/>
          </w:tcPr>
          <w:p w14:paraId="6AEF6A7A" w14:textId="77777777" w:rsidR="003D49C1" w:rsidRDefault="003D49C1" w:rsidP="007C44C8">
            <w:r>
              <w:t>33</w:t>
            </w:r>
          </w:p>
        </w:tc>
        <w:tc>
          <w:tcPr>
            <w:tcW w:w="1057" w:type="dxa"/>
            <w:vAlign w:val="center"/>
          </w:tcPr>
          <w:p w14:paraId="7DD4BF34" w14:textId="77777777" w:rsidR="003D49C1" w:rsidRPr="009E49F9" w:rsidRDefault="003D49C1" w:rsidP="007C44C8">
            <w:pPr>
              <w:jc w:val="center"/>
              <w:rPr>
                <w:sz w:val="12"/>
                <w:szCs w:val="12"/>
              </w:rPr>
            </w:pPr>
            <w:r w:rsidRPr="0059431E">
              <w:rPr>
                <w:sz w:val="12"/>
                <w:szCs w:val="12"/>
              </w:rPr>
              <w:t>ACQ_Day_33W</w:t>
            </w:r>
          </w:p>
        </w:tc>
        <w:tc>
          <w:tcPr>
            <w:tcW w:w="2134" w:type="dxa"/>
            <w:vAlign w:val="center"/>
          </w:tcPr>
          <w:p w14:paraId="65B83BE1" w14:textId="77777777" w:rsidR="003D49C1" w:rsidRPr="009E49F9" w:rsidRDefault="003D49C1" w:rsidP="007C44C8">
            <w:pPr>
              <w:jc w:val="center"/>
              <w:rPr>
                <w:sz w:val="12"/>
                <w:szCs w:val="12"/>
              </w:rPr>
            </w:pPr>
            <w:r w:rsidRPr="00C33E70">
              <w:rPr>
                <w:sz w:val="12"/>
                <w:szCs w:val="12"/>
              </w:rPr>
              <w:t>ACQ_score_33W</w:t>
            </w:r>
          </w:p>
        </w:tc>
        <w:tc>
          <w:tcPr>
            <w:tcW w:w="1559" w:type="dxa"/>
            <w:vAlign w:val="center"/>
          </w:tcPr>
          <w:p w14:paraId="67DE08AB" w14:textId="77777777" w:rsidR="003D49C1" w:rsidRPr="009E49F9" w:rsidRDefault="003D49C1" w:rsidP="007C44C8">
            <w:pPr>
              <w:jc w:val="center"/>
              <w:rPr>
                <w:sz w:val="12"/>
                <w:szCs w:val="12"/>
              </w:rPr>
            </w:pPr>
          </w:p>
        </w:tc>
        <w:tc>
          <w:tcPr>
            <w:tcW w:w="1790" w:type="dxa"/>
            <w:vAlign w:val="center"/>
          </w:tcPr>
          <w:p w14:paraId="4BFF7178" w14:textId="77777777" w:rsidR="003D49C1" w:rsidRPr="009E49F9" w:rsidRDefault="003D49C1" w:rsidP="007C44C8">
            <w:pPr>
              <w:jc w:val="center"/>
              <w:rPr>
                <w:sz w:val="12"/>
                <w:szCs w:val="12"/>
              </w:rPr>
            </w:pPr>
          </w:p>
        </w:tc>
        <w:tc>
          <w:tcPr>
            <w:tcW w:w="1604" w:type="dxa"/>
            <w:vAlign w:val="center"/>
          </w:tcPr>
          <w:p w14:paraId="21B0F145" w14:textId="77777777" w:rsidR="003D49C1" w:rsidRPr="009E49F9" w:rsidRDefault="003D49C1" w:rsidP="007C44C8">
            <w:pPr>
              <w:jc w:val="center"/>
              <w:rPr>
                <w:sz w:val="12"/>
                <w:szCs w:val="12"/>
              </w:rPr>
            </w:pPr>
          </w:p>
        </w:tc>
      </w:tr>
      <w:tr w:rsidR="003D49C1" w:rsidRPr="00D07651" w14:paraId="5EC79034" w14:textId="77777777" w:rsidTr="007C44C8">
        <w:tc>
          <w:tcPr>
            <w:tcW w:w="547" w:type="dxa"/>
          </w:tcPr>
          <w:p w14:paraId="47292F61" w14:textId="77777777" w:rsidR="003D49C1" w:rsidRDefault="003D49C1" w:rsidP="007C44C8">
            <w:r>
              <w:t>34</w:t>
            </w:r>
          </w:p>
        </w:tc>
        <w:tc>
          <w:tcPr>
            <w:tcW w:w="1057" w:type="dxa"/>
            <w:vAlign w:val="center"/>
          </w:tcPr>
          <w:p w14:paraId="120B67EB" w14:textId="77777777" w:rsidR="003D49C1" w:rsidRPr="009E49F9" w:rsidRDefault="003D49C1" w:rsidP="007C44C8">
            <w:pPr>
              <w:jc w:val="center"/>
              <w:rPr>
                <w:sz w:val="12"/>
                <w:szCs w:val="12"/>
              </w:rPr>
            </w:pPr>
            <w:r w:rsidRPr="0059431E">
              <w:rPr>
                <w:sz w:val="12"/>
                <w:szCs w:val="12"/>
              </w:rPr>
              <w:t>ACQ_Day_34W</w:t>
            </w:r>
          </w:p>
        </w:tc>
        <w:tc>
          <w:tcPr>
            <w:tcW w:w="2134" w:type="dxa"/>
            <w:vAlign w:val="center"/>
          </w:tcPr>
          <w:p w14:paraId="5A9E6761" w14:textId="77777777" w:rsidR="003D49C1" w:rsidRPr="009E49F9" w:rsidRDefault="003D49C1" w:rsidP="007C44C8">
            <w:pPr>
              <w:jc w:val="center"/>
              <w:rPr>
                <w:sz w:val="12"/>
                <w:szCs w:val="12"/>
              </w:rPr>
            </w:pPr>
            <w:r w:rsidRPr="00C33E70">
              <w:rPr>
                <w:sz w:val="12"/>
                <w:szCs w:val="12"/>
              </w:rPr>
              <w:t>ACQ_score_34W</w:t>
            </w:r>
          </w:p>
        </w:tc>
        <w:tc>
          <w:tcPr>
            <w:tcW w:w="1559" w:type="dxa"/>
            <w:vAlign w:val="center"/>
          </w:tcPr>
          <w:p w14:paraId="09F0D93F" w14:textId="77777777" w:rsidR="003D49C1" w:rsidRPr="009E49F9" w:rsidRDefault="003D49C1" w:rsidP="007C44C8">
            <w:pPr>
              <w:jc w:val="center"/>
              <w:rPr>
                <w:sz w:val="12"/>
                <w:szCs w:val="12"/>
              </w:rPr>
            </w:pPr>
          </w:p>
        </w:tc>
        <w:tc>
          <w:tcPr>
            <w:tcW w:w="1790" w:type="dxa"/>
            <w:vAlign w:val="center"/>
          </w:tcPr>
          <w:p w14:paraId="77CAF3AA" w14:textId="77777777" w:rsidR="003D49C1" w:rsidRPr="009E49F9" w:rsidRDefault="003D49C1" w:rsidP="007C44C8">
            <w:pPr>
              <w:jc w:val="center"/>
              <w:rPr>
                <w:sz w:val="12"/>
                <w:szCs w:val="12"/>
              </w:rPr>
            </w:pPr>
          </w:p>
        </w:tc>
        <w:tc>
          <w:tcPr>
            <w:tcW w:w="1604" w:type="dxa"/>
            <w:vAlign w:val="center"/>
          </w:tcPr>
          <w:p w14:paraId="3FF2C049" w14:textId="77777777" w:rsidR="003D49C1" w:rsidRPr="009E49F9" w:rsidRDefault="003D49C1" w:rsidP="007C44C8">
            <w:pPr>
              <w:jc w:val="center"/>
              <w:rPr>
                <w:sz w:val="12"/>
                <w:szCs w:val="12"/>
              </w:rPr>
            </w:pPr>
          </w:p>
        </w:tc>
      </w:tr>
      <w:tr w:rsidR="003D49C1" w:rsidRPr="00D07651" w14:paraId="6B0E04D8" w14:textId="77777777" w:rsidTr="007C44C8">
        <w:tc>
          <w:tcPr>
            <w:tcW w:w="547" w:type="dxa"/>
          </w:tcPr>
          <w:p w14:paraId="28F3F302" w14:textId="77777777" w:rsidR="003D49C1" w:rsidRDefault="003D49C1" w:rsidP="007C44C8">
            <w:r>
              <w:t>35</w:t>
            </w:r>
          </w:p>
        </w:tc>
        <w:tc>
          <w:tcPr>
            <w:tcW w:w="1057" w:type="dxa"/>
            <w:vAlign w:val="center"/>
          </w:tcPr>
          <w:p w14:paraId="31BE5E95" w14:textId="77777777" w:rsidR="003D49C1" w:rsidRPr="009E49F9" w:rsidRDefault="003D49C1" w:rsidP="007C44C8">
            <w:pPr>
              <w:jc w:val="center"/>
              <w:rPr>
                <w:sz w:val="12"/>
                <w:szCs w:val="12"/>
              </w:rPr>
            </w:pPr>
            <w:r w:rsidRPr="0059431E">
              <w:rPr>
                <w:sz w:val="12"/>
                <w:szCs w:val="12"/>
              </w:rPr>
              <w:t>ACQ_Day_35W</w:t>
            </w:r>
          </w:p>
        </w:tc>
        <w:tc>
          <w:tcPr>
            <w:tcW w:w="2134" w:type="dxa"/>
            <w:vAlign w:val="center"/>
          </w:tcPr>
          <w:p w14:paraId="6F3F3F36" w14:textId="77777777" w:rsidR="003D49C1" w:rsidRPr="009E49F9" w:rsidRDefault="003D49C1" w:rsidP="007C44C8">
            <w:pPr>
              <w:jc w:val="center"/>
              <w:rPr>
                <w:sz w:val="12"/>
                <w:szCs w:val="12"/>
              </w:rPr>
            </w:pPr>
            <w:r w:rsidRPr="00C33E70">
              <w:rPr>
                <w:sz w:val="12"/>
                <w:szCs w:val="12"/>
              </w:rPr>
              <w:t>ACQ_score_35W</w:t>
            </w:r>
          </w:p>
        </w:tc>
        <w:tc>
          <w:tcPr>
            <w:tcW w:w="1559" w:type="dxa"/>
            <w:vAlign w:val="center"/>
          </w:tcPr>
          <w:p w14:paraId="6868E696" w14:textId="77777777" w:rsidR="003D49C1" w:rsidRPr="009E49F9" w:rsidRDefault="003D49C1" w:rsidP="007C44C8">
            <w:pPr>
              <w:jc w:val="center"/>
              <w:rPr>
                <w:sz w:val="12"/>
                <w:szCs w:val="12"/>
              </w:rPr>
            </w:pPr>
          </w:p>
        </w:tc>
        <w:tc>
          <w:tcPr>
            <w:tcW w:w="1790" w:type="dxa"/>
            <w:vAlign w:val="center"/>
          </w:tcPr>
          <w:p w14:paraId="1B62FEF5" w14:textId="77777777" w:rsidR="003D49C1" w:rsidRPr="009E49F9" w:rsidRDefault="003D49C1" w:rsidP="007C44C8">
            <w:pPr>
              <w:jc w:val="center"/>
              <w:rPr>
                <w:sz w:val="12"/>
                <w:szCs w:val="12"/>
              </w:rPr>
            </w:pPr>
          </w:p>
        </w:tc>
        <w:tc>
          <w:tcPr>
            <w:tcW w:w="1604" w:type="dxa"/>
            <w:vAlign w:val="center"/>
          </w:tcPr>
          <w:p w14:paraId="3FDBB726" w14:textId="77777777" w:rsidR="003D49C1" w:rsidRPr="009E49F9" w:rsidRDefault="003D49C1" w:rsidP="007C44C8">
            <w:pPr>
              <w:jc w:val="center"/>
              <w:rPr>
                <w:sz w:val="12"/>
                <w:szCs w:val="12"/>
              </w:rPr>
            </w:pPr>
          </w:p>
        </w:tc>
      </w:tr>
      <w:tr w:rsidR="003D49C1" w:rsidRPr="00D07651" w14:paraId="72F1C24A" w14:textId="77777777" w:rsidTr="007C44C8">
        <w:tc>
          <w:tcPr>
            <w:tcW w:w="547" w:type="dxa"/>
          </w:tcPr>
          <w:p w14:paraId="13DCBCB8" w14:textId="77777777" w:rsidR="003D49C1" w:rsidRDefault="003D49C1" w:rsidP="007C44C8">
            <w:r>
              <w:t>36</w:t>
            </w:r>
          </w:p>
        </w:tc>
        <w:tc>
          <w:tcPr>
            <w:tcW w:w="1057" w:type="dxa"/>
            <w:vAlign w:val="center"/>
          </w:tcPr>
          <w:p w14:paraId="1640A80D" w14:textId="77777777" w:rsidR="003D49C1" w:rsidRPr="009E49F9" w:rsidRDefault="003D49C1" w:rsidP="007C44C8">
            <w:pPr>
              <w:jc w:val="center"/>
              <w:rPr>
                <w:sz w:val="12"/>
                <w:szCs w:val="12"/>
              </w:rPr>
            </w:pPr>
            <w:r w:rsidRPr="0059431E">
              <w:rPr>
                <w:sz w:val="12"/>
                <w:szCs w:val="12"/>
              </w:rPr>
              <w:t>ACQ_Day_36W</w:t>
            </w:r>
          </w:p>
        </w:tc>
        <w:tc>
          <w:tcPr>
            <w:tcW w:w="2134" w:type="dxa"/>
            <w:vAlign w:val="center"/>
          </w:tcPr>
          <w:p w14:paraId="497BBFF5" w14:textId="77777777" w:rsidR="003D49C1" w:rsidRPr="009E49F9" w:rsidRDefault="003D49C1" w:rsidP="007C44C8">
            <w:pPr>
              <w:jc w:val="center"/>
              <w:rPr>
                <w:sz w:val="12"/>
                <w:szCs w:val="12"/>
              </w:rPr>
            </w:pPr>
            <w:r w:rsidRPr="00C33E70">
              <w:rPr>
                <w:sz w:val="12"/>
                <w:szCs w:val="12"/>
              </w:rPr>
              <w:t>ACQ_score_36W</w:t>
            </w:r>
          </w:p>
        </w:tc>
        <w:tc>
          <w:tcPr>
            <w:tcW w:w="1559" w:type="dxa"/>
            <w:vAlign w:val="center"/>
          </w:tcPr>
          <w:p w14:paraId="2B7FED8D" w14:textId="77777777" w:rsidR="003D49C1" w:rsidRPr="009E49F9" w:rsidRDefault="003D49C1" w:rsidP="007C44C8">
            <w:pPr>
              <w:jc w:val="center"/>
              <w:rPr>
                <w:sz w:val="12"/>
                <w:szCs w:val="12"/>
              </w:rPr>
            </w:pPr>
            <w:r w:rsidRPr="0019003A">
              <w:rPr>
                <w:sz w:val="12"/>
                <w:szCs w:val="12"/>
              </w:rPr>
              <w:t>Lung_Day_36W</w:t>
            </w:r>
          </w:p>
        </w:tc>
        <w:tc>
          <w:tcPr>
            <w:tcW w:w="1790" w:type="dxa"/>
            <w:vAlign w:val="center"/>
          </w:tcPr>
          <w:p w14:paraId="65C90201" w14:textId="77777777" w:rsidR="003D49C1" w:rsidRDefault="003D49C1" w:rsidP="007C44C8">
            <w:pPr>
              <w:jc w:val="center"/>
              <w:rPr>
                <w:sz w:val="12"/>
                <w:szCs w:val="12"/>
              </w:rPr>
            </w:pPr>
            <w:r w:rsidRPr="00E608DA">
              <w:rPr>
                <w:sz w:val="12"/>
                <w:szCs w:val="12"/>
              </w:rPr>
              <w:t>FEV1_preBD_L_36W</w:t>
            </w:r>
          </w:p>
          <w:p w14:paraId="6B5EBAA6" w14:textId="77777777" w:rsidR="003D49C1" w:rsidRDefault="003D49C1" w:rsidP="007C44C8">
            <w:pPr>
              <w:jc w:val="center"/>
              <w:rPr>
                <w:sz w:val="12"/>
                <w:szCs w:val="12"/>
              </w:rPr>
            </w:pPr>
            <w:r w:rsidRPr="00E608DA">
              <w:rPr>
                <w:sz w:val="12"/>
                <w:szCs w:val="12"/>
              </w:rPr>
              <w:t>FEV1_preBD_PCT_36W</w:t>
            </w:r>
          </w:p>
          <w:p w14:paraId="2C2B6DCA" w14:textId="77777777" w:rsidR="003D49C1" w:rsidRDefault="003D49C1" w:rsidP="007C44C8">
            <w:pPr>
              <w:jc w:val="center"/>
              <w:rPr>
                <w:sz w:val="12"/>
                <w:szCs w:val="12"/>
              </w:rPr>
            </w:pPr>
            <w:r w:rsidRPr="00E608DA">
              <w:rPr>
                <w:sz w:val="12"/>
                <w:szCs w:val="12"/>
              </w:rPr>
              <w:t>FVC_preBD_L_36W</w:t>
            </w:r>
          </w:p>
          <w:p w14:paraId="191F9F0C" w14:textId="77777777" w:rsidR="003D49C1" w:rsidRDefault="003D49C1" w:rsidP="007C44C8">
            <w:pPr>
              <w:jc w:val="center"/>
              <w:rPr>
                <w:sz w:val="12"/>
                <w:szCs w:val="12"/>
              </w:rPr>
            </w:pPr>
            <w:r w:rsidRPr="00E608DA">
              <w:rPr>
                <w:sz w:val="12"/>
                <w:szCs w:val="12"/>
              </w:rPr>
              <w:t>FVC_preBD_PCT_36W</w:t>
            </w:r>
          </w:p>
          <w:p w14:paraId="6D255FD4" w14:textId="77777777" w:rsidR="003D49C1" w:rsidRPr="009E49F9" w:rsidRDefault="003D49C1" w:rsidP="007C44C8">
            <w:pPr>
              <w:jc w:val="center"/>
              <w:rPr>
                <w:sz w:val="12"/>
                <w:szCs w:val="12"/>
              </w:rPr>
            </w:pPr>
            <w:r w:rsidRPr="00E608DA">
              <w:rPr>
                <w:sz w:val="12"/>
                <w:szCs w:val="12"/>
              </w:rPr>
              <w:t>Tif_preBD_36W</w:t>
            </w:r>
          </w:p>
        </w:tc>
        <w:tc>
          <w:tcPr>
            <w:tcW w:w="1604" w:type="dxa"/>
            <w:vAlign w:val="center"/>
          </w:tcPr>
          <w:p w14:paraId="4DDA4B5D" w14:textId="77777777" w:rsidR="003D49C1" w:rsidRDefault="003D49C1" w:rsidP="007C44C8">
            <w:pPr>
              <w:jc w:val="center"/>
              <w:rPr>
                <w:sz w:val="12"/>
                <w:szCs w:val="12"/>
              </w:rPr>
            </w:pPr>
            <w:r w:rsidRPr="00E608DA">
              <w:rPr>
                <w:sz w:val="12"/>
                <w:szCs w:val="12"/>
              </w:rPr>
              <w:t>FEV1_postBD_L_36W</w:t>
            </w:r>
          </w:p>
          <w:p w14:paraId="4A8A18A9" w14:textId="77777777" w:rsidR="003D49C1" w:rsidRDefault="003D49C1" w:rsidP="007C44C8">
            <w:pPr>
              <w:jc w:val="center"/>
              <w:rPr>
                <w:sz w:val="12"/>
                <w:szCs w:val="12"/>
              </w:rPr>
            </w:pPr>
            <w:r w:rsidRPr="00E608DA">
              <w:rPr>
                <w:sz w:val="12"/>
                <w:szCs w:val="12"/>
              </w:rPr>
              <w:t>FEV1_postBD_PCT_36W</w:t>
            </w:r>
          </w:p>
          <w:p w14:paraId="2EE0D81F" w14:textId="77777777" w:rsidR="003D49C1" w:rsidRDefault="003D49C1" w:rsidP="007C44C8">
            <w:pPr>
              <w:jc w:val="center"/>
              <w:rPr>
                <w:sz w:val="12"/>
                <w:szCs w:val="12"/>
              </w:rPr>
            </w:pPr>
            <w:r w:rsidRPr="00E608DA">
              <w:rPr>
                <w:sz w:val="12"/>
                <w:szCs w:val="12"/>
              </w:rPr>
              <w:t>FVC_postBD_L_36W</w:t>
            </w:r>
          </w:p>
          <w:p w14:paraId="02CFF71B" w14:textId="77777777" w:rsidR="003D49C1" w:rsidRDefault="003D49C1" w:rsidP="007C44C8">
            <w:pPr>
              <w:jc w:val="center"/>
              <w:rPr>
                <w:sz w:val="12"/>
                <w:szCs w:val="12"/>
              </w:rPr>
            </w:pPr>
            <w:r w:rsidRPr="00E608DA">
              <w:rPr>
                <w:sz w:val="12"/>
                <w:szCs w:val="12"/>
              </w:rPr>
              <w:t>FVC_postBD_PCT_36W</w:t>
            </w:r>
          </w:p>
          <w:p w14:paraId="7F47721D" w14:textId="77777777" w:rsidR="003D49C1" w:rsidRPr="009E49F9" w:rsidRDefault="003D49C1" w:rsidP="007C44C8">
            <w:pPr>
              <w:jc w:val="center"/>
              <w:rPr>
                <w:sz w:val="12"/>
                <w:szCs w:val="12"/>
              </w:rPr>
            </w:pPr>
            <w:r w:rsidRPr="00E608DA">
              <w:rPr>
                <w:sz w:val="12"/>
                <w:szCs w:val="12"/>
              </w:rPr>
              <w:t>Tif_postBD_36W</w:t>
            </w:r>
          </w:p>
        </w:tc>
      </w:tr>
      <w:tr w:rsidR="003D49C1" w:rsidRPr="00D07651" w14:paraId="148E8897" w14:textId="77777777" w:rsidTr="007C44C8">
        <w:tc>
          <w:tcPr>
            <w:tcW w:w="547" w:type="dxa"/>
          </w:tcPr>
          <w:p w14:paraId="3FB7761C" w14:textId="77777777" w:rsidR="003D49C1" w:rsidRDefault="003D49C1" w:rsidP="007C44C8">
            <w:r>
              <w:t>37</w:t>
            </w:r>
          </w:p>
        </w:tc>
        <w:tc>
          <w:tcPr>
            <w:tcW w:w="1057" w:type="dxa"/>
            <w:vAlign w:val="center"/>
          </w:tcPr>
          <w:p w14:paraId="7C3AF94B" w14:textId="77777777" w:rsidR="003D49C1" w:rsidRPr="009E49F9" w:rsidRDefault="003D49C1" w:rsidP="007C44C8">
            <w:pPr>
              <w:jc w:val="center"/>
              <w:rPr>
                <w:sz w:val="12"/>
                <w:szCs w:val="12"/>
              </w:rPr>
            </w:pPr>
            <w:r w:rsidRPr="0059431E">
              <w:rPr>
                <w:sz w:val="12"/>
                <w:szCs w:val="12"/>
              </w:rPr>
              <w:t>ACQ_Day_37W</w:t>
            </w:r>
          </w:p>
        </w:tc>
        <w:tc>
          <w:tcPr>
            <w:tcW w:w="2134" w:type="dxa"/>
            <w:vAlign w:val="center"/>
          </w:tcPr>
          <w:p w14:paraId="7D7AAC60" w14:textId="77777777" w:rsidR="003D49C1" w:rsidRPr="009E49F9" w:rsidRDefault="003D49C1" w:rsidP="007C44C8">
            <w:pPr>
              <w:jc w:val="center"/>
              <w:rPr>
                <w:sz w:val="12"/>
                <w:szCs w:val="12"/>
              </w:rPr>
            </w:pPr>
            <w:r w:rsidRPr="00C33E70">
              <w:rPr>
                <w:sz w:val="12"/>
                <w:szCs w:val="12"/>
              </w:rPr>
              <w:t>ACQ_score_37W</w:t>
            </w:r>
          </w:p>
        </w:tc>
        <w:tc>
          <w:tcPr>
            <w:tcW w:w="1559" w:type="dxa"/>
            <w:vAlign w:val="center"/>
          </w:tcPr>
          <w:p w14:paraId="6633E1EC" w14:textId="77777777" w:rsidR="003D49C1" w:rsidRPr="009E49F9" w:rsidRDefault="003D49C1" w:rsidP="007C44C8">
            <w:pPr>
              <w:jc w:val="center"/>
              <w:rPr>
                <w:sz w:val="12"/>
                <w:szCs w:val="12"/>
              </w:rPr>
            </w:pPr>
          </w:p>
        </w:tc>
        <w:tc>
          <w:tcPr>
            <w:tcW w:w="1790" w:type="dxa"/>
            <w:vAlign w:val="center"/>
          </w:tcPr>
          <w:p w14:paraId="6F6F0F18" w14:textId="77777777" w:rsidR="003D49C1" w:rsidRPr="009E49F9" w:rsidRDefault="003D49C1" w:rsidP="007C44C8">
            <w:pPr>
              <w:jc w:val="center"/>
              <w:rPr>
                <w:sz w:val="12"/>
                <w:szCs w:val="12"/>
              </w:rPr>
            </w:pPr>
          </w:p>
        </w:tc>
        <w:tc>
          <w:tcPr>
            <w:tcW w:w="1604" w:type="dxa"/>
            <w:vAlign w:val="center"/>
          </w:tcPr>
          <w:p w14:paraId="12A30F4C" w14:textId="77777777" w:rsidR="003D49C1" w:rsidRPr="009E49F9" w:rsidRDefault="003D49C1" w:rsidP="007C44C8">
            <w:pPr>
              <w:jc w:val="center"/>
              <w:rPr>
                <w:sz w:val="12"/>
                <w:szCs w:val="12"/>
              </w:rPr>
            </w:pPr>
          </w:p>
        </w:tc>
      </w:tr>
      <w:tr w:rsidR="003D49C1" w:rsidRPr="00D07651" w14:paraId="3A04C8C0" w14:textId="77777777" w:rsidTr="007C44C8">
        <w:tc>
          <w:tcPr>
            <w:tcW w:w="547" w:type="dxa"/>
          </w:tcPr>
          <w:p w14:paraId="3B1AC240" w14:textId="77777777" w:rsidR="003D49C1" w:rsidRDefault="003D49C1" w:rsidP="007C44C8">
            <w:r>
              <w:t>38</w:t>
            </w:r>
          </w:p>
        </w:tc>
        <w:tc>
          <w:tcPr>
            <w:tcW w:w="1057" w:type="dxa"/>
            <w:vAlign w:val="center"/>
          </w:tcPr>
          <w:p w14:paraId="0C9AF056" w14:textId="77777777" w:rsidR="003D49C1" w:rsidRPr="009E49F9" w:rsidRDefault="003D49C1" w:rsidP="007C44C8">
            <w:pPr>
              <w:jc w:val="center"/>
              <w:rPr>
                <w:sz w:val="12"/>
                <w:szCs w:val="12"/>
              </w:rPr>
            </w:pPr>
            <w:r w:rsidRPr="0059431E">
              <w:rPr>
                <w:sz w:val="12"/>
                <w:szCs w:val="12"/>
              </w:rPr>
              <w:t>ACQ_Day_38W</w:t>
            </w:r>
          </w:p>
        </w:tc>
        <w:tc>
          <w:tcPr>
            <w:tcW w:w="2134" w:type="dxa"/>
            <w:vAlign w:val="center"/>
          </w:tcPr>
          <w:p w14:paraId="2F02D9FA" w14:textId="77777777" w:rsidR="003D49C1" w:rsidRPr="009E49F9" w:rsidRDefault="003D49C1" w:rsidP="007C44C8">
            <w:pPr>
              <w:jc w:val="center"/>
              <w:rPr>
                <w:sz w:val="12"/>
                <w:szCs w:val="12"/>
              </w:rPr>
            </w:pPr>
            <w:r w:rsidRPr="00C33E70">
              <w:rPr>
                <w:sz w:val="12"/>
                <w:szCs w:val="12"/>
              </w:rPr>
              <w:t>ACQ_score_38W</w:t>
            </w:r>
          </w:p>
        </w:tc>
        <w:tc>
          <w:tcPr>
            <w:tcW w:w="1559" w:type="dxa"/>
            <w:vAlign w:val="center"/>
          </w:tcPr>
          <w:p w14:paraId="1B711148" w14:textId="77777777" w:rsidR="003D49C1" w:rsidRPr="009E49F9" w:rsidRDefault="003D49C1" w:rsidP="007C44C8">
            <w:pPr>
              <w:jc w:val="center"/>
              <w:rPr>
                <w:sz w:val="12"/>
                <w:szCs w:val="12"/>
              </w:rPr>
            </w:pPr>
          </w:p>
        </w:tc>
        <w:tc>
          <w:tcPr>
            <w:tcW w:w="1790" w:type="dxa"/>
            <w:vAlign w:val="center"/>
          </w:tcPr>
          <w:p w14:paraId="5BB0B93E" w14:textId="77777777" w:rsidR="003D49C1" w:rsidRPr="009E49F9" w:rsidRDefault="003D49C1" w:rsidP="007C44C8">
            <w:pPr>
              <w:jc w:val="center"/>
              <w:rPr>
                <w:sz w:val="12"/>
                <w:szCs w:val="12"/>
              </w:rPr>
            </w:pPr>
          </w:p>
        </w:tc>
        <w:tc>
          <w:tcPr>
            <w:tcW w:w="1604" w:type="dxa"/>
            <w:vAlign w:val="center"/>
          </w:tcPr>
          <w:p w14:paraId="25BF614F" w14:textId="77777777" w:rsidR="003D49C1" w:rsidRPr="009E49F9" w:rsidRDefault="003D49C1" w:rsidP="007C44C8">
            <w:pPr>
              <w:jc w:val="center"/>
              <w:rPr>
                <w:sz w:val="12"/>
                <w:szCs w:val="12"/>
              </w:rPr>
            </w:pPr>
          </w:p>
        </w:tc>
      </w:tr>
      <w:tr w:rsidR="003D49C1" w:rsidRPr="00D07651" w14:paraId="0CE0E6B0" w14:textId="77777777" w:rsidTr="007C44C8">
        <w:tc>
          <w:tcPr>
            <w:tcW w:w="547" w:type="dxa"/>
          </w:tcPr>
          <w:p w14:paraId="6496384D" w14:textId="77777777" w:rsidR="003D49C1" w:rsidRDefault="003D49C1" w:rsidP="007C44C8">
            <w:r>
              <w:t>39</w:t>
            </w:r>
          </w:p>
        </w:tc>
        <w:tc>
          <w:tcPr>
            <w:tcW w:w="1057" w:type="dxa"/>
            <w:vAlign w:val="center"/>
          </w:tcPr>
          <w:p w14:paraId="71FAD7E8" w14:textId="77777777" w:rsidR="003D49C1" w:rsidRPr="009E49F9" w:rsidRDefault="003D49C1" w:rsidP="007C44C8">
            <w:pPr>
              <w:jc w:val="center"/>
              <w:rPr>
                <w:sz w:val="12"/>
                <w:szCs w:val="12"/>
              </w:rPr>
            </w:pPr>
            <w:r w:rsidRPr="0059431E">
              <w:rPr>
                <w:sz w:val="12"/>
                <w:szCs w:val="12"/>
              </w:rPr>
              <w:t>ACQ_Day_39W</w:t>
            </w:r>
          </w:p>
        </w:tc>
        <w:tc>
          <w:tcPr>
            <w:tcW w:w="2134" w:type="dxa"/>
            <w:vAlign w:val="center"/>
          </w:tcPr>
          <w:p w14:paraId="3F39DBBD" w14:textId="77777777" w:rsidR="003D49C1" w:rsidRPr="009E49F9" w:rsidRDefault="003D49C1" w:rsidP="007C44C8">
            <w:pPr>
              <w:jc w:val="center"/>
              <w:rPr>
                <w:sz w:val="12"/>
                <w:szCs w:val="12"/>
              </w:rPr>
            </w:pPr>
            <w:r w:rsidRPr="00C33E70">
              <w:rPr>
                <w:sz w:val="12"/>
                <w:szCs w:val="12"/>
              </w:rPr>
              <w:t>ACQ_score_39W</w:t>
            </w:r>
          </w:p>
        </w:tc>
        <w:tc>
          <w:tcPr>
            <w:tcW w:w="1559" w:type="dxa"/>
            <w:vAlign w:val="center"/>
          </w:tcPr>
          <w:p w14:paraId="29AFB043" w14:textId="77777777" w:rsidR="003D49C1" w:rsidRPr="009E49F9" w:rsidRDefault="003D49C1" w:rsidP="007C44C8">
            <w:pPr>
              <w:jc w:val="center"/>
              <w:rPr>
                <w:sz w:val="12"/>
                <w:szCs w:val="12"/>
              </w:rPr>
            </w:pPr>
          </w:p>
        </w:tc>
        <w:tc>
          <w:tcPr>
            <w:tcW w:w="1790" w:type="dxa"/>
            <w:vAlign w:val="center"/>
          </w:tcPr>
          <w:p w14:paraId="5409C292" w14:textId="77777777" w:rsidR="003D49C1" w:rsidRPr="009E49F9" w:rsidRDefault="003D49C1" w:rsidP="007C44C8">
            <w:pPr>
              <w:jc w:val="center"/>
              <w:rPr>
                <w:sz w:val="12"/>
                <w:szCs w:val="12"/>
              </w:rPr>
            </w:pPr>
          </w:p>
        </w:tc>
        <w:tc>
          <w:tcPr>
            <w:tcW w:w="1604" w:type="dxa"/>
            <w:vAlign w:val="center"/>
          </w:tcPr>
          <w:p w14:paraId="157A38C7" w14:textId="77777777" w:rsidR="003D49C1" w:rsidRPr="009E49F9" w:rsidRDefault="003D49C1" w:rsidP="007C44C8">
            <w:pPr>
              <w:jc w:val="center"/>
              <w:rPr>
                <w:sz w:val="12"/>
                <w:szCs w:val="12"/>
              </w:rPr>
            </w:pPr>
          </w:p>
        </w:tc>
      </w:tr>
      <w:tr w:rsidR="003D49C1" w:rsidRPr="00D07651" w14:paraId="0FC1E97C" w14:textId="77777777" w:rsidTr="007C44C8">
        <w:tc>
          <w:tcPr>
            <w:tcW w:w="547" w:type="dxa"/>
          </w:tcPr>
          <w:p w14:paraId="2AFEB0DA" w14:textId="77777777" w:rsidR="003D49C1" w:rsidRDefault="003D49C1" w:rsidP="007C44C8">
            <w:r>
              <w:t>40</w:t>
            </w:r>
          </w:p>
        </w:tc>
        <w:tc>
          <w:tcPr>
            <w:tcW w:w="1057" w:type="dxa"/>
            <w:vAlign w:val="center"/>
          </w:tcPr>
          <w:p w14:paraId="07D3568B" w14:textId="77777777" w:rsidR="003D49C1" w:rsidRPr="009E49F9" w:rsidRDefault="003D49C1" w:rsidP="007C44C8">
            <w:pPr>
              <w:jc w:val="center"/>
              <w:rPr>
                <w:sz w:val="12"/>
                <w:szCs w:val="12"/>
              </w:rPr>
            </w:pPr>
            <w:r w:rsidRPr="0059431E">
              <w:rPr>
                <w:sz w:val="12"/>
                <w:szCs w:val="12"/>
              </w:rPr>
              <w:t>ACQ_Day_40W</w:t>
            </w:r>
          </w:p>
        </w:tc>
        <w:tc>
          <w:tcPr>
            <w:tcW w:w="2134" w:type="dxa"/>
            <w:vAlign w:val="center"/>
          </w:tcPr>
          <w:p w14:paraId="51ABC094" w14:textId="77777777" w:rsidR="003D49C1" w:rsidRPr="009E49F9" w:rsidRDefault="003D49C1" w:rsidP="007C44C8">
            <w:pPr>
              <w:jc w:val="center"/>
              <w:rPr>
                <w:sz w:val="12"/>
                <w:szCs w:val="12"/>
              </w:rPr>
            </w:pPr>
            <w:r w:rsidRPr="00C33E70">
              <w:rPr>
                <w:sz w:val="12"/>
                <w:szCs w:val="12"/>
              </w:rPr>
              <w:t>ACQ_score_40W</w:t>
            </w:r>
          </w:p>
        </w:tc>
        <w:tc>
          <w:tcPr>
            <w:tcW w:w="1559" w:type="dxa"/>
            <w:vAlign w:val="center"/>
          </w:tcPr>
          <w:p w14:paraId="4507BC71" w14:textId="77777777" w:rsidR="003D49C1" w:rsidRPr="009E49F9" w:rsidRDefault="003D49C1" w:rsidP="007C44C8">
            <w:pPr>
              <w:jc w:val="center"/>
              <w:rPr>
                <w:sz w:val="12"/>
                <w:szCs w:val="12"/>
              </w:rPr>
            </w:pPr>
            <w:r w:rsidRPr="0019003A">
              <w:rPr>
                <w:sz w:val="12"/>
                <w:szCs w:val="12"/>
              </w:rPr>
              <w:t>Lung_Day_40W</w:t>
            </w:r>
          </w:p>
        </w:tc>
        <w:tc>
          <w:tcPr>
            <w:tcW w:w="1790" w:type="dxa"/>
            <w:vAlign w:val="center"/>
          </w:tcPr>
          <w:p w14:paraId="54D50A40" w14:textId="77777777" w:rsidR="003D49C1" w:rsidRDefault="003D49C1" w:rsidP="007C44C8">
            <w:pPr>
              <w:jc w:val="center"/>
              <w:rPr>
                <w:sz w:val="12"/>
                <w:szCs w:val="12"/>
              </w:rPr>
            </w:pPr>
            <w:r w:rsidRPr="00E608DA">
              <w:rPr>
                <w:sz w:val="12"/>
                <w:szCs w:val="12"/>
              </w:rPr>
              <w:t>FEV1_preBD_L_40W</w:t>
            </w:r>
          </w:p>
          <w:p w14:paraId="0BF712DE" w14:textId="77777777" w:rsidR="003D49C1" w:rsidRDefault="003D49C1" w:rsidP="007C44C8">
            <w:pPr>
              <w:jc w:val="center"/>
              <w:rPr>
                <w:sz w:val="12"/>
                <w:szCs w:val="12"/>
              </w:rPr>
            </w:pPr>
            <w:r w:rsidRPr="00E608DA">
              <w:rPr>
                <w:sz w:val="12"/>
                <w:szCs w:val="12"/>
              </w:rPr>
              <w:t>FEV1_preBD_PCT_40W</w:t>
            </w:r>
          </w:p>
          <w:p w14:paraId="209B8B6B" w14:textId="77777777" w:rsidR="003D49C1" w:rsidRDefault="003D49C1" w:rsidP="007C44C8">
            <w:pPr>
              <w:jc w:val="center"/>
              <w:rPr>
                <w:sz w:val="12"/>
                <w:szCs w:val="12"/>
              </w:rPr>
            </w:pPr>
            <w:r w:rsidRPr="00E608DA">
              <w:rPr>
                <w:sz w:val="12"/>
                <w:szCs w:val="12"/>
              </w:rPr>
              <w:t>FVC_preBD_L_40W</w:t>
            </w:r>
          </w:p>
          <w:p w14:paraId="0A404744" w14:textId="77777777" w:rsidR="003D49C1" w:rsidRDefault="003D49C1" w:rsidP="007C44C8">
            <w:pPr>
              <w:jc w:val="center"/>
              <w:rPr>
                <w:sz w:val="12"/>
                <w:szCs w:val="12"/>
              </w:rPr>
            </w:pPr>
            <w:r w:rsidRPr="00E608DA">
              <w:rPr>
                <w:sz w:val="12"/>
                <w:szCs w:val="12"/>
              </w:rPr>
              <w:t>FVC_preBD_PCT_40W</w:t>
            </w:r>
          </w:p>
          <w:p w14:paraId="5EFAA271" w14:textId="77777777" w:rsidR="003D49C1" w:rsidRPr="009E49F9" w:rsidRDefault="003D49C1" w:rsidP="007C44C8">
            <w:pPr>
              <w:jc w:val="center"/>
              <w:rPr>
                <w:sz w:val="12"/>
                <w:szCs w:val="12"/>
              </w:rPr>
            </w:pPr>
            <w:r w:rsidRPr="00E608DA">
              <w:rPr>
                <w:sz w:val="12"/>
                <w:szCs w:val="12"/>
              </w:rPr>
              <w:t>Tif_preBD_40W</w:t>
            </w:r>
          </w:p>
        </w:tc>
        <w:tc>
          <w:tcPr>
            <w:tcW w:w="1604" w:type="dxa"/>
            <w:vAlign w:val="center"/>
          </w:tcPr>
          <w:p w14:paraId="50369F5E" w14:textId="77777777" w:rsidR="003D49C1" w:rsidRDefault="003D49C1" w:rsidP="007C44C8">
            <w:pPr>
              <w:jc w:val="center"/>
              <w:rPr>
                <w:sz w:val="12"/>
                <w:szCs w:val="12"/>
              </w:rPr>
            </w:pPr>
            <w:r w:rsidRPr="00E608DA">
              <w:rPr>
                <w:sz w:val="12"/>
                <w:szCs w:val="12"/>
              </w:rPr>
              <w:t>FEV1_postBD_L_40W</w:t>
            </w:r>
          </w:p>
          <w:p w14:paraId="5A8CBC94" w14:textId="77777777" w:rsidR="003D49C1" w:rsidRDefault="003D49C1" w:rsidP="007C44C8">
            <w:pPr>
              <w:jc w:val="center"/>
              <w:rPr>
                <w:sz w:val="12"/>
                <w:szCs w:val="12"/>
              </w:rPr>
            </w:pPr>
            <w:r w:rsidRPr="00E608DA">
              <w:rPr>
                <w:sz w:val="12"/>
                <w:szCs w:val="12"/>
              </w:rPr>
              <w:t>FEV1_postBD_PCT_40W</w:t>
            </w:r>
          </w:p>
          <w:p w14:paraId="642B5507" w14:textId="77777777" w:rsidR="003D49C1" w:rsidRDefault="003D49C1" w:rsidP="007C44C8">
            <w:pPr>
              <w:jc w:val="center"/>
              <w:rPr>
                <w:sz w:val="12"/>
                <w:szCs w:val="12"/>
              </w:rPr>
            </w:pPr>
            <w:r w:rsidRPr="00E608DA">
              <w:rPr>
                <w:sz w:val="12"/>
                <w:szCs w:val="12"/>
              </w:rPr>
              <w:t>FVC_postBD_L_40W</w:t>
            </w:r>
          </w:p>
          <w:p w14:paraId="6D69D085" w14:textId="77777777" w:rsidR="003D49C1" w:rsidRDefault="003D49C1" w:rsidP="007C44C8">
            <w:pPr>
              <w:jc w:val="center"/>
              <w:rPr>
                <w:sz w:val="12"/>
                <w:szCs w:val="12"/>
              </w:rPr>
            </w:pPr>
            <w:r w:rsidRPr="00E608DA">
              <w:rPr>
                <w:sz w:val="12"/>
                <w:szCs w:val="12"/>
              </w:rPr>
              <w:t>FVC_postBD_PCT_40W</w:t>
            </w:r>
          </w:p>
          <w:p w14:paraId="0F717C80" w14:textId="77777777" w:rsidR="003D49C1" w:rsidRPr="009E49F9" w:rsidRDefault="003D49C1" w:rsidP="007C44C8">
            <w:pPr>
              <w:jc w:val="center"/>
              <w:rPr>
                <w:sz w:val="12"/>
                <w:szCs w:val="12"/>
              </w:rPr>
            </w:pPr>
            <w:r w:rsidRPr="00E608DA">
              <w:rPr>
                <w:sz w:val="12"/>
                <w:szCs w:val="12"/>
              </w:rPr>
              <w:t>Tif_postBD_40W</w:t>
            </w:r>
          </w:p>
        </w:tc>
      </w:tr>
      <w:tr w:rsidR="003D49C1" w:rsidRPr="00D07651" w14:paraId="6C9C5186" w14:textId="77777777" w:rsidTr="007C44C8">
        <w:tc>
          <w:tcPr>
            <w:tcW w:w="547" w:type="dxa"/>
          </w:tcPr>
          <w:p w14:paraId="1D26E941" w14:textId="77777777" w:rsidR="003D49C1" w:rsidRDefault="003D49C1" w:rsidP="007C44C8">
            <w:r>
              <w:t>41</w:t>
            </w:r>
          </w:p>
        </w:tc>
        <w:tc>
          <w:tcPr>
            <w:tcW w:w="1057" w:type="dxa"/>
            <w:vAlign w:val="center"/>
          </w:tcPr>
          <w:p w14:paraId="78CF26B8" w14:textId="77777777" w:rsidR="003D49C1" w:rsidRPr="009E49F9" w:rsidRDefault="003D49C1" w:rsidP="007C44C8">
            <w:pPr>
              <w:jc w:val="center"/>
              <w:rPr>
                <w:sz w:val="12"/>
                <w:szCs w:val="12"/>
              </w:rPr>
            </w:pPr>
            <w:r w:rsidRPr="0059431E">
              <w:rPr>
                <w:sz w:val="12"/>
                <w:szCs w:val="12"/>
              </w:rPr>
              <w:t>ACQ_Day_41W</w:t>
            </w:r>
          </w:p>
        </w:tc>
        <w:tc>
          <w:tcPr>
            <w:tcW w:w="2134" w:type="dxa"/>
            <w:vAlign w:val="center"/>
          </w:tcPr>
          <w:p w14:paraId="3E0D6551" w14:textId="77777777" w:rsidR="003D49C1" w:rsidRPr="009E49F9" w:rsidRDefault="003D49C1" w:rsidP="007C44C8">
            <w:pPr>
              <w:jc w:val="center"/>
              <w:rPr>
                <w:sz w:val="12"/>
                <w:szCs w:val="12"/>
              </w:rPr>
            </w:pPr>
            <w:r w:rsidRPr="00C33E70">
              <w:rPr>
                <w:sz w:val="12"/>
                <w:szCs w:val="12"/>
              </w:rPr>
              <w:t>ACQ_score_41W</w:t>
            </w:r>
          </w:p>
        </w:tc>
        <w:tc>
          <w:tcPr>
            <w:tcW w:w="1559" w:type="dxa"/>
            <w:vAlign w:val="center"/>
          </w:tcPr>
          <w:p w14:paraId="22F4B3A9" w14:textId="77777777" w:rsidR="003D49C1" w:rsidRPr="009E49F9" w:rsidRDefault="003D49C1" w:rsidP="007C44C8">
            <w:pPr>
              <w:jc w:val="center"/>
              <w:rPr>
                <w:sz w:val="12"/>
                <w:szCs w:val="12"/>
              </w:rPr>
            </w:pPr>
          </w:p>
        </w:tc>
        <w:tc>
          <w:tcPr>
            <w:tcW w:w="1790" w:type="dxa"/>
            <w:vAlign w:val="center"/>
          </w:tcPr>
          <w:p w14:paraId="209D2F11" w14:textId="77777777" w:rsidR="003D49C1" w:rsidRPr="009E49F9" w:rsidRDefault="003D49C1" w:rsidP="007C44C8">
            <w:pPr>
              <w:jc w:val="center"/>
              <w:rPr>
                <w:sz w:val="12"/>
                <w:szCs w:val="12"/>
              </w:rPr>
            </w:pPr>
          </w:p>
        </w:tc>
        <w:tc>
          <w:tcPr>
            <w:tcW w:w="1604" w:type="dxa"/>
            <w:vAlign w:val="center"/>
          </w:tcPr>
          <w:p w14:paraId="49235C64" w14:textId="77777777" w:rsidR="003D49C1" w:rsidRPr="009E49F9" w:rsidRDefault="003D49C1" w:rsidP="007C44C8">
            <w:pPr>
              <w:jc w:val="center"/>
              <w:rPr>
                <w:sz w:val="12"/>
                <w:szCs w:val="12"/>
              </w:rPr>
            </w:pPr>
          </w:p>
        </w:tc>
      </w:tr>
      <w:tr w:rsidR="003D49C1" w:rsidRPr="00D07651" w14:paraId="57A09C13" w14:textId="77777777" w:rsidTr="007C44C8">
        <w:tc>
          <w:tcPr>
            <w:tcW w:w="547" w:type="dxa"/>
          </w:tcPr>
          <w:p w14:paraId="43F082C8" w14:textId="77777777" w:rsidR="003D49C1" w:rsidRDefault="003D49C1" w:rsidP="007C44C8">
            <w:r>
              <w:t>42</w:t>
            </w:r>
          </w:p>
        </w:tc>
        <w:tc>
          <w:tcPr>
            <w:tcW w:w="1057" w:type="dxa"/>
            <w:vAlign w:val="center"/>
          </w:tcPr>
          <w:p w14:paraId="7CD60B4B" w14:textId="77777777" w:rsidR="003D49C1" w:rsidRPr="009E49F9" w:rsidRDefault="003D49C1" w:rsidP="007C44C8">
            <w:pPr>
              <w:jc w:val="center"/>
              <w:rPr>
                <w:sz w:val="12"/>
                <w:szCs w:val="12"/>
              </w:rPr>
            </w:pPr>
            <w:r w:rsidRPr="0059431E">
              <w:rPr>
                <w:sz w:val="12"/>
                <w:szCs w:val="12"/>
              </w:rPr>
              <w:t>ACQ_Day_42W</w:t>
            </w:r>
          </w:p>
        </w:tc>
        <w:tc>
          <w:tcPr>
            <w:tcW w:w="2134" w:type="dxa"/>
            <w:vAlign w:val="center"/>
          </w:tcPr>
          <w:p w14:paraId="3A7C37E1" w14:textId="77777777" w:rsidR="003D49C1" w:rsidRPr="009E49F9" w:rsidRDefault="003D49C1" w:rsidP="007C44C8">
            <w:pPr>
              <w:jc w:val="center"/>
              <w:rPr>
                <w:sz w:val="12"/>
                <w:szCs w:val="12"/>
              </w:rPr>
            </w:pPr>
            <w:r w:rsidRPr="00C33E70">
              <w:rPr>
                <w:sz w:val="12"/>
                <w:szCs w:val="12"/>
              </w:rPr>
              <w:t>ACQ_score_42W</w:t>
            </w:r>
          </w:p>
        </w:tc>
        <w:tc>
          <w:tcPr>
            <w:tcW w:w="1559" w:type="dxa"/>
            <w:vAlign w:val="center"/>
          </w:tcPr>
          <w:p w14:paraId="4A788156" w14:textId="77777777" w:rsidR="003D49C1" w:rsidRPr="009E49F9" w:rsidRDefault="003D49C1" w:rsidP="007C44C8">
            <w:pPr>
              <w:jc w:val="center"/>
              <w:rPr>
                <w:sz w:val="12"/>
                <w:szCs w:val="12"/>
              </w:rPr>
            </w:pPr>
          </w:p>
        </w:tc>
        <w:tc>
          <w:tcPr>
            <w:tcW w:w="1790" w:type="dxa"/>
            <w:vAlign w:val="center"/>
          </w:tcPr>
          <w:p w14:paraId="0C06AED7" w14:textId="77777777" w:rsidR="003D49C1" w:rsidRPr="009E49F9" w:rsidRDefault="003D49C1" w:rsidP="007C44C8">
            <w:pPr>
              <w:jc w:val="center"/>
              <w:rPr>
                <w:sz w:val="12"/>
                <w:szCs w:val="12"/>
              </w:rPr>
            </w:pPr>
          </w:p>
        </w:tc>
        <w:tc>
          <w:tcPr>
            <w:tcW w:w="1604" w:type="dxa"/>
            <w:vAlign w:val="center"/>
          </w:tcPr>
          <w:p w14:paraId="776E2579" w14:textId="77777777" w:rsidR="003D49C1" w:rsidRPr="009E49F9" w:rsidRDefault="003D49C1" w:rsidP="007C44C8">
            <w:pPr>
              <w:jc w:val="center"/>
              <w:rPr>
                <w:sz w:val="12"/>
                <w:szCs w:val="12"/>
              </w:rPr>
            </w:pPr>
          </w:p>
        </w:tc>
      </w:tr>
      <w:tr w:rsidR="003D49C1" w:rsidRPr="00D07651" w14:paraId="214F489F" w14:textId="77777777" w:rsidTr="007C44C8">
        <w:tc>
          <w:tcPr>
            <w:tcW w:w="547" w:type="dxa"/>
          </w:tcPr>
          <w:p w14:paraId="47906E2D" w14:textId="77777777" w:rsidR="003D49C1" w:rsidRDefault="003D49C1" w:rsidP="007C44C8">
            <w:r>
              <w:t>43</w:t>
            </w:r>
          </w:p>
        </w:tc>
        <w:tc>
          <w:tcPr>
            <w:tcW w:w="1057" w:type="dxa"/>
            <w:vAlign w:val="center"/>
          </w:tcPr>
          <w:p w14:paraId="0ADF960F" w14:textId="77777777" w:rsidR="003D49C1" w:rsidRPr="009E49F9" w:rsidRDefault="003D49C1" w:rsidP="007C44C8">
            <w:pPr>
              <w:jc w:val="center"/>
              <w:rPr>
                <w:sz w:val="12"/>
                <w:szCs w:val="12"/>
              </w:rPr>
            </w:pPr>
            <w:r w:rsidRPr="0059431E">
              <w:rPr>
                <w:sz w:val="12"/>
                <w:szCs w:val="12"/>
              </w:rPr>
              <w:t>ACQ_Day_43W</w:t>
            </w:r>
          </w:p>
        </w:tc>
        <w:tc>
          <w:tcPr>
            <w:tcW w:w="2134" w:type="dxa"/>
            <w:vAlign w:val="center"/>
          </w:tcPr>
          <w:p w14:paraId="3E8C6B88" w14:textId="77777777" w:rsidR="003D49C1" w:rsidRPr="009E49F9" w:rsidRDefault="003D49C1" w:rsidP="007C44C8">
            <w:pPr>
              <w:jc w:val="center"/>
              <w:rPr>
                <w:sz w:val="12"/>
                <w:szCs w:val="12"/>
              </w:rPr>
            </w:pPr>
            <w:r w:rsidRPr="00C33E70">
              <w:rPr>
                <w:sz w:val="12"/>
                <w:szCs w:val="12"/>
              </w:rPr>
              <w:t>ACQ_score_43W</w:t>
            </w:r>
          </w:p>
        </w:tc>
        <w:tc>
          <w:tcPr>
            <w:tcW w:w="1559" w:type="dxa"/>
            <w:vAlign w:val="center"/>
          </w:tcPr>
          <w:p w14:paraId="2C060F15" w14:textId="77777777" w:rsidR="003D49C1" w:rsidRPr="009E49F9" w:rsidRDefault="003D49C1" w:rsidP="007C44C8">
            <w:pPr>
              <w:jc w:val="center"/>
              <w:rPr>
                <w:sz w:val="12"/>
                <w:szCs w:val="12"/>
              </w:rPr>
            </w:pPr>
          </w:p>
        </w:tc>
        <w:tc>
          <w:tcPr>
            <w:tcW w:w="1790" w:type="dxa"/>
            <w:vAlign w:val="center"/>
          </w:tcPr>
          <w:p w14:paraId="7F7D67D3" w14:textId="77777777" w:rsidR="003D49C1" w:rsidRPr="009E49F9" w:rsidRDefault="003D49C1" w:rsidP="007C44C8">
            <w:pPr>
              <w:jc w:val="center"/>
              <w:rPr>
                <w:sz w:val="12"/>
                <w:szCs w:val="12"/>
              </w:rPr>
            </w:pPr>
          </w:p>
        </w:tc>
        <w:tc>
          <w:tcPr>
            <w:tcW w:w="1604" w:type="dxa"/>
            <w:vAlign w:val="center"/>
          </w:tcPr>
          <w:p w14:paraId="090509A2" w14:textId="77777777" w:rsidR="003D49C1" w:rsidRPr="009E49F9" w:rsidRDefault="003D49C1" w:rsidP="007C44C8">
            <w:pPr>
              <w:jc w:val="center"/>
              <w:rPr>
                <w:sz w:val="12"/>
                <w:szCs w:val="12"/>
              </w:rPr>
            </w:pPr>
          </w:p>
        </w:tc>
      </w:tr>
      <w:tr w:rsidR="003D49C1" w:rsidRPr="00D07651" w14:paraId="2500C60F" w14:textId="77777777" w:rsidTr="007C44C8">
        <w:tc>
          <w:tcPr>
            <w:tcW w:w="547" w:type="dxa"/>
          </w:tcPr>
          <w:p w14:paraId="79A1BB26" w14:textId="77777777" w:rsidR="003D49C1" w:rsidRDefault="003D49C1" w:rsidP="007C44C8">
            <w:r>
              <w:t>44</w:t>
            </w:r>
          </w:p>
        </w:tc>
        <w:tc>
          <w:tcPr>
            <w:tcW w:w="1057" w:type="dxa"/>
            <w:vAlign w:val="center"/>
          </w:tcPr>
          <w:p w14:paraId="4C959445" w14:textId="77777777" w:rsidR="003D49C1" w:rsidRPr="009E49F9" w:rsidRDefault="003D49C1" w:rsidP="007C44C8">
            <w:pPr>
              <w:jc w:val="center"/>
              <w:rPr>
                <w:sz w:val="12"/>
                <w:szCs w:val="12"/>
              </w:rPr>
            </w:pPr>
            <w:r w:rsidRPr="0059431E">
              <w:rPr>
                <w:sz w:val="12"/>
                <w:szCs w:val="12"/>
              </w:rPr>
              <w:t>ACQ_Day_44W</w:t>
            </w:r>
          </w:p>
        </w:tc>
        <w:tc>
          <w:tcPr>
            <w:tcW w:w="2134" w:type="dxa"/>
            <w:vAlign w:val="center"/>
          </w:tcPr>
          <w:p w14:paraId="2165F176" w14:textId="77777777" w:rsidR="003D49C1" w:rsidRPr="009E49F9" w:rsidRDefault="003D49C1" w:rsidP="007C44C8">
            <w:pPr>
              <w:jc w:val="center"/>
              <w:rPr>
                <w:sz w:val="12"/>
                <w:szCs w:val="12"/>
              </w:rPr>
            </w:pPr>
            <w:r w:rsidRPr="00C33E70">
              <w:rPr>
                <w:sz w:val="12"/>
                <w:szCs w:val="12"/>
              </w:rPr>
              <w:t>ACQ_score_44W</w:t>
            </w:r>
          </w:p>
        </w:tc>
        <w:tc>
          <w:tcPr>
            <w:tcW w:w="1559" w:type="dxa"/>
            <w:vAlign w:val="center"/>
          </w:tcPr>
          <w:p w14:paraId="5EECFFE7" w14:textId="77777777" w:rsidR="003D49C1" w:rsidRPr="009E49F9" w:rsidRDefault="003D49C1" w:rsidP="007C44C8">
            <w:pPr>
              <w:jc w:val="center"/>
              <w:rPr>
                <w:sz w:val="12"/>
                <w:szCs w:val="12"/>
              </w:rPr>
            </w:pPr>
            <w:r w:rsidRPr="0019003A">
              <w:rPr>
                <w:sz w:val="12"/>
                <w:szCs w:val="12"/>
              </w:rPr>
              <w:t>Lung_Day_44W</w:t>
            </w:r>
          </w:p>
        </w:tc>
        <w:tc>
          <w:tcPr>
            <w:tcW w:w="1790" w:type="dxa"/>
            <w:vAlign w:val="center"/>
          </w:tcPr>
          <w:p w14:paraId="4522180F" w14:textId="77777777" w:rsidR="003D49C1" w:rsidRDefault="003D49C1" w:rsidP="007C44C8">
            <w:pPr>
              <w:jc w:val="center"/>
              <w:rPr>
                <w:sz w:val="12"/>
                <w:szCs w:val="12"/>
              </w:rPr>
            </w:pPr>
            <w:r w:rsidRPr="00E608DA">
              <w:rPr>
                <w:sz w:val="12"/>
                <w:szCs w:val="12"/>
              </w:rPr>
              <w:t>FEV1_preBD_L_44W</w:t>
            </w:r>
          </w:p>
          <w:p w14:paraId="4801DACE" w14:textId="77777777" w:rsidR="003D49C1" w:rsidRDefault="003D49C1" w:rsidP="007C44C8">
            <w:pPr>
              <w:jc w:val="center"/>
              <w:rPr>
                <w:sz w:val="12"/>
                <w:szCs w:val="12"/>
              </w:rPr>
            </w:pPr>
            <w:r w:rsidRPr="00E608DA">
              <w:rPr>
                <w:sz w:val="12"/>
                <w:szCs w:val="12"/>
              </w:rPr>
              <w:t>FEV1_preBD_PCT_44W</w:t>
            </w:r>
          </w:p>
          <w:p w14:paraId="0A33E522" w14:textId="77777777" w:rsidR="003D49C1" w:rsidRDefault="003D49C1" w:rsidP="007C44C8">
            <w:pPr>
              <w:jc w:val="center"/>
              <w:rPr>
                <w:sz w:val="12"/>
                <w:szCs w:val="12"/>
              </w:rPr>
            </w:pPr>
            <w:r w:rsidRPr="00E608DA">
              <w:rPr>
                <w:sz w:val="12"/>
                <w:szCs w:val="12"/>
              </w:rPr>
              <w:t>FVC_preBD_L_44W</w:t>
            </w:r>
          </w:p>
          <w:p w14:paraId="03EA0A18" w14:textId="77777777" w:rsidR="003D49C1" w:rsidRDefault="003D49C1" w:rsidP="007C44C8">
            <w:pPr>
              <w:jc w:val="center"/>
              <w:rPr>
                <w:sz w:val="12"/>
                <w:szCs w:val="12"/>
              </w:rPr>
            </w:pPr>
            <w:r w:rsidRPr="00E608DA">
              <w:rPr>
                <w:sz w:val="12"/>
                <w:szCs w:val="12"/>
              </w:rPr>
              <w:t>FVC_preBD_PCT_44W</w:t>
            </w:r>
          </w:p>
          <w:p w14:paraId="4491EBCC" w14:textId="77777777" w:rsidR="003D49C1" w:rsidRPr="009E49F9" w:rsidRDefault="003D49C1" w:rsidP="007C44C8">
            <w:pPr>
              <w:jc w:val="center"/>
              <w:rPr>
                <w:sz w:val="12"/>
                <w:szCs w:val="12"/>
              </w:rPr>
            </w:pPr>
            <w:r w:rsidRPr="005D5EB9">
              <w:rPr>
                <w:sz w:val="12"/>
                <w:szCs w:val="12"/>
              </w:rPr>
              <w:t>Tif_preBD_44W</w:t>
            </w:r>
          </w:p>
        </w:tc>
        <w:tc>
          <w:tcPr>
            <w:tcW w:w="1604" w:type="dxa"/>
            <w:vAlign w:val="center"/>
          </w:tcPr>
          <w:p w14:paraId="2D0FC9FA" w14:textId="77777777" w:rsidR="003D49C1" w:rsidRDefault="003D49C1" w:rsidP="007C44C8">
            <w:pPr>
              <w:jc w:val="center"/>
              <w:rPr>
                <w:sz w:val="12"/>
                <w:szCs w:val="12"/>
              </w:rPr>
            </w:pPr>
            <w:r w:rsidRPr="005D5EB9">
              <w:rPr>
                <w:sz w:val="12"/>
                <w:szCs w:val="12"/>
              </w:rPr>
              <w:t>FEV1_postBD_L_44W</w:t>
            </w:r>
          </w:p>
          <w:p w14:paraId="51C43FA1" w14:textId="77777777" w:rsidR="003D49C1" w:rsidRDefault="003D49C1" w:rsidP="007C44C8">
            <w:pPr>
              <w:jc w:val="center"/>
              <w:rPr>
                <w:sz w:val="12"/>
                <w:szCs w:val="12"/>
              </w:rPr>
            </w:pPr>
            <w:r w:rsidRPr="005D5EB9">
              <w:rPr>
                <w:sz w:val="12"/>
                <w:szCs w:val="12"/>
              </w:rPr>
              <w:t>FEV1_postBD_PCT_44W</w:t>
            </w:r>
          </w:p>
          <w:p w14:paraId="70C9EC16" w14:textId="77777777" w:rsidR="003D49C1" w:rsidRDefault="003D49C1" w:rsidP="007C44C8">
            <w:pPr>
              <w:jc w:val="center"/>
              <w:rPr>
                <w:sz w:val="12"/>
                <w:szCs w:val="12"/>
              </w:rPr>
            </w:pPr>
            <w:r w:rsidRPr="005D5EB9">
              <w:rPr>
                <w:sz w:val="12"/>
                <w:szCs w:val="12"/>
              </w:rPr>
              <w:t>FVC_postBD_L_44W</w:t>
            </w:r>
          </w:p>
          <w:p w14:paraId="0D72F7B7" w14:textId="77777777" w:rsidR="003D49C1" w:rsidRDefault="003D49C1" w:rsidP="007C44C8">
            <w:pPr>
              <w:jc w:val="center"/>
              <w:rPr>
                <w:sz w:val="12"/>
                <w:szCs w:val="12"/>
              </w:rPr>
            </w:pPr>
            <w:r w:rsidRPr="005D5EB9">
              <w:rPr>
                <w:sz w:val="12"/>
                <w:szCs w:val="12"/>
              </w:rPr>
              <w:t>FVC_postBD_PCT_44W</w:t>
            </w:r>
          </w:p>
          <w:p w14:paraId="0E95D45E" w14:textId="77777777" w:rsidR="003D49C1" w:rsidRPr="009E49F9" w:rsidRDefault="003D49C1" w:rsidP="007C44C8">
            <w:pPr>
              <w:jc w:val="center"/>
              <w:rPr>
                <w:sz w:val="12"/>
                <w:szCs w:val="12"/>
              </w:rPr>
            </w:pPr>
            <w:r w:rsidRPr="005D5EB9">
              <w:rPr>
                <w:sz w:val="12"/>
                <w:szCs w:val="12"/>
              </w:rPr>
              <w:t>Tif_postBD_44W</w:t>
            </w:r>
          </w:p>
        </w:tc>
      </w:tr>
      <w:tr w:rsidR="003D49C1" w:rsidRPr="00D07651" w14:paraId="7546324B" w14:textId="77777777" w:rsidTr="007C44C8">
        <w:tc>
          <w:tcPr>
            <w:tcW w:w="547" w:type="dxa"/>
          </w:tcPr>
          <w:p w14:paraId="29BAF1DC" w14:textId="77777777" w:rsidR="003D49C1" w:rsidRDefault="003D49C1" w:rsidP="007C44C8">
            <w:r>
              <w:t>45</w:t>
            </w:r>
          </w:p>
        </w:tc>
        <w:tc>
          <w:tcPr>
            <w:tcW w:w="1057" w:type="dxa"/>
            <w:vAlign w:val="center"/>
          </w:tcPr>
          <w:p w14:paraId="03DD588C" w14:textId="77777777" w:rsidR="003D49C1" w:rsidRPr="009E49F9" w:rsidRDefault="003D49C1" w:rsidP="007C44C8">
            <w:pPr>
              <w:jc w:val="center"/>
              <w:rPr>
                <w:sz w:val="12"/>
                <w:szCs w:val="12"/>
              </w:rPr>
            </w:pPr>
            <w:r w:rsidRPr="0059431E">
              <w:rPr>
                <w:sz w:val="12"/>
                <w:szCs w:val="12"/>
              </w:rPr>
              <w:t>ACQ_Day_45W</w:t>
            </w:r>
          </w:p>
        </w:tc>
        <w:tc>
          <w:tcPr>
            <w:tcW w:w="2134" w:type="dxa"/>
            <w:vAlign w:val="center"/>
          </w:tcPr>
          <w:p w14:paraId="5D9A9B3F" w14:textId="77777777" w:rsidR="003D49C1" w:rsidRPr="009E49F9" w:rsidRDefault="003D49C1" w:rsidP="007C44C8">
            <w:pPr>
              <w:jc w:val="center"/>
              <w:rPr>
                <w:sz w:val="12"/>
                <w:szCs w:val="12"/>
              </w:rPr>
            </w:pPr>
            <w:r w:rsidRPr="00C33E70">
              <w:rPr>
                <w:sz w:val="12"/>
                <w:szCs w:val="12"/>
              </w:rPr>
              <w:t>ACQ_score_45W</w:t>
            </w:r>
          </w:p>
        </w:tc>
        <w:tc>
          <w:tcPr>
            <w:tcW w:w="1559" w:type="dxa"/>
            <w:vAlign w:val="center"/>
          </w:tcPr>
          <w:p w14:paraId="0F42960F" w14:textId="77777777" w:rsidR="003D49C1" w:rsidRPr="009E49F9" w:rsidRDefault="003D49C1" w:rsidP="007C44C8">
            <w:pPr>
              <w:jc w:val="center"/>
              <w:rPr>
                <w:sz w:val="12"/>
                <w:szCs w:val="12"/>
              </w:rPr>
            </w:pPr>
          </w:p>
        </w:tc>
        <w:tc>
          <w:tcPr>
            <w:tcW w:w="1790" w:type="dxa"/>
            <w:vAlign w:val="center"/>
          </w:tcPr>
          <w:p w14:paraId="08836C95" w14:textId="77777777" w:rsidR="003D49C1" w:rsidRPr="009E49F9" w:rsidRDefault="003D49C1" w:rsidP="007C44C8">
            <w:pPr>
              <w:jc w:val="center"/>
              <w:rPr>
                <w:sz w:val="12"/>
                <w:szCs w:val="12"/>
              </w:rPr>
            </w:pPr>
          </w:p>
        </w:tc>
        <w:tc>
          <w:tcPr>
            <w:tcW w:w="1604" w:type="dxa"/>
            <w:vAlign w:val="center"/>
          </w:tcPr>
          <w:p w14:paraId="34E94D45" w14:textId="77777777" w:rsidR="003D49C1" w:rsidRPr="009E49F9" w:rsidRDefault="003D49C1" w:rsidP="007C44C8">
            <w:pPr>
              <w:jc w:val="center"/>
              <w:rPr>
                <w:sz w:val="12"/>
                <w:szCs w:val="12"/>
              </w:rPr>
            </w:pPr>
          </w:p>
        </w:tc>
      </w:tr>
      <w:tr w:rsidR="003D49C1" w:rsidRPr="00D07651" w14:paraId="127BDCD4" w14:textId="77777777" w:rsidTr="007C44C8">
        <w:tc>
          <w:tcPr>
            <w:tcW w:w="547" w:type="dxa"/>
          </w:tcPr>
          <w:p w14:paraId="21046C79" w14:textId="77777777" w:rsidR="003D49C1" w:rsidRDefault="003D49C1" w:rsidP="007C44C8">
            <w:r>
              <w:t>46</w:t>
            </w:r>
          </w:p>
        </w:tc>
        <w:tc>
          <w:tcPr>
            <w:tcW w:w="1057" w:type="dxa"/>
            <w:vAlign w:val="center"/>
          </w:tcPr>
          <w:p w14:paraId="41C20FC9" w14:textId="77777777" w:rsidR="003D49C1" w:rsidRPr="009E49F9" w:rsidRDefault="003D49C1" w:rsidP="007C44C8">
            <w:pPr>
              <w:jc w:val="center"/>
              <w:rPr>
                <w:sz w:val="12"/>
                <w:szCs w:val="12"/>
              </w:rPr>
            </w:pPr>
            <w:r w:rsidRPr="0059431E">
              <w:rPr>
                <w:sz w:val="12"/>
                <w:szCs w:val="12"/>
              </w:rPr>
              <w:t>ACQ_Day_46W</w:t>
            </w:r>
          </w:p>
        </w:tc>
        <w:tc>
          <w:tcPr>
            <w:tcW w:w="2134" w:type="dxa"/>
            <w:vAlign w:val="center"/>
          </w:tcPr>
          <w:p w14:paraId="4CE463D7" w14:textId="77777777" w:rsidR="003D49C1" w:rsidRPr="009E49F9" w:rsidRDefault="003D49C1" w:rsidP="007C44C8">
            <w:pPr>
              <w:jc w:val="center"/>
              <w:rPr>
                <w:sz w:val="12"/>
                <w:szCs w:val="12"/>
              </w:rPr>
            </w:pPr>
            <w:r w:rsidRPr="00C33E70">
              <w:rPr>
                <w:sz w:val="12"/>
                <w:szCs w:val="12"/>
              </w:rPr>
              <w:t>ACQ_score_46W</w:t>
            </w:r>
          </w:p>
        </w:tc>
        <w:tc>
          <w:tcPr>
            <w:tcW w:w="1559" w:type="dxa"/>
            <w:vAlign w:val="center"/>
          </w:tcPr>
          <w:p w14:paraId="70D7166E" w14:textId="77777777" w:rsidR="003D49C1" w:rsidRPr="009E49F9" w:rsidRDefault="003D49C1" w:rsidP="007C44C8">
            <w:pPr>
              <w:jc w:val="center"/>
              <w:rPr>
                <w:sz w:val="12"/>
                <w:szCs w:val="12"/>
              </w:rPr>
            </w:pPr>
          </w:p>
        </w:tc>
        <w:tc>
          <w:tcPr>
            <w:tcW w:w="1790" w:type="dxa"/>
            <w:vAlign w:val="center"/>
          </w:tcPr>
          <w:p w14:paraId="06846650" w14:textId="77777777" w:rsidR="003D49C1" w:rsidRPr="009E49F9" w:rsidRDefault="003D49C1" w:rsidP="007C44C8">
            <w:pPr>
              <w:jc w:val="center"/>
              <w:rPr>
                <w:sz w:val="12"/>
                <w:szCs w:val="12"/>
              </w:rPr>
            </w:pPr>
          </w:p>
        </w:tc>
        <w:tc>
          <w:tcPr>
            <w:tcW w:w="1604" w:type="dxa"/>
            <w:vAlign w:val="center"/>
          </w:tcPr>
          <w:p w14:paraId="2055B134" w14:textId="77777777" w:rsidR="003D49C1" w:rsidRPr="009E49F9" w:rsidRDefault="003D49C1" w:rsidP="007C44C8">
            <w:pPr>
              <w:jc w:val="center"/>
              <w:rPr>
                <w:sz w:val="12"/>
                <w:szCs w:val="12"/>
              </w:rPr>
            </w:pPr>
          </w:p>
        </w:tc>
      </w:tr>
      <w:tr w:rsidR="003D49C1" w:rsidRPr="00D07651" w14:paraId="20212113" w14:textId="77777777" w:rsidTr="007C44C8">
        <w:tc>
          <w:tcPr>
            <w:tcW w:w="547" w:type="dxa"/>
          </w:tcPr>
          <w:p w14:paraId="34D368B0" w14:textId="77777777" w:rsidR="003D49C1" w:rsidRDefault="003D49C1" w:rsidP="007C44C8">
            <w:r>
              <w:t>47</w:t>
            </w:r>
          </w:p>
        </w:tc>
        <w:tc>
          <w:tcPr>
            <w:tcW w:w="1057" w:type="dxa"/>
            <w:vAlign w:val="center"/>
          </w:tcPr>
          <w:p w14:paraId="2D640034" w14:textId="77777777" w:rsidR="003D49C1" w:rsidRPr="009E49F9" w:rsidRDefault="003D49C1" w:rsidP="007C44C8">
            <w:pPr>
              <w:jc w:val="center"/>
              <w:rPr>
                <w:sz w:val="12"/>
                <w:szCs w:val="12"/>
              </w:rPr>
            </w:pPr>
            <w:r w:rsidRPr="0059431E">
              <w:rPr>
                <w:sz w:val="12"/>
                <w:szCs w:val="12"/>
              </w:rPr>
              <w:t>ACQ_Day_47W</w:t>
            </w:r>
          </w:p>
        </w:tc>
        <w:tc>
          <w:tcPr>
            <w:tcW w:w="2134" w:type="dxa"/>
            <w:vAlign w:val="center"/>
          </w:tcPr>
          <w:p w14:paraId="7068A3AE" w14:textId="77777777" w:rsidR="003D49C1" w:rsidRPr="009E49F9" w:rsidRDefault="003D49C1" w:rsidP="007C44C8">
            <w:pPr>
              <w:jc w:val="center"/>
              <w:rPr>
                <w:sz w:val="12"/>
                <w:szCs w:val="12"/>
              </w:rPr>
            </w:pPr>
            <w:r w:rsidRPr="00C33E70">
              <w:rPr>
                <w:sz w:val="12"/>
                <w:szCs w:val="12"/>
              </w:rPr>
              <w:t>ACQ_score_47W</w:t>
            </w:r>
          </w:p>
        </w:tc>
        <w:tc>
          <w:tcPr>
            <w:tcW w:w="1559" w:type="dxa"/>
            <w:vAlign w:val="center"/>
          </w:tcPr>
          <w:p w14:paraId="795C2D6A" w14:textId="77777777" w:rsidR="003D49C1" w:rsidRPr="009E49F9" w:rsidRDefault="003D49C1" w:rsidP="007C44C8">
            <w:pPr>
              <w:jc w:val="center"/>
              <w:rPr>
                <w:sz w:val="12"/>
                <w:szCs w:val="12"/>
              </w:rPr>
            </w:pPr>
          </w:p>
        </w:tc>
        <w:tc>
          <w:tcPr>
            <w:tcW w:w="1790" w:type="dxa"/>
            <w:vAlign w:val="center"/>
          </w:tcPr>
          <w:p w14:paraId="6047283A" w14:textId="77777777" w:rsidR="003D49C1" w:rsidRPr="009E49F9" w:rsidRDefault="003D49C1" w:rsidP="007C44C8">
            <w:pPr>
              <w:jc w:val="center"/>
              <w:rPr>
                <w:sz w:val="12"/>
                <w:szCs w:val="12"/>
              </w:rPr>
            </w:pPr>
          </w:p>
        </w:tc>
        <w:tc>
          <w:tcPr>
            <w:tcW w:w="1604" w:type="dxa"/>
            <w:vAlign w:val="center"/>
          </w:tcPr>
          <w:p w14:paraId="24DF287E" w14:textId="77777777" w:rsidR="003D49C1" w:rsidRPr="009E49F9" w:rsidRDefault="003D49C1" w:rsidP="007C44C8">
            <w:pPr>
              <w:jc w:val="center"/>
              <w:rPr>
                <w:sz w:val="12"/>
                <w:szCs w:val="12"/>
              </w:rPr>
            </w:pPr>
          </w:p>
        </w:tc>
      </w:tr>
      <w:tr w:rsidR="003D49C1" w:rsidRPr="00D07651" w14:paraId="59F7B01E" w14:textId="77777777" w:rsidTr="007C44C8">
        <w:tc>
          <w:tcPr>
            <w:tcW w:w="547" w:type="dxa"/>
          </w:tcPr>
          <w:p w14:paraId="31FE8B54" w14:textId="77777777" w:rsidR="003D49C1" w:rsidRDefault="003D49C1" w:rsidP="007C44C8">
            <w:r>
              <w:t>48</w:t>
            </w:r>
          </w:p>
        </w:tc>
        <w:tc>
          <w:tcPr>
            <w:tcW w:w="1057" w:type="dxa"/>
            <w:vAlign w:val="center"/>
          </w:tcPr>
          <w:p w14:paraId="0D33DC8D" w14:textId="77777777" w:rsidR="003D49C1" w:rsidRPr="009E49F9" w:rsidRDefault="003D49C1" w:rsidP="007C44C8">
            <w:pPr>
              <w:jc w:val="center"/>
              <w:rPr>
                <w:sz w:val="12"/>
                <w:szCs w:val="12"/>
              </w:rPr>
            </w:pPr>
            <w:r w:rsidRPr="0059431E">
              <w:rPr>
                <w:sz w:val="12"/>
                <w:szCs w:val="12"/>
              </w:rPr>
              <w:t>ACQ_Day_48W</w:t>
            </w:r>
          </w:p>
        </w:tc>
        <w:tc>
          <w:tcPr>
            <w:tcW w:w="2134" w:type="dxa"/>
            <w:vAlign w:val="center"/>
          </w:tcPr>
          <w:p w14:paraId="19A0C832" w14:textId="77777777" w:rsidR="003D49C1" w:rsidRPr="009E49F9" w:rsidRDefault="003D49C1" w:rsidP="007C44C8">
            <w:pPr>
              <w:jc w:val="center"/>
              <w:rPr>
                <w:sz w:val="12"/>
                <w:szCs w:val="12"/>
              </w:rPr>
            </w:pPr>
            <w:r w:rsidRPr="00C33E70">
              <w:rPr>
                <w:sz w:val="12"/>
                <w:szCs w:val="12"/>
              </w:rPr>
              <w:t>ACQ_score_48W</w:t>
            </w:r>
          </w:p>
        </w:tc>
        <w:tc>
          <w:tcPr>
            <w:tcW w:w="1559" w:type="dxa"/>
            <w:vAlign w:val="center"/>
          </w:tcPr>
          <w:p w14:paraId="482CD7C4" w14:textId="77777777" w:rsidR="003D49C1" w:rsidRPr="009E49F9" w:rsidRDefault="003D49C1" w:rsidP="007C44C8">
            <w:pPr>
              <w:jc w:val="center"/>
              <w:rPr>
                <w:sz w:val="12"/>
                <w:szCs w:val="12"/>
              </w:rPr>
            </w:pPr>
            <w:r w:rsidRPr="0019003A">
              <w:rPr>
                <w:sz w:val="12"/>
                <w:szCs w:val="12"/>
              </w:rPr>
              <w:t>Lung_Day_48W</w:t>
            </w:r>
          </w:p>
        </w:tc>
        <w:tc>
          <w:tcPr>
            <w:tcW w:w="1790" w:type="dxa"/>
            <w:vAlign w:val="center"/>
          </w:tcPr>
          <w:p w14:paraId="7B5E5D7B" w14:textId="77777777" w:rsidR="003D49C1" w:rsidRDefault="003D49C1" w:rsidP="007C44C8">
            <w:pPr>
              <w:jc w:val="center"/>
              <w:rPr>
                <w:sz w:val="12"/>
                <w:szCs w:val="12"/>
              </w:rPr>
            </w:pPr>
            <w:r w:rsidRPr="005D5EB9">
              <w:rPr>
                <w:sz w:val="12"/>
                <w:szCs w:val="12"/>
              </w:rPr>
              <w:t>FEV1_preBD_L_48W</w:t>
            </w:r>
          </w:p>
          <w:p w14:paraId="6E352B5F" w14:textId="77777777" w:rsidR="003D49C1" w:rsidRDefault="003D49C1" w:rsidP="007C44C8">
            <w:pPr>
              <w:jc w:val="center"/>
              <w:rPr>
                <w:sz w:val="12"/>
                <w:szCs w:val="12"/>
              </w:rPr>
            </w:pPr>
            <w:r w:rsidRPr="005D5EB9">
              <w:rPr>
                <w:sz w:val="12"/>
                <w:szCs w:val="12"/>
              </w:rPr>
              <w:t>FEV1_preBD_PCT_48W</w:t>
            </w:r>
          </w:p>
          <w:p w14:paraId="08CDC6BD" w14:textId="77777777" w:rsidR="003D49C1" w:rsidRDefault="003D49C1" w:rsidP="007C44C8">
            <w:pPr>
              <w:jc w:val="center"/>
              <w:rPr>
                <w:sz w:val="12"/>
                <w:szCs w:val="12"/>
              </w:rPr>
            </w:pPr>
            <w:r w:rsidRPr="005D5EB9">
              <w:rPr>
                <w:sz w:val="12"/>
                <w:szCs w:val="12"/>
              </w:rPr>
              <w:lastRenderedPageBreak/>
              <w:t>FVC_preBD_L_48W</w:t>
            </w:r>
          </w:p>
          <w:p w14:paraId="594DF170" w14:textId="77777777" w:rsidR="003D49C1" w:rsidRDefault="003D49C1" w:rsidP="007C44C8">
            <w:pPr>
              <w:jc w:val="center"/>
              <w:rPr>
                <w:sz w:val="12"/>
                <w:szCs w:val="12"/>
              </w:rPr>
            </w:pPr>
            <w:r w:rsidRPr="005D5EB9">
              <w:rPr>
                <w:sz w:val="12"/>
                <w:szCs w:val="12"/>
              </w:rPr>
              <w:t>FVC_preBD_PCT_48W</w:t>
            </w:r>
          </w:p>
          <w:p w14:paraId="1E34390B" w14:textId="77777777" w:rsidR="003D49C1" w:rsidRPr="009E49F9" w:rsidRDefault="003D49C1" w:rsidP="007C44C8">
            <w:pPr>
              <w:jc w:val="center"/>
              <w:rPr>
                <w:sz w:val="12"/>
                <w:szCs w:val="12"/>
              </w:rPr>
            </w:pPr>
            <w:r w:rsidRPr="005D5EB9">
              <w:rPr>
                <w:sz w:val="12"/>
                <w:szCs w:val="12"/>
              </w:rPr>
              <w:t>Tif_preBD_48W</w:t>
            </w:r>
          </w:p>
        </w:tc>
        <w:tc>
          <w:tcPr>
            <w:tcW w:w="1604" w:type="dxa"/>
            <w:vAlign w:val="center"/>
          </w:tcPr>
          <w:p w14:paraId="547D2F4A" w14:textId="77777777" w:rsidR="003D49C1" w:rsidRDefault="003D49C1" w:rsidP="007C44C8">
            <w:pPr>
              <w:jc w:val="center"/>
              <w:rPr>
                <w:sz w:val="12"/>
                <w:szCs w:val="12"/>
              </w:rPr>
            </w:pPr>
            <w:r w:rsidRPr="005D5EB9">
              <w:rPr>
                <w:sz w:val="12"/>
                <w:szCs w:val="12"/>
              </w:rPr>
              <w:lastRenderedPageBreak/>
              <w:t>FEV1_postBD_L_48W</w:t>
            </w:r>
          </w:p>
          <w:p w14:paraId="618C10FB" w14:textId="77777777" w:rsidR="003D49C1" w:rsidRDefault="003D49C1" w:rsidP="007C44C8">
            <w:pPr>
              <w:jc w:val="center"/>
              <w:rPr>
                <w:sz w:val="12"/>
                <w:szCs w:val="12"/>
              </w:rPr>
            </w:pPr>
            <w:r w:rsidRPr="005D5EB9">
              <w:rPr>
                <w:sz w:val="12"/>
                <w:szCs w:val="12"/>
              </w:rPr>
              <w:t>FEV1_postBD_PCT_48W</w:t>
            </w:r>
          </w:p>
          <w:p w14:paraId="55746AFD" w14:textId="77777777" w:rsidR="003D49C1" w:rsidRDefault="003D49C1" w:rsidP="007C44C8">
            <w:pPr>
              <w:jc w:val="center"/>
              <w:rPr>
                <w:sz w:val="12"/>
                <w:szCs w:val="12"/>
              </w:rPr>
            </w:pPr>
            <w:r w:rsidRPr="00DA26A1">
              <w:rPr>
                <w:sz w:val="12"/>
                <w:szCs w:val="12"/>
              </w:rPr>
              <w:lastRenderedPageBreak/>
              <w:t>FVC_postBD_L_48W</w:t>
            </w:r>
          </w:p>
          <w:p w14:paraId="6E3944C6" w14:textId="77777777" w:rsidR="003D49C1" w:rsidRDefault="003D49C1" w:rsidP="007C44C8">
            <w:pPr>
              <w:jc w:val="center"/>
              <w:rPr>
                <w:sz w:val="12"/>
                <w:szCs w:val="12"/>
              </w:rPr>
            </w:pPr>
            <w:r w:rsidRPr="00DA26A1">
              <w:rPr>
                <w:sz w:val="12"/>
                <w:szCs w:val="12"/>
              </w:rPr>
              <w:t>FVC_postBD_PCT_48W</w:t>
            </w:r>
          </w:p>
          <w:p w14:paraId="26104A1B" w14:textId="77777777" w:rsidR="003D49C1" w:rsidRPr="009E49F9" w:rsidRDefault="003D49C1" w:rsidP="007C44C8">
            <w:pPr>
              <w:jc w:val="center"/>
              <w:rPr>
                <w:sz w:val="12"/>
                <w:szCs w:val="12"/>
              </w:rPr>
            </w:pPr>
            <w:r w:rsidRPr="00DA26A1">
              <w:rPr>
                <w:sz w:val="12"/>
                <w:szCs w:val="12"/>
              </w:rPr>
              <w:t>Tif_postBD_48W</w:t>
            </w:r>
          </w:p>
        </w:tc>
      </w:tr>
      <w:tr w:rsidR="003D49C1" w:rsidRPr="00D07651" w14:paraId="77EEF7ED" w14:textId="77777777" w:rsidTr="007C44C8">
        <w:tc>
          <w:tcPr>
            <w:tcW w:w="547" w:type="dxa"/>
          </w:tcPr>
          <w:p w14:paraId="0E2C6597" w14:textId="77777777" w:rsidR="003D49C1" w:rsidRDefault="003D49C1" w:rsidP="007C44C8">
            <w:r>
              <w:lastRenderedPageBreak/>
              <w:t>49</w:t>
            </w:r>
          </w:p>
        </w:tc>
        <w:tc>
          <w:tcPr>
            <w:tcW w:w="1057" w:type="dxa"/>
            <w:vAlign w:val="center"/>
          </w:tcPr>
          <w:p w14:paraId="5841FA8A" w14:textId="77777777" w:rsidR="003D49C1" w:rsidRPr="009E49F9" w:rsidRDefault="003D49C1" w:rsidP="007C44C8">
            <w:pPr>
              <w:jc w:val="center"/>
              <w:rPr>
                <w:sz w:val="12"/>
                <w:szCs w:val="12"/>
              </w:rPr>
            </w:pPr>
            <w:r w:rsidRPr="0059431E">
              <w:rPr>
                <w:sz w:val="12"/>
                <w:szCs w:val="12"/>
              </w:rPr>
              <w:t>ACQ_Day_49W</w:t>
            </w:r>
          </w:p>
        </w:tc>
        <w:tc>
          <w:tcPr>
            <w:tcW w:w="2134" w:type="dxa"/>
            <w:vAlign w:val="center"/>
          </w:tcPr>
          <w:p w14:paraId="7635722C" w14:textId="77777777" w:rsidR="003D49C1" w:rsidRPr="009E49F9" w:rsidRDefault="003D49C1" w:rsidP="007C44C8">
            <w:pPr>
              <w:jc w:val="center"/>
              <w:rPr>
                <w:sz w:val="12"/>
                <w:szCs w:val="12"/>
              </w:rPr>
            </w:pPr>
            <w:r w:rsidRPr="00C33E70">
              <w:rPr>
                <w:sz w:val="12"/>
                <w:szCs w:val="12"/>
              </w:rPr>
              <w:t>ACQ_score_49W</w:t>
            </w:r>
          </w:p>
        </w:tc>
        <w:tc>
          <w:tcPr>
            <w:tcW w:w="1559" w:type="dxa"/>
            <w:vAlign w:val="center"/>
          </w:tcPr>
          <w:p w14:paraId="7B69ED5A" w14:textId="77777777" w:rsidR="003D49C1" w:rsidRPr="009E49F9" w:rsidRDefault="003D49C1" w:rsidP="007C44C8">
            <w:pPr>
              <w:jc w:val="center"/>
              <w:rPr>
                <w:sz w:val="12"/>
                <w:szCs w:val="12"/>
              </w:rPr>
            </w:pPr>
          </w:p>
        </w:tc>
        <w:tc>
          <w:tcPr>
            <w:tcW w:w="1790" w:type="dxa"/>
            <w:vAlign w:val="center"/>
          </w:tcPr>
          <w:p w14:paraId="29C3A123" w14:textId="77777777" w:rsidR="003D49C1" w:rsidRPr="009E49F9" w:rsidRDefault="003D49C1" w:rsidP="007C44C8">
            <w:pPr>
              <w:jc w:val="center"/>
              <w:rPr>
                <w:sz w:val="12"/>
                <w:szCs w:val="12"/>
              </w:rPr>
            </w:pPr>
          </w:p>
        </w:tc>
        <w:tc>
          <w:tcPr>
            <w:tcW w:w="1604" w:type="dxa"/>
            <w:vAlign w:val="center"/>
          </w:tcPr>
          <w:p w14:paraId="510996E7" w14:textId="77777777" w:rsidR="003D49C1" w:rsidRPr="009E49F9" w:rsidRDefault="003D49C1" w:rsidP="007C44C8">
            <w:pPr>
              <w:jc w:val="center"/>
              <w:rPr>
                <w:sz w:val="12"/>
                <w:szCs w:val="12"/>
              </w:rPr>
            </w:pPr>
          </w:p>
        </w:tc>
      </w:tr>
      <w:tr w:rsidR="003D49C1" w:rsidRPr="00D07651" w14:paraId="2A8E0DFF" w14:textId="77777777" w:rsidTr="007C44C8">
        <w:tc>
          <w:tcPr>
            <w:tcW w:w="547" w:type="dxa"/>
          </w:tcPr>
          <w:p w14:paraId="25AA4166" w14:textId="77777777" w:rsidR="003D49C1" w:rsidRDefault="003D49C1" w:rsidP="007C44C8">
            <w:r>
              <w:t>50</w:t>
            </w:r>
          </w:p>
        </w:tc>
        <w:tc>
          <w:tcPr>
            <w:tcW w:w="1057" w:type="dxa"/>
            <w:vAlign w:val="center"/>
          </w:tcPr>
          <w:p w14:paraId="0F9BBB1A" w14:textId="77777777" w:rsidR="003D49C1" w:rsidRPr="009E49F9" w:rsidRDefault="003D49C1" w:rsidP="007C44C8">
            <w:pPr>
              <w:jc w:val="center"/>
              <w:rPr>
                <w:sz w:val="12"/>
                <w:szCs w:val="12"/>
              </w:rPr>
            </w:pPr>
            <w:r w:rsidRPr="0059431E">
              <w:rPr>
                <w:sz w:val="12"/>
                <w:szCs w:val="12"/>
              </w:rPr>
              <w:t>ACQ_Day_50W</w:t>
            </w:r>
          </w:p>
        </w:tc>
        <w:tc>
          <w:tcPr>
            <w:tcW w:w="2134" w:type="dxa"/>
            <w:vAlign w:val="center"/>
          </w:tcPr>
          <w:p w14:paraId="64658E23" w14:textId="77777777" w:rsidR="003D49C1" w:rsidRPr="009E49F9" w:rsidRDefault="003D49C1" w:rsidP="007C44C8">
            <w:pPr>
              <w:jc w:val="center"/>
              <w:rPr>
                <w:sz w:val="12"/>
                <w:szCs w:val="12"/>
              </w:rPr>
            </w:pPr>
            <w:r w:rsidRPr="00C33E70">
              <w:rPr>
                <w:sz w:val="12"/>
                <w:szCs w:val="12"/>
              </w:rPr>
              <w:t>ACQ_score_50W</w:t>
            </w:r>
          </w:p>
        </w:tc>
        <w:tc>
          <w:tcPr>
            <w:tcW w:w="1559" w:type="dxa"/>
            <w:vAlign w:val="center"/>
          </w:tcPr>
          <w:p w14:paraId="270ACFAD" w14:textId="77777777" w:rsidR="003D49C1" w:rsidRPr="009E49F9" w:rsidRDefault="003D49C1" w:rsidP="007C44C8">
            <w:pPr>
              <w:jc w:val="center"/>
              <w:rPr>
                <w:sz w:val="12"/>
                <w:szCs w:val="12"/>
              </w:rPr>
            </w:pPr>
          </w:p>
        </w:tc>
        <w:tc>
          <w:tcPr>
            <w:tcW w:w="1790" w:type="dxa"/>
            <w:vAlign w:val="center"/>
          </w:tcPr>
          <w:p w14:paraId="64CDD618" w14:textId="77777777" w:rsidR="003D49C1" w:rsidRPr="009E49F9" w:rsidRDefault="003D49C1" w:rsidP="007C44C8">
            <w:pPr>
              <w:jc w:val="center"/>
              <w:rPr>
                <w:sz w:val="12"/>
                <w:szCs w:val="12"/>
              </w:rPr>
            </w:pPr>
          </w:p>
        </w:tc>
        <w:tc>
          <w:tcPr>
            <w:tcW w:w="1604" w:type="dxa"/>
            <w:vAlign w:val="center"/>
          </w:tcPr>
          <w:p w14:paraId="479B440A" w14:textId="77777777" w:rsidR="003D49C1" w:rsidRPr="009E49F9" w:rsidRDefault="003D49C1" w:rsidP="007C44C8">
            <w:pPr>
              <w:jc w:val="center"/>
              <w:rPr>
                <w:sz w:val="12"/>
                <w:szCs w:val="12"/>
              </w:rPr>
            </w:pPr>
          </w:p>
        </w:tc>
      </w:tr>
      <w:tr w:rsidR="003D49C1" w:rsidRPr="00D07651" w14:paraId="5C1FD22A" w14:textId="77777777" w:rsidTr="007C44C8">
        <w:tc>
          <w:tcPr>
            <w:tcW w:w="547" w:type="dxa"/>
          </w:tcPr>
          <w:p w14:paraId="26BBCBBA" w14:textId="77777777" w:rsidR="003D49C1" w:rsidRDefault="003D49C1" w:rsidP="007C44C8">
            <w:r>
              <w:t>51</w:t>
            </w:r>
          </w:p>
        </w:tc>
        <w:tc>
          <w:tcPr>
            <w:tcW w:w="1057" w:type="dxa"/>
            <w:vAlign w:val="center"/>
          </w:tcPr>
          <w:p w14:paraId="0D835B1E" w14:textId="77777777" w:rsidR="003D49C1" w:rsidRPr="009E49F9" w:rsidRDefault="003D49C1" w:rsidP="007C44C8">
            <w:pPr>
              <w:jc w:val="center"/>
              <w:rPr>
                <w:sz w:val="12"/>
                <w:szCs w:val="12"/>
              </w:rPr>
            </w:pPr>
            <w:r w:rsidRPr="0059431E">
              <w:rPr>
                <w:sz w:val="12"/>
                <w:szCs w:val="12"/>
              </w:rPr>
              <w:t>ACQ_Day_51W</w:t>
            </w:r>
          </w:p>
        </w:tc>
        <w:tc>
          <w:tcPr>
            <w:tcW w:w="2134" w:type="dxa"/>
            <w:vAlign w:val="center"/>
          </w:tcPr>
          <w:p w14:paraId="034B3863" w14:textId="77777777" w:rsidR="003D49C1" w:rsidRPr="009E49F9" w:rsidRDefault="003D49C1" w:rsidP="007C44C8">
            <w:pPr>
              <w:jc w:val="center"/>
              <w:rPr>
                <w:sz w:val="12"/>
                <w:szCs w:val="12"/>
              </w:rPr>
            </w:pPr>
            <w:r w:rsidRPr="0019003A">
              <w:rPr>
                <w:sz w:val="12"/>
                <w:szCs w:val="12"/>
              </w:rPr>
              <w:t>ACQ_score_51W</w:t>
            </w:r>
          </w:p>
        </w:tc>
        <w:tc>
          <w:tcPr>
            <w:tcW w:w="1559" w:type="dxa"/>
            <w:vAlign w:val="center"/>
          </w:tcPr>
          <w:p w14:paraId="77BEE110" w14:textId="77777777" w:rsidR="003D49C1" w:rsidRPr="009E49F9" w:rsidRDefault="003D49C1" w:rsidP="007C44C8">
            <w:pPr>
              <w:jc w:val="center"/>
              <w:rPr>
                <w:sz w:val="12"/>
                <w:szCs w:val="12"/>
              </w:rPr>
            </w:pPr>
          </w:p>
        </w:tc>
        <w:tc>
          <w:tcPr>
            <w:tcW w:w="1790" w:type="dxa"/>
            <w:vAlign w:val="center"/>
          </w:tcPr>
          <w:p w14:paraId="70CD1E5E" w14:textId="77777777" w:rsidR="003D49C1" w:rsidRPr="009E49F9" w:rsidRDefault="003D49C1" w:rsidP="007C44C8">
            <w:pPr>
              <w:jc w:val="center"/>
              <w:rPr>
                <w:sz w:val="12"/>
                <w:szCs w:val="12"/>
              </w:rPr>
            </w:pPr>
          </w:p>
        </w:tc>
        <w:tc>
          <w:tcPr>
            <w:tcW w:w="1604" w:type="dxa"/>
            <w:vAlign w:val="center"/>
          </w:tcPr>
          <w:p w14:paraId="08130126" w14:textId="77777777" w:rsidR="003D49C1" w:rsidRPr="009E49F9" w:rsidRDefault="003D49C1" w:rsidP="007C44C8">
            <w:pPr>
              <w:jc w:val="center"/>
              <w:rPr>
                <w:sz w:val="12"/>
                <w:szCs w:val="12"/>
              </w:rPr>
            </w:pPr>
          </w:p>
        </w:tc>
      </w:tr>
      <w:tr w:rsidR="003D49C1" w:rsidRPr="00D07651" w14:paraId="03771577" w14:textId="77777777" w:rsidTr="007C44C8">
        <w:tc>
          <w:tcPr>
            <w:tcW w:w="547" w:type="dxa"/>
          </w:tcPr>
          <w:p w14:paraId="4BCE7A69" w14:textId="77777777" w:rsidR="003D49C1" w:rsidRDefault="003D49C1" w:rsidP="007C44C8">
            <w:r>
              <w:t>52</w:t>
            </w:r>
          </w:p>
        </w:tc>
        <w:tc>
          <w:tcPr>
            <w:tcW w:w="1057" w:type="dxa"/>
            <w:vAlign w:val="center"/>
          </w:tcPr>
          <w:p w14:paraId="4B3AF03A" w14:textId="77777777" w:rsidR="003D49C1" w:rsidRPr="009E49F9" w:rsidRDefault="003D49C1" w:rsidP="007C44C8">
            <w:pPr>
              <w:jc w:val="center"/>
              <w:rPr>
                <w:sz w:val="12"/>
                <w:szCs w:val="12"/>
              </w:rPr>
            </w:pPr>
            <w:r w:rsidRPr="0059431E">
              <w:rPr>
                <w:sz w:val="12"/>
                <w:szCs w:val="12"/>
              </w:rPr>
              <w:t>ACQ_Day_52W</w:t>
            </w:r>
          </w:p>
        </w:tc>
        <w:tc>
          <w:tcPr>
            <w:tcW w:w="2134" w:type="dxa"/>
            <w:vAlign w:val="center"/>
          </w:tcPr>
          <w:p w14:paraId="2F1EB1FF" w14:textId="77777777" w:rsidR="003D49C1" w:rsidRPr="009E49F9" w:rsidRDefault="003D49C1" w:rsidP="007C44C8">
            <w:pPr>
              <w:jc w:val="center"/>
              <w:rPr>
                <w:sz w:val="12"/>
                <w:szCs w:val="12"/>
              </w:rPr>
            </w:pPr>
            <w:r w:rsidRPr="0019003A">
              <w:rPr>
                <w:sz w:val="12"/>
                <w:szCs w:val="12"/>
              </w:rPr>
              <w:t>ACQ_score_52W</w:t>
            </w:r>
          </w:p>
        </w:tc>
        <w:tc>
          <w:tcPr>
            <w:tcW w:w="1559" w:type="dxa"/>
            <w:vAlign w:val="center"/>
          </w:tcPr>
          <w:p w14:paraId="479F3DB5" w14:textId="77777777" w:rsidR="003D49C1" w:rsidRPr="009E49F9" w:rsidRDefault="003D49C1" w:rsidP="007C44C8">
            <w:pPr>
              <w:jc w:val="center"/>
              <w:rPr>
                <w:sz w:val="12"/>
                <w:szCs w:val="12"/>
              </w:rPr>
            </w:pPr>
            <w:r w:rsidRPr="0019003A">
              <w:rPr>
                <w:sz w:val="12"/>
                <w:szCs w:val="12"/>
              </w:rPr>
              <w:t>Lung_Day_52W</w:t>
            </w:r>
          </w:p>
        </w:tc>
        <w:tc>
          <w:tcPr>
            <w:tcW w:w="1790" w:type="dxa"/>
            <w:vAlign w:val="center"/>
          </w:tcPr>
          <w:p w14:paraId="430F19D4" w14:textId="77777777" w:rsidR="003D49C1" w:rsidRDefault="003D49C1" w:rsidP="007C44C8">
            <w:pPr>
              <w:jc w:val="center"/>
              <w:rPr>
                <w:sz w:val="12"/>
                <w:szCs w:val="12"/>
              </w:rPr>
            </w:pPr>
            <w:r w:rsidRPr="00DA26A1">
              <w:rPr>
                <w:sz w:val="12"/>
                <w:szCs w:val="12"/>
              </w:rPr>
              <w:t>FEV1_preBD_L_52W</w:t>
            </w:r>
          </w:p>
          <w:p w14:paraId="355EA206" w14:textId="77777777" w:rsidR="003D49C1" w:rsidRDefault="003D49C1" w:rsidP="007C44C8">
            <w:pPr>
              <w:jc w:val="center"/>
              <w:rPr>
                <w:sz w:val="12"/>
                <w:szCs w:val="12"/>
              </w:rPr>
            </w:pPr>
            <w:r w:rsidRPr="00DA26A1">
              <w:rPr>
                <w:sz w:val="12"/>
                <w:szCs w:val="12"/>
              </w:rPr>
              <w:t>FEV1_preBD_PCT_52W</w:t>
            </w:r>
          </w:p>
          <w:p w14:paraId="0A7A8903" w14:textId="77777777" w:rsidR="003D49C1" w:rsidRDefault="003D49C1" w:rsidP="007C44C8">
            <w:pPr>
              <w:jc w:val="center"/>
              <w:rPr>
                <w:sz w:val="12"/>
                <w:szCs w:val="12"/>
              </w:rPr>
            </w:pPr>
            <w:r w:rsidRPr="00DA26A1">
              <w:rPr>
                <w:sz w:val="12"/>
                <w:szCs w:val="12"/>
              </w:rPr>
              <w:t>FVC_preBD_L_52W</w:t>
            </w:r>
          </w:p>
          <w:p w14:paraId="19E700D9" w14:textId="77777777" w:rsidR="003D49C1" w:rsidRDefault="003D49C1" w:rsidP="007C44C8">
            <w:pPr>
              <w:jc w:val="center"/>
              <w:rPr>
                <w:sz w:val="12"/>
                <w:szCs w:val="12"/>
              </w:rPr>
            </w:pPr>
            <w:r w:rsidRPr="00DA26A1">
              <w:rPr>
                <w:sz w:val="12"/>
                <w:szCs w:val="12"/>
              </w:rPr>
              <w:t>FVC_preBD_PCT_52W</w:t>
            </w:r>
          </w:p>
          <w:p w14:paraId="4E18469E" w14:textId="77777777" w:rsidR="003D49C1" w:rsidRPr="009E49F9" w:rsidRDefault="003D49C1" w:rsidP="007C44C8">
            <w:pPr>
              <w:jc w:val="center"/>
              <w:rPr>
                <w:sz w:val="12"/>
                <w:szCs w:val="12"/>
              </w:rPr>
            </w:pPr>
            <w:r w:rsidRPr="00DA26A1">
              <w:rPr>
                <w:sz w:val="12"/>
                <w:szCs w:val="12"/>
              </w:rPr>
              <w:t>Tif_preBD_52W</w:t>
            </w:r>
          </w:p>
        </w:tc>
        <w:tc>
          <w:tcPr>
            <w:tcW w:w="1604" w:type="dxa"/>
            <w:vAlign w:val="center"/>
          </w:tcPr>
          <w:p w14:paraId="145A07AC" w14:textId="77777777" w:rsidR="003D49C1" w:rsidRDefault="003D49C1" w:rsidP="007C44C8">
            <w:pPr>
              <w:jc w:val="center"/>
              <w:rPr>
                <w:sz w:val="12"/>
                <w:szCs w:val="12"/>
              </w:rPr>
            </w:pPr>
            <w:r w:rsidRPr="00DA26A1">
              <w:rPr>
                <w:sz w:val="12"/>
                <w:szCs w:val="12"/>
              </w:rPr>
              <w:t>FEV1_postBD_L_52W</w:t>
            </w:r>
          </w:p>
          <w:p w14:paraId="5CE51704" w14:textId="77777777" w:rsidR="003D49C1" w:rsidRDefault="003D49C1" w:rsidP="007C44C8">
            <w:pPr>
              <w:jc w:val="center"/>
              <w:rPr>
                <w:sz w:val="12"/>
                <w:szCs w:val="12"/>
              </w:rPr>
            </w:pPr>
            <w:r w:rsidRPr="00DA26A1">
              <w:rPr>
                <w:sz w:val="12"/>
                <w:szCs w:val="12"/>
              </w:rPr>
              <w:t>FEV1_postBD_PCT_52W</w:t>
            </w:r>
          </w:p>
          <w:p w14:paraId="5BB0E3DF" w14:textId="77777777" w:rsidR="003D49C1" w:rsidRDefault="003D49C1" w:rsidP="007C44C8">
            <w:pPr>
              <w:jc w:val="center"/>
              <w:rPr>
                <w:sz w:val="12"/>
                <w:szCs w:val="12"/>
              </w:rPr>
            </w:pPr>
            <w:r w:rsidRPr="00DA26A1">
              <w:rPr>
                <w:sz w:val="12"/>
                <w:szCs w:val="12"/>
              </w:rPr>
              <w:t>FVC_postBD_L_52W</w:t>
            </w:r>
          </w:p>
          <w:p w14:paraId="2C22BFAC" w14:textId="77777777" w:rsidR="003D49C1" w:rsidRDefault="003D49C1" w:rsidP="007C44C8">
            <w:pPr>
              <w:jc w:val="center"/>
              <w:rPr>
                <w:sz w:val="12"/>
                <w:szCs w:val="12"/>
              </w:rPr>
            </w:pPr>
            <w:r w:rsidRPr="00DA26A1">
              <w:rPr>
                <w:sz w:val="12"/>
                <w:szCs w:val="12"/>
              </w:rPr>
              <w:t>FVC_postBD_PCT_52W</w:t>
            </w:r>
          </w:p>
          <w:p w14:paraId="4C200545" w14:textId="77777777" w:rsidR="003D49C1" w:rsidRPr="009E49F9" w:rsidRDefault="003D49C1" w:rsidP="007C44C8">
            <w:pPr>
              <w:jc w:val="center"/>
              <w:rPr>
                <w:sz w:val="12"/>
                <w:szCs w:val="12"/>
              </w:rPr>
            </w:pPr>
            <w:r w:rsidRPr="00DA26A1">
              <w:rPr>
                <w:sz w:val="12"/>
                <w:szCs w:val="12"/>
              </w:rPr>
              <w:t>Tif_postBD_52W</w:t>
            </w:r>
          </w:p>
        </w:tc>
      </w:tr>
    </w:tbl>
    <w:p w14:paraId="0A7F3134" w14:textId="77777777" w:rsidR="003D49C1" w:rsidRPr="00382AA5" w:rsidRDefault="003D49C1" w:rsidP="003D49C1">
      <w:pPr>
        <w:rPr>
          <w:b/>
          <w:bCs/>
        </w:rPr>
      </w:pPr>
    </w:p>
    <w:p w14:paraId="5D4490D8" w14:textId="55CF0E63" w:rsidR="00214447" w:rsidRDefault="00FD5898" w:rsidP="00214447">
      <w:pPr>
        <w:pStyle w:val="Paragraphedeliste"/>
        <w:numPr>
          <w:ilvl w:val="1"/>
          <w:numId w:val="17"/>
        </w:numPr>
        <w:spacing w:after="160" w:line="278" w:lineRule="auto"/>
        <w:rPr>
          <w:b/>
          <w:bCs/>
        </w:rPr>
      </w:pPr>
      <w:r w:rsidRPr="00FD5898">
        <w:rPr>
          <w:b/>
          <w:bCs/>
        </w:rPr>
        <w:t>For ACQ_5</w:t>
      </w:r>
    </w:p>
    <w:p w14:paraId="3FE57875" w14:textId="09D986AC" w:rsidR="00FD5898" w:rsidRDefault="00BD1F1E" w:rsidP="00FD5898">
      <w:pPr>
        <w:pStyle w:val="Paragraphedeliste"/>
        <w:numPr>
          <w:ilvl w:val="2"/>
          <w:numId w:val="17"/>
        </w:numPr>
        <w:spacing w:after="160" w:line="278" w:lineRule="auto"/>
        <w:rPr>
          <w:b/>
          <w:bCs/>
        </w:rPr>
      </w:pPr>
      <w:r w:rsidRPr="00BD1F1E">
        <w:rPr>
          <w:b/>
          <w:bCs/>
        </w:rPr>
        <w:t>Identify Day_*w columns</w:t>
      </w:r>
    </w:p>
    <w:p w14:paraId="7F0FF50C" w14:textId="643B580D" w:rsidR="00BD1F1E" w:rsidRDefault="0002510F" w:rsidP="00FD5898">
      <w:pPr>
        <w:pStyle w:val="Paragraphedeliste"/>
        <w:numPr>
          <w:ilvl w:val="2"/>
          <w:numId w:val="17"/>
        </w:numPr>
        <w:spacing w:after="160" w:line="278" w:lineRule="auto"/>
        <w:rPr>
          <w:b/>
          <w:bCs/>
        </w:rPr>
      </w:pPr>
      <w:r w:rsidRPr="0002510F">
        <w:rPr>
          <w:b/>
          <w:bCs/>
        </w:rPr>
        <w:t>Convert to numeric and rename with capital "W"</w:t>
      </w:r>
    </w:p>
    <w:p w14:paraId="4E7FA148" w14:textId="274867BE" w:rsidR="0002510F" w:rsidRDefault="0002510F" w:rsidP="00FD5898">
      <w:pPr>
        <w:pStyle w:val="Paragraphedeliste"/>
        <w:numPr>
          <w:ilvl w:val="2"/>
          <w:numId w:val="17"/>
        </w:numPr>
        <w:spacing w:after="160" w:line="278" w:lineRule="auto"/>
        <w:rPr>
          <w:b/>
          <w:bCs/>
        </w:rPr>
      </w:pPr>
      <w:r w:rsidRPr="0002510F">
        <w:rPr>
          <w:b/>
          <w:bCs/>
        </w:rPr>
        <w:t>Get column names for ACQ scores and days</w:t>
      </w:r>
    </w:p>
    <w:p w14:paraId="3ACB97CF" w14:textId="65DA5DCA" w:rsidR="0002510F" w:rsidRDefault="0002510F" w:rsidP="00FD5898">
      <w:pPr>
        <w:pStyle w:val="Paragraphedeliste"/>
        <w:numPr>
          <w:ilvl w:val="2"/>
          <w:numId w:val="17"/>
        </w:numPr>
        <w:spacing w:after="160" w:line="278" w:lineRule="auto"/>
        <w:rPr>
          <w:b/>
          <w:bCs/>
        </w:rPr>
      </w:pPr>
      <w:r w:rsidRPr="0002510F">
        <w:rPr>
          <w:b/>
          <w:bCs/>
        </w:rPr>
        <w:t>Rename and convert score columns</w:t>
      </w:r>
    </w:p>
    <w:p w14:paraId="765557C2" w14:textId="16564CD9" w:rsidR="0002510F" w:rsidRDefault="005E1B18" w:rsidP="00FD5898">
      <w:pPr>
        <w:pStyle w:val="Paragraphedeliste"/>
        <w:numPr>
          <w:ilvl w:val="2"/>
          <w:numId w:val="17"/>
        </w:numPr>
        <w:spacing w:after="160" w:line="278" w:lineRule="auto"/>
        <w:rPr>
          <w:b/>
          <w:bCs/>
        </w:rPr>
      </w:pPr>
      <w:r w:rsidRPr="005E1B18">
        <w:rPr>
          <w:b/>
          <w:bCs/>
        </w:rPr>
        <w:t>Rename and convert day columns</w:t>
      </w:r>
    </w:p>
    <w:p w14:paraId="24E48A2D" w14:textId="3200CB30" w:rsidR="005E1B18" w:rsidRDefault="001D2D7C" w:rsidP="001D2D7C">
      <w:pPr>
        <w:pStyle w:val="Paragraphedeliste"/>
        <w:numPr>
          <w:ilvl w:val="1"/>
          <w:numId w:val="17"/>
        </w:numPr>
        <w:spacing w:after="160" w:line="278" w:lineRule="auto"/>
        <w:rPr>
          <w:b/>
          <w:bCs/>
        </w:rPr>
      </w:pPr>
      <w:r w:rsidRPr="001D2D7C">
        <w:rPr>
          <w:b/>
          <w:bCs/>
        </w:rPr>
        <w:t>For lung function</w:t>
      </w:r>
    </w:p>
    <w:p w14:paraId="3B77C4AD" w14:textId="3D0DA8CA" w:rsidR="001D2D7C" w:rsidRPr="00785BD6" w:rsidRDefault="001D2D7C" w:rsidP="00785BD6">
      <w:pPr>
        <w:pStyle w:val="Paragraphedeliste"/>
        <w:numPr>
          <w:ilvl w:val="2"/>
          <w:numId w:val="17"/>
        </w:numPr>
        <w:spacing w:after="160" w:line="278" w:lineRule="auto"/>
        <w:rPr>
          <w:b/>
          <w:bCs/>
        </w:rPr>
      </w:pPr>
      <w:r w:rsidRPr="001D2D7C">
        <w:rPr>
          <w:b/>
          <w:bCs/>
        </w:rPr>
        <w:t>Putting the value as numeric for other times points of FEV1</w:t>
      </w:r>
    </w:p>
    <w:p w14:paraId="4C8F497E" w14:textId="71A20DA6" w:rsidR="003D49C1" w:rsidRPr="00442A07" w:rsidRDefault="003D49C1" w:rsidP="003D49C1">
      <w:pPr>
        <w:pStyle w:val="Paragraphedeliste"/>
        <w:numPr>
          <w:ilvl w:val="0"/>
          <w:numId w:val="17"/>
        </w:numPr>
        <w:spacing w:after="160" w:line="278" w:lineRule="auto"/>
        <w:rPr>
          <w:b/>
          <w:bCs/>
        </w:rPr>
      </w:pPr>
      <w:r w:rsidRPr="00442A07">
        <w:rPr>
          <w:b/>
          <w:bCs/>
        </w:rPr>
        <w:t xml:space="preserve">Creation </w:t>
      </w:r>
      <w:r>
        <w:rPr>
          <w:b/>
          <w:bCs/>
        </w:rPr>
        <w:t>of sp</w:t>
      </w:r>
      <w:r w:rsidR="00AD03CF">
        <w:rPr>
          <w:b/>
          <w:bCs/>
        </w:rPr>
        <w:t>e</w:t>
      </w:r>
      <w:r>
        <w:rPr>
          <w:b/>
          <w:bCs/>
        </w:rPr>
        <w:t xml:space="preserve">cific </w:t>
      </w:r>
      <w:r w:rsidRPr="00442A07">
        <w:rPr>
          <w:b/>
          <w:bCs/>
        </w:rPr>
        <w:t xml:space="preserve">variables </w:t>
      </w:r>
      <w:r>
        <w:rPr>
          <w:b/>
          <w:bCs/>
        </w:rPr>
        <w:t xml:space="preserve">for those </w:t>
      </w:r>
      <w:r w:rsidRPr="00442A07">
        <w:rPr>
          <w:b/>
          <w:bCs/>
        </w:rPr>
        <w:t xml:space="preserve">expressed </w:t>
      </w:r>
      <w:r w:rsidR="0094236C">
        <w:rPr>
          <w:b/>
          <w:bCs/>
        </w:rPr>
        <w:t xml:space="preserve">either </w:t>
      </w:r>
      <w:r w:rsidRPr="00442A07">
        <w:rPr>
          <w:b/>
          <w:bCs/>
        </w:rPr>
        <w:t>as continuous or category according to trials</w:t>
      </w:r>
    </w:p>
    <w:tbl>
      <w:tblPr>
        <w:tblStyle w:val="Grilledutableau"/>
        <w:tblW w:w="0" w:type="auto"/>
        <w:tblInd w:w="562" w:type="dxa"/>
        <w:tblLook w:val="04A0" w:firstRow="1" w:lastRow="0" w:firstColumn="1" w:lastColumn="0" w:noHBand="0" w:noVBand="1"/>
      </w:tblPr>
      <w:tblGrid>
        <w:gridCol w:w="1060"/>
        <w:gridCol w:w="1917"/>
        <w:gridCol w:w="2702"/>
        <w:gridCol w:w="1998"/>
      </w:tblGrid>
      <w:tr w:rsidR="006B1ACA" w14:paraId="0DAEA038" w14:textId="77777777" w:rsidTr="006B1ACA">
        <w:tc>
          <w:tcPr>
            <w:tcW w:w="1060" w:type="dxa"/>
          </w:tcPr>
          <w:p w14:paraId="5CCD661F" w14:textId="512B38D2" w:rsidR="006B1ACA" w:rsidRPr="00B13960" w:rsidRDefault="00FE691D" w:rsidP="007C44C8">
            <w:pPr>
              <w:rPr>
                <w:b/>
                <w:bCs/>
              </w:rPr>
            </w:pPr>
            <w:r w:rsidRPr="00B13960">
              <w:rPr>
                <w:b/>
                <w:bCs/>
              </w:rPr>
              <w:t>ID in code</w:t>
            </w:r>
          </w:p>
        </w:tc>
        <w:tc>
          <w:tcPr>
            <w:tcW w:w="1917" w:type="dxa"/>
          </w:tcPr>
          <w:p w14:paraId="30034A0E" w14:textId="6E60094E" w:rsidR="006B1ACA" w:rsidRPr="00B13960" w:rsidRDefault="00FE691D" w:rsidP="007C44C8">
            <w:pPr>
              <w:rPr>
                <w:b/>
                <w:bCs/>
              </w:rPr>
            </w:pPr>
            <w:r w:rsidRPr="00B13960">
              <w:rPr>
                <w:b/>
                <w:bCs/>
              </w:rPr>
              <w:t>Categories of variables</w:t>
            </w:r>
          </w:p>
        </w:tc>
        <w:tc>
          <w:tcPr>
            <w:tcW w:w="2702" w:type="dxa"/>
          </w:tcPr>
          <w:p w14:paraId="093CC86A" w14:textId="77777777" w:rsidR="006B1ACA" w:rsidRPr="00B13960" w:rsidRDefault="006B1ACA" w:rsidP="007C44C8">
            <w:pPr>
              <w:rPr>
                <w:b/>
                <w:bCs/>
              </w:rPr>
            </w:pPr>
            <w:r w:rsidRPr="00B13960">
              <w:rPr>
                <w:b/>
                <w:bCs/>
              </w:rPr>
              <w:t>Variable created</w:t>
            </w:r>
          </w:p>
        </w:tc>
        <w:tc>
          <w:tcPr>
            <w:tcW w:w="1998" w:type="dxa"/>
          </w:tcPr>
          <w:p w14:paraId="7BE14F5D" w14:textId="25157DFB" w:rsidR="006B1ACA" w:rsidRPr="00B13960" w:rsidRDefault="00FE5E61" w:rsidP="007C44C8">
            <w:pPr>
              <w:rPr>
                <w:b/>
                <w:bCs/>
              </w:rPr>
            </w:pPr>
            <w:r>
              <w:rPr>
                <w:b/>
                <w:bCs/>
              </w:rPr>
              <w:t>Definition of variable</w:t>
            </w:r>
          </w:p>
        </w:tc>
      </w:tr>
      <w:tr w:rsidR="00FE691D" w14:paraId="305C0999" w14:textId="77777777" w:rsidTr="006B1ACA">
        <w:tc>
          <w:tcPr>
            <w:tcW w:w="1060" w:type="dxa"/>
            <w:vMerge w:val="restart"/>
          </w:tcPr>
          <w:p w14:paraId="0DEAB332" w14:textId="3536C473" w:rsidR="00FE691D" w:rsidRPr="00AA7EF5" w:rsidRDefault="00B13960" w:rsidP="007C44C8">
            <w:r>
              <w:t>6.1</w:t>
            </w:r>
          </w:p>
        </w:tc>
        <w:tc>
          <w:tcPr>
            <w:tcW w:w="1917" w:type="dxa"/>
            <w:vMerge w:val="restart"/>
          </w:tcPr>
          <w:p w14:paraId="7F453A5D" w14:textId="1DC0F103" w:rsidR="00FE691D" w:rsidRDefault="00FE691D" w:rsidP="007C44C8">
            <w:r w:rsidRPr="00AA7EF5">
              <w:t>For the variables of Age</w:t>
            </w:r>
          </w:p>
        </w:tc>
        <w:tc>
          <w:tcPr>
            <w:tcW w:w="2702" w:type="dxa"/>
          </w:tcPr>
          <w:p w14:paraId="1DDD0091" w14:textId="77777777" w:rsidR="00FE691D" w:rsidRDefault="00FE691D" w:rsidP="007C44C8">
            <w:r w:rsidRPr="00AC0721">
              <w:t>Age_con</w:t>
            </w:r>
          </w:p>
        </w:tc>
        <w:tc>
          <w:tcPr>
            <w:tcW w:w="1998" w:type="dxa"/>
          </w:tcPr>
          <w:p w14:paraId="426B7B0A" w14:textId="5096D8A2" w:rsidR="00FE691D" w:rsidRDefault="00FE691D" w:rsidP="007C44C8">
            <w:r>
              <w:t>Age in numeric</w:t>
            </w:r>
          </w:p>
        </w:tc>
      </w:tr>
      <w:tr w:rsidR="00FE691D" w14:paraId="29EC8705" w14:textId="77777777" w:rsidTr="006B1ACA">
        <w:tc>
          <w:tcPr>
            <w:tcW w:w="1060" w:type="dxa"/>
            <w:vMerge/>
          </w:tcPr>
          <w:p w14:paraId="1CAC0A3C" w14:textId="77777777" w:rsidR="00FE691D" w:rsidRDefault="00FE691D" w:rsidP="007C44C8"/>
        </w:tc>
        <w:tc>
          <w:tcPr>
            <w:tcW w:w="1917" w:type="dxa"/>
            <w:vMerge/>
          </w:tcPr>
          <w:p w14:paraId="55E8F9B0" w14:textId="3411746B" w:rsidR="00FE691D" w:rsidRDefault="00FE691D" w:rsidP="007C44C8"/>
        </w:tc>
        <w:tc>
          <w:tcPr>
            <w:tcW w:w="2702" w:type="dxa"/>
          </w:tcPr>
          <w:p w14:paraId="65BFBD3C" w14:textId="77777777" w:rsidR="00FE691D" w:rsidRDefault="00FE691D" w:rsidP="007C44C8">
            <w:r w:rsidRPr="00F4520F">
              <w:t>Age_cat</w:t>
            </w:r>
          </w:p>
        </w:tc>
        <w:tc>
          <w:tcPr>
            <w:tcW w:w="1998" w:type="dxa"/>
          </w:tcPr>
          <w:p w14:paraId="07CBA102" w14:textId="2B088355" w:rsidR="00FE691D" w:rsidRDefault="00FE691D" w:rsidP="007C44C8">
            <w:r>
              <w:t>Age in categories</w:t>
            </w:r>
          </w:p>
        </w:tc>
      </w:tr>
      <w:tr w:rsidR="00FE691D" w14:paraId="0594A77E" w14:textId="77777777" w:rsidTr="006B1ACA">
        <w:tc>
          <w:tcPr>
            <w:tcW w:w="1060" w:type="dxa"/>
            <w:vMerge/>
          </w:tcPr>
          <w:p w14:paraId="38C08DA1" w14:textId="77777777" w:rsidR="00FE691D" w:rsidRDefault="00FE691D" w:rsidP="007C44C8"/>
        </w:tc>
        <w:tc>
          <w:tcPr>
            <w:tcW w:w="1917" w:type="dxa"/>
            <w:vMerge/>
          </w:tcPr>
          <w:p w14:paraId="7204949E" w14:textId="75CC46AF" w:rsidR="00FE691D" w:rsidRDefault="00FE691D" w:rsidP="007C44C8"/>
        </w:tc>
        <w:tc>
          <w:tcPr>
            <w:tcW w:w="2702" w:type="dxa"/>
          </w:tcPr>
          <w:p w14:paraId="34C66E61" w14:textId="77777777" w:rsidR="00FE691D" w:rsidRDefault="00FE691D" w:rsidP="007C44C8">
            <w:r w:rsidRPr="00F4520F">
              <w:t>Age_min</w:t>
            </w:r>
          </w:p>
        </w:tc>
        <w:tc>
          <w:tcPr>
            <w:tcW w:w="1998" w:type="dxa"/>
          </w:tcPr>
          <w:p w14:paraId="3B85582E" w14:textId="40831FB7" w:rsidR="00FE691D" w:rsidRDefault="00FE691D" w:rsidP="007C44C8">
            <w:r>
              <w:t>Minimal age according to category</w:t>
            </w:r>
          </w:p>
        </w:tc>
      </w:tr>
      <w:tr w:rsidR="00FE691D" w14:paraId="2006F9A5" w14:textId="77777777" w:rsidTr="006B1ACA">
        <w:tc>
          <w:tcPr>
            <w:tcW w:w="1060" w:type="dxa"/>
            <w:vMerge/>
          </w:tcPr>
          <w:p w14:paraId="7438BD61" w14:textId="77777777" w:rsidR="00FE691D" w:rsidRDefault="00FE691D" w:rsidP="007C44C8"/>
        </w:tc>
        <w:tc>
          <w:tcPr>
            <w:tcW w:w="1917" w:type="dxa"/>
            <w:vMerge/>
          </w:tcPr>
          <w:p w14:paraId="32EA4AE4" w14:textId="12FFA3B9" w:rsidR="00FE691D" w:rsidRDefault="00FE691D" w:rsidP="007C44C8"/>
        </w:tc>
        <w:tc>
          <w:tcPr>
            <w:tcW w:w="2702" w:type="dxa"/>
          </w:tcPr>
          <w:p w14:paraId="6147D68E" w14:textId="77777777" w:rsidR="00FE691D" w:rsidRDefault="00FE691D" w:rsidP="007C44C8">
            <w:r w:rsidRPr="00F4520F">
              <w:t>Age_max</w:t>
            </w:r>
          </w:p>
        </w:tc>
        <w:tc>
          <w:tcPr>
            <w:tcW w:w="1998" w:type="dxa"/>
          </w:tcPr>
          <w:p w14:paraId="1BFEFB9A" w14:textId="0A5D8736" w:rsidR="00FE691D" w:rsidRDefault="00FE691D" w:rsidP="007C44C8">
            <w:r>
              <w:t>Maximal age according to category</w:t>
            </w:r>
          </w:p>
        </w:tc>
      </w:tr>
      <w:tr w:rsidR="00FE691D" w14:paraId="53AD1DBC" w14:textId="77777777" w:rsidTr="006B1ACA">
        <w:tc>
          <w:tcPr>
            <w:tcW w:w="1060" w:type="dxa"/>
            <w:vMerge/>
          </w:tcPr>
          <w:p w14:paraId="51945306" w14:textId="77777777" w:rsidR="00FE691D" w:rsidRDefault="00FE691D" w:rsidP="007C44C8"/>
        </w:tc>
        <w:tc>
          <w:tcPr>
            <w:tcW w:w="1917" w:type="dxa"/>
            <w:vMerge/>
          </w:tcPr>
          <w:p w14:paraId="46A3F958" w14:textId="63A87B70" w:rsidR="00FE691D" w:rsidRDefault="00FE691D" w:rsidP="007C44C8"/>
        </w:tc>
        <w:tc>
          <w:tcPr>
            <w:tcW w:w="2702" w:type="dxa"/>
          </w:tcPr>
          <w:p w14:paraId="1BA18CF9" w14:textId="77777777" w:rsidR="00FE691D" w:rsidRDefault="00FE691D" w:rsidP="007C44C8">
            <w:r w:rsidRPr="00F4520F">
              <w:t>Age_format</w:t>
            </w:r>
          </w:p>
        </w:tc>
        <w:tc>
          <w:tcPr>
            <w:tcW w:w="1998" w:type="dxa"/>
          </w:tcPr>
          <w:p w14:paraId="1FA9E46E" w14:textId="308652B4" w:rsidR="00FE691D" w:rsidRDefault="00FE691D" w:rsidP="007C44C8">
            <w:r>
              <w:t>Format of age identified</w:t>
            </w:r>
          </w:p>
        </w:tc>
      </w:tr>
      <w:tr w:rsidR="00FE691D" w14:paraId="497D77A7" w14:textId="77777777" w:rsidTr="006B1ACA">
        <w:tc>
          <w:tcPr>
            <w:tcW w:w="1060" w:type="dxa"/>
            <w:vMerge w:val="restart"/>
          </w:tcPr>
          <w:p w14:paraId="0829024C" w14:textId="221CD095" w:rsidR="00FE691D" w:rsidRPr="00AA7EF5" w:rsidRDefault="00B13960" w:rsidP="007C44C8">
            <w:r>
              <w:t>6.2</w:t>
            </w:r>
          </w:p>
        </w:tc>
        <w:tc>
          <w:tcPr>
            <w:tcW w:w="1917" w:type="dxa"/>
            <w:vMerge w:val="restart"/>
          </w:tcPr>
          <w:p w14:paraId="335AA3F8" w14:textId="15FF8F4C" w:rsidR="00FE691D" w:rsidRDefault="00FE691D" w:rsidP="007C44C8">
            <w:r w:rsidRPr="00AA7EF5">
              <w:t xml:space="preserve">For the variables of </w:t>
            </w:r>
            <w:r>
              <w:t>BMI</w:t>
            </w:r>
          </w:p>
        </w:tc>
        <w:tc>
          <w:tcPr>
            <w:tcW w:w="2702" w:type="dxa"/>
          </w:tcPr>
          <w:p w14:paraId="37511F6F" w14:textId="77777777" w:rsidR="00FE691D" w:rsidRDefault="00FE691D" w:rsidP="007C44C8">
            <w:r>
              <w:t>BMI</w:t>
            </w:r>
            <w:r w:rsidRPr="00F4520F">
              <w:t>_con</w:t>
            </w:r>
          </w:p>
        </w:tc>
        <w:tc>
          <w:tcPr>
            <w:tcW w:w="1998" w:type="dxa"/>
          </w:tcPr>
          <w:p w14:paraId="3E2FC3F6" w14:textId="45C5D7FB" w:rsidR="00FE691D" w:rsidRDefault="00FE691D" w:rsidP="007C44C8">
            <w:r>
              <w:t>BMI in numeric</w:t>
            </w:r>
          </w:p>
        </w:tc>
      </w:tr>
      <w:tr w:rsidR="00FE691D" w14:paraId="320F80E7" w14:textId="77777777" w:rsidTr="006B1ACA">
        <w:tc>
          <w:tcPr>
            <w:tcW w:w="1060" w:type="dxa"/>
            <w:vMerge/>
          </w:tcPr>
          <w:p w14:paraId="794CE648" w14:textId="77777777" w:rsidR="00FE691D" w:rsidRDefault="00FE691D" w:rsidP="00827DF9"/>
        </w:tc>
        <w:tc>
          <w:tcPr>
            <w:tcW w:w="1917" w:type="dxa"/>
            <w:vMerge/>
          </w:tcPr>
          <w:p w14:paraId="6D641FDA" w14:textId="0FFD08F2" w:rsidR="00FE691D" w:rsidRDefault="00FE691D" w:rsidP="00827DF9"/>
        </w:tc>
        <w:tc>
          <w:tcPr>
            <w:tcW w:w="2702" w:type="dxa"/>
          </w:tcPr>
          <w:p w14:paraId="3526D466" w14:textId="77777777" w:rsidR="00FE691D" w:rsidRDefault="00FE691D" w:rsidP="00827DF9">
            <w:r>
              <w:t>BMI</w:t>
            </w:r>
            <w:r w:rsidRPr="00F4520F">
              <w:t>_cat</w:t>
            </w:r>
          </w:p>
        </w:tc>
        <w:tc>
          <w:tcPr>
            <w:tcW w:w="1998" w:type="dxa"/>
          </w:tcPr>
          <w:p w14:paraId="2DAF1D9B" w14:textId="26F5F249" w:rsidR="00FE691D" w:rsidRDefault="00FE691D" w:rsidP="00827DF9">
            <w:r>
              <w:t>BMI in categories</w:t>
            </w:r>
          </w:p>
        </w:tc>
      </w:tr>
      <w:tr w:rsidR="00FE691D" w14:paraId="4C30BA9C" w14:textId="77777777" w:rsidTr="006B1ACA">
        <w:tc>
          <w:tcPr>
            <w:tcW w:w="1060" w:type="dxa"/>
            <w:vMerge/>
          </w:tcPr>
          <w:p w14:paraId="76455148" w14:textId="77777777" w:rsidR="00FE691D" w:rsidRDefault="00FE691D" w:rsidP="00827DF9"/>
        </w:tc>
        <w:tc>
          <w:tcPr>
            <w:tcW w:w="1917" w:type="dxa"/>
            <w:vMerge/>
          </w:tcPr>
          <w:p w14:paraId="17D0DD3C" w14:textId="420C8B35" w:rsidR="00FE691D" w:rsidRDefault="00FE691D" w:rsidP="00827DF9"/>
        </w:tc>
        <w:tc>
          <w:tcPr>
            <w:tcW w:w="2702" w:type="dxa"/>
          </w:tcPr>
          <w:p w14:paraId="42C40CEE" w14:textId="77777777" w:rsidR="00FE691D" w:rsidRPr="00F4520F" w:rsidRDefault="00FE691D" w:rsidP="00827DF9">
            <w:r>
              <w:t>BMI</w:t>
            </w:r>
            <w:r w:rsidRPr="00F4520F">
              <w:t>_min</w:t>
            </w:r>
          </w:p>
        </w:tc>
        <w:tc>
          <w:tcPr>
            <w:tcW w:w="1998" w:type="dxa"/>
          </w:tcPr>
          <w:p w14:paraId="7630E0E5" w14:textId="0896C219" w:rsidR="00FE691D" w:rsidRDefault="00FE691D" w:rsidP="00827DF9">
            <w:r>
              <w:t>Minimal BMI according to category</w:t>
            </w:r>
          </w:p>
        </w:tc>
      </w:tr>
      <w:tr w:rsidR="00FE691D" w14:paraId="71DC3F8A" w14:textId="77777777" w:rsidTr="006B1ACA">
        <w:tc>
          <w:tcPr>
            <w:tcW w:w="1060" w:type="dxa"/>
            <w:vMerge/>
          </w:tcPr>
          <w:p w14:paraId="1B0637B8" w14:textId="77777777" w:rsidR="00FE691D" w:rsidRDefault="00FE691D" w:rsidP="00827DF9"/>
        </w:tc>
        <w:tc>
          <w:tcPr>
            <w:tcW w:w="1917" w:type="dxa"/>
            <w:vMerge/>
          </w:tcPr>
          <w:p w14:paraId="0473D176" w14:textId="35D08189" w:rsidR="00FE691D" w:rsidRDefault="00FE691D" w:rsidP="00827DF9"/>
        </w:tc>
        <w:tc>
          <w:tcPr>
            <w:tcW w:w="2702" w:type="dxa"/>
          </w:tcPr>
          <w:p w14:paraId="6A3746B9" w14:textId="77777777" w:rsidR="00FE691D" w:rsidRPr="00F4520F" w:rsidRDefault="00FE691D" w:rsidP="00827DF9">
            <w:r>
              <w:t>BMI</w:t>
            </w:r>
            <w:r w:rsidRPr="00F4520F">
              <w:t>_max</w:t>
            </w:r>
          </w:p>
        </w:tc>
        <w:tc>
          <w:tcPr>
            <w:tcW w:w="1998" w:type="dxa"/>
          </w:tcPr>
          <w:p w14:paraId="65A12383" w14:textId="5F76A51C" w:rsidR="00FE691D" w:rsidRDefault="00FE691D" w:rsidP="00827DF9">
            <w:r>
              <w:t>Maximal BMI according to category</w:t>
            </w:r>
          </w:p>
        </w:tc>
      </w:tr>
      <w:tr w:rsidR="00FE691D" w14:paraId="785D5FF7" w14:textId="77777777" w:rsidTr="006B1ACA">
        <w:tc>
          <w:tcPr>
            <w:tcW w:w="1060" w:type="dxa"/>
            <w:vMerge/>
          </w:tcPr>
          <w:p w14:paraId="1350CA1D" w14:textId="77777777" w:rsidR="00FE691D" w:rsidRDefault="00FE691D" w:rsidP="00827DF9"/>
        </w:tc>
        <w:tc>
          <w:tcPr>
            <w:tcW w:w="1917" w:type="dxa"/>
            <w:vMerge/>
          </w:tcPr>
          <w:p w14:paraId="297E8101" w14:textId="795D81FD" w:rsidR="00FE691D" w:rsidRDefault="00FE691D" w:rsidP="00827DF9"/>
        </w:tc>
        <w:tc>
          <w:tcPr>
            <w:tcW w:w="2702" w:type="dxa"/>
          </w:tcPr>
          <w:p w14:paraId="7527BE2E" w14:textId="77777777" w:rsidR="00FE691D" w:rsidRPr="00F4520F" w:rsidRDefault="00FE691D" w:rsidP="00827DF9">
            <w:r>
              <w:t>BMI</w:t>
            </w:r>
            <w:r w:rsidRPr="00F4520F">
              <w:t>_format</w:t>
            </w:r>
          </w:p>
        </w:tc>
        <w:tc>
          <w:tcPr>
            <w:tcW w:w="1998" w:type="dxa"/>
          </w:tcPr>
          <w:p w14:paraId="10B7DB1B" w14:textId="3DAC3592" w:rsidR="00FE691D" w:rsidRDefault="00FE691D" w:rsidP="00827DF9">
            <w:r>
              <w:t>Format of BMI identified</w:t>
            </w:r>
          </w:p>
        </w:tc>
      </w:tr>
      <w:tr w:rsidR="00FE691D" w14:paraId="50E72261" w14:textId="77777777" w:rsidTr="006B1ACA">
        <w:tc>
          <w:tcPr>
            <w:tcW w:w="1060" w:type="dxa"/>
            <w:vMerge w:val="restart"/>
          </w:tcPr>
          <w:p w14:paraId="1BF17F6A" w14:textId="3FCF515B" w:rsidR="00FE691D" w:rsidRPr="00AA7EF5" w:rsidRDefault="00B13960" w:rsidP="00827DF9">
            <w:r>
              <w:t>6.3</w:t>
            </w:r>
          </w:p>
        </w:tc>
        <w:tc>
          <w:tcPr>
            <w:tcW w:w="1917" w:type="dxa"/>
            <w:vMerge w:val="restart"/>
          </w:tcPr>
          <w:p w14:paraId="313779AC" w14:textId="3D69B92B" w:rsidR="00FE691D" w:rsidRDefault="00FE691D" w:rsidP="00827DF9">
            <w:r w:rsidRPr="00AA7EF5">
              <w:t xml:space="preserve">For the variables </w:t>
            </w:r>
            <w:r>
              <w:t>related to smoking history</w:t>
            </w:r>
          </w:p>
        </w:tc>
        <w:tc>
          <w:tcPr>
            <w:tcW w:w="2702" w:type="dxa"/>
          </w:tcPr>
          <w:p w14:paraId="38438763" w14:textId="77777777" w:rsidR="00FE691D" w:rsidRPr="00F4520F" w:rsidRDefault="00FE691D" w:rsidP="00827DF9">
            <w:r w:rsidRPr="00F4520F">
              <w:t>Pack_years_con</w:t>
            </w:r>
          </w:p>
        </w:tc>
        <w:tc>
          <w:tcPr>
            <w:tcW w:w="1998" w:type="dxa"/>
          </w:tcPr>
          <w:p w14:paraId="11ADBAE2" w14:textId="66FCBF79" w:rsidR="00FE691D" w:rsidRDefault="00FE691D" w:rsidP="00827DF9">
            <w:r>
              <w:t>Pack years in numeric</w:t>
            </w:r>
          </w:p>
        </w:tc>
      </w:tr>
      <w:tr w:rsidR="00FE691D" w14:paraId="5ECB709F" w14:textId="77777777" w:rsidTr="006B1ACA">
        <w:tc>
          <w:tcPr>
            <w:tcW w:w="1060" w:type="dxa"/>
            <w:vMerge/>
          </w:tcPr>
          <w:p w14:paraId="1821E1DF" w14:textId="77777777" w:rsidR="00FE691D" w:rsidRDefault="00FE691D" w:rsidP="00827DF9"/>
        </w:tc>
        <w:tc>
          <w:tcPr>
            <w:tcW w:w="1917" w:type="dxa"/>
            <w:vMerge/>
          </w:tcPr>
          <w:p w14:paraId="4E1EB882" w14:textId="49568B11" w:rsidR="00FE691D" w:rsidRDefault="00FE691D" w:rsidP="00827DF9"/>
        </w:tc>
        <w:tc>
          <w:tcPr>
            <w:tcW w:w="2702" w:type="dxa"/>
          </w:tcPr>
          <w:p w14:paraId="0B9921D4" w14:textId="77777777" w:rsidR="00FE691D" w:rsidRPr="00F4520F" w:rsidRDefault="00FE691D" w:rsidP="00827DF9">
            <w:r w:rsidRPr="00F4520F">
              <w:t>Pack_years_cat</w:t>
            </w:r>
          </w:p>
        </w:tc>
        <w:tc>
          <w:tcPr>
            <w:tcW w:w="1998" w:type="dxa"/>
          </w:tcPr>
          <w:p w14:paraId="0CB38A40" w14:textId="094A7A13" w:rsidR="00FE691D" w:rsidRDefault="00FE691D" w:rsidP="00827DF9">
            <w:r>
              <w:t>Pack years in categories</w:t>
            </w:r>
          </w:p>
        </w:tc>
      </w:tr>
      <w:tr w:rsidR="00FE691D" w14:paraId="1A12A7BD" w14:textId="77777777" w:rsidTr="006B1ACA">
        <w:tc>
          <w:tcPr>
            <w:tcW w:w="1060" w:type="dxa"/>
            <w:vMerge/>
          </w:tcPr>
          <w:p w14:paraId="63418D77" w14:textId="77777777" w:rsidR="00FE691D" w:rsidRDefault="00FE691D" w:rsidP="00827DF9"/>
        </w:tc>
        <w:tc>
          <w:tcPr>
            <w:tcW w:w="1917" w:type="dxa"/>
            <w:vMerge/>
          </w:tcPr>
          <w:p w14:paraId="3DAC6685" w14:textId="3188AC2A" w:rsidR="00FE691D" w:rsidRDefault="00FE691D" w:rsidP="00827DF9"/>
        </w:tc>
        <w:tc>
          <w:tcPr>
            <w:tcW w:w="2702" w:type="dxa"/>
          </w:tcPr>
          <w:p w14:paraId="19E5BF3B" w14:textId="77777777" w:rsidR="00FE691D" w:rsidRPr="00F4520F" w:rsidRDefault="00FE691D" w:rsidP="00827DF9">
            <w:r w:rsidRPr="00F4520F">
              <w:t>Smoking_history_yes_no</w:t>
            </w:r>
          </w:p>
        </w:tc>
        <w:tc>
          <w:tcPr>
            <w:tcW w:w="1998" w:type="dxa"/>
          </w:tcPr>
          <w:p w14:paraId="1DE5F5C7" w14:textId="49B70C86" w:rsidR="00FE691D" w:rsidRDefault="00FE691D" w:rsidP="00827DF9">
            <w:r>
              <w:t>Smoking history in dichotomic</w:t>
            </w:r>
          </w:p>
        </w:tc>
      </w:tr>
      <w:tr w:rsidR="00FE691D" w14:paraId="753FC2E3" w14:textId="77777777" w:rsidTr="006B1ACA">
        <w:tc>
          <w:tcPr>
            <w:tcW w:w="1060" w:type="dxa"/>
            <w:vMerge/>
          </w:tcPr>
          <w:p w14:paraId="4FBD786E" w14:textId="77777777" w:rsidR="00FE691D" w:rsidRDefault="00FE691D" w:rsidP="00827DF9"/>
        </w:tc>
        <w:tc>
          <w:tcPr>
            <w:tcW w:w="1917" w:type="dxa"/>
            <w:vMerge/>
          </w:tcPr>
          <w:p w14:paraId="58B9CC55" w14:textId="1FD1D3F7" w:rsidR="00FE691D" w:rsidRDefault="00FE691D" w:rsidP="00827DF9"/>
        </w:tc>
        <w:tc>
          <w:tcPr>
            <w:tcW w:w="2702" w:type="dxa"/>
          </w:tcPr>
          <w:p w14:paraId="6AE0CE70" w14:textId="77777777" w:rsidR="00FE691D" w:rsidRPr="00F4520F" w:rsidRDefault="00FE691D" w:rsidP="00827DF9">
            <w:r w:rsidRPr="00F4520F">
              <w:t>Pack_years_min</w:t>
            </w:r>
          </w:p>
        </w:tc>
        <w:tc>
          <w:tcPr>
            <w:tcW w:w="1998" w:type="dxa"/>
          </w:tcPr>
          <w:p w14:paraId="4D5C9EAA" w14:textId="748AD6F5" w:rsidR="00FE691D" w:rsidRDefault="00FE691D" w:rsidP="00827DF9">
            <w:r>
              <w:t>Minimal pack years according to the category</w:t>
            </w:r>
          </w:p>
        </w:tc>
      </w:tr>
      <w:tr w:rsidR="00FE691D" w14:paraId="0A8FB55E" w14:textId="77777777" w:rsidTr="006B1ACA">
        <w:tc>
          <w:tcPr>
            <w:tcW w:w="1060" w:type="dxa"/>
            <w:vMerge/>
          </w:tcPr>
          <w:p w14:paraId="53DBFE1D" w14:textId="77777777" w:rsidR="00FE691D" w:rsidRDefault="00FE691D" w:rsidP="00827DF9"/>
        </w:tc>
        <w:tc>
          <w:tcPr>
            <w:tcW w:w="1917" w:type="dxa"/>
            <w:vMerge/>
          </w:tcPr>
          <w:p w14:paraId="2A246438" w14:textId="7A7E219A" w:rsidR="00FE691D" w:rsidRDefault="00FE691D" w:rsidP="00827DF9"/>
        </w:tc>
        <w:tc>
          <w:tcPr>
            <w:tcW w:w="2702" w:type="dxa"/>
          </w:tcPr>
          <w:p w14:paraId="51258572" w14:textId="77777777" w:rsidR="00FE691D" w:rsidRPr="00F4520F" w:rsidRDefault="00FE691D" w:rsidP="00827DF9">
            <w:r w:rsidRPr="00F4520F">
              <w:t>Pack_years_max</w:t>
            </w:r>
          </w:p>
        </w:tc>
        <w:tc>
          <w:tcPr>
            <w:tcW w:w="1998" w:type="dxa"/>
          </w:tcPr>
          <w:p w14:paraId="277D3CBC" w14:textId="607A4F29" w:rsidR="00FE691D" w:rsidRDefault="00FE691D" w:rsidP="00827DF9">
            <w:r>
              <w:t>Maximal pack years according to the category</w:t>
            </w:r>
          </w:p>
        </w:tc>
      </w:tr>
      <w:tr w:rsidR="00FE691D" w14:paraId="49E7E494" w14:textId="77777777" w:rsidTr="006B1ACA">
        <w:tc>
          <w:tcPr>
            <w:tcW w:w="1060" w:type="dxa"/>
            <w:vMerge w:val="restart"/>
          </w:tcPr>
          <w:p w14:paraId="595B3933" w14:textId="34E76354" w:rsidR="00FE691D" w:rsidRPr="002B08B6" w:rsidRDefault="00B13960" w:rsidP="00827DF9">
            <w:r>
              <w:t>6.4</w:t>
            </w:r>
          </w:p>
        </w:tc>
        <w:tc>
          <w:tcPr>
            <w:tcW w:w="1917" w:type="dxa"/>
            <w:vMerge w:val="restart"/>
          </w:tcPr>
          <w:p w14:paraId="462D8C0C" w14:textId="79C017BA" w:rsidR="00FE691D" w:rsidRDefault="00FE691D" w:rsidP="00827DF9">
            <w:r w:rsidRPr="002B08B6">
              <w:t>For the variables of attacks history</w:t>
            </w:r>
          </w:p>
        </w:tc>
        <w:tc>
          <w:tcPr>
            <w:tcW w:w="2702" w:type="dxa"/>
          </w:tcPr>
          <w:p w14:paraId="5C628B57" w14:textId="77777777" w:rsidR="00FE691D" w:rsidRPr="00F4520F" w:rsidRDefault="00FE691D" w:rsidP="00827DF9">
            <w:r w:rsidRPr="00F4520F">
              <w:t>Attack_history_num</w:t>
            </w:r>
          </w:p>
        </w:tc>
        <w:tc>
          <w:tcPr>
            <w:tcW w:w="1998" w:type="dxa"/>
          </w:tcPr>
          <w:p w14:paraId="4B88606C" w14:textId="2C881C33" w:rsidR="00FE691D" w:rsidRDefault="00FE691D" w:rsidP="00827DF9">
            <w:r>
              <w:t>Prior number of attacks in count</w:t>
            </w:r>
          </w:p>
        </w:tc>
      </w:tr>
      <w:tr w:rsidR="00FE691D" w14:paraId="2B9DC212" w14:textId="77777777" w:rsidTr="006B1ACA">
        <w:tc>
          <w:tcPr>
            <w:tcW w:w="1060" w:type="dxa"/>
            <w:vMerge/>
          </w:tcPr>
          <w:p w14:paraId="0903499A" w14:textId="77777777" w:rsidR="00FE691D" w:rsidRDefault="00FE691D" w:rsidP="00827DF9"/>
        </w:tc>
        <w:tc>
          <w:tcPr>
            <w:tcW w:w="1917" w:type="dxa"/>
            <w:vMerge/>
          </w:tcPr>
          <w:p w14:paraId="6038D755" w14:textId="4ECF7D35" w:rsidR="00FE691D" w:rsidRDefault="00FE691D" w:rsidP="00827DF9"/>
        </w:tc>
        <w:tc>
          <w:tcPr>
            <w:tcW w:w="2702" w:type="dxa"/>
          </w:tcPr>
          <w:p w14:paraId="7FA9C259" w14:textId="77777777" w:rsidR="00FE691D" w:rsidRPr="00F4520F" w:rsidRDefault="00FE691D" w:rsidP="00827DF9">
            <w:r w:rsidRPr="00F4520F">
              <w:t>Attack_history_cat</w:t>
            </w:r>
          </w:p>
        </w:tc>
        <w:tc>
          <w:tcPr>
            <w:tcW w:w="1998" w:type="dxa"/>
          </w:tcPr>
          <w:p w14:paraId="2E91D4CE" w14:textId="609EC4EF" w:rsidR="00FE691D" w:rsidRDefault="00FE691D" w:rsidP="00827DF9">
            <w:r w:rsidRPr="00F4520F">
              <w:t>Attack</w:t>
            </w:r>
            <w:r>
              <w:t xml:space="preserve"> </w:t>
            </w:r>
            <w:r w:rsidRPr="00F4520F">
              <w:t>history</w:t>
            </w:r>
            <w:r>
              <w:t xml:space="preserve"> in categories</w:t>
            </w:r>
          </w:p>
        </w:tc>
      </w:tr>
      <w:tr w:rsidR="00FE691D" w14:paraId="5C0256DF" w14:textId="77777777" w:rsidTr="006B1ACA">
        <w:tc>
          <w:tcPr>
            <w:tcW w:w="1060" w:type="dxa"/>
            <w:vMerge/>
          </w:tcPr>
          <w:p w14:paraId="0338F133" w14:textId="77777777" w:rsidR="00FE691D" w:rsidRDefault="00FE691D" w:rsidP="00827DF9"/>
        </w:tc>
        <w:tc>
          <w:tcPr>
            <w:tcW w:w="1917" w:type="dxa"/>
            <w:vMerge/>
          </w:tcPr>
          <w:p w14:paraId="1C4B7E82" w14:textId="4645EA43" w:rsidR="00FE691D" w:rsidRDefault="00FE691D" w:rsidP="00827DF9"/>
        </w:tc>
        <w:tc>
          <w:tcPr>
            <w:tcW w:w="2702" w:type="dxa"/>
          </w:tcPr>
          <w:p w14:paraId="1740F022" w14:textId="77777777" w:rsidR="00FE691D" w:rsidRPr="00F4520F" w:rsidRDefault="00FE691D" w:rsidP="00827DF9">
            <w:r w:rsidRPr="00F4520F">
              <w:t>Attack_history_min</w:t>
            </w:r>
          </w:p>
        </w:tc>
        <w:tc>
          <w:tcPr>
            <w:tcW w:w="1998" w:type="dxa"/>
          </w:tcPr>
          <w:p w14:paraId="314916F4" w14:textId="3F6BDA64" w:rsidR="00FE691D" w:rsidRDefault="00FE691D" w:rsidP="00827DF9">
            <w:r>
              <w:t>Minimal prior number according to the category</w:t>
            </w:r>
          </w:p>
        </w:tc>
      </w:tr>
      <w:tr w:rsidR="00FE691D" w14:paraId="758F6479" w14:textId="77777777" w:rsidTr="006B1ACA">
        <w:tc>
          <w:tcPr>
            <w:tcW w:w="1060" w:type="dxa"/>
            <w:vMerge/>
          </w:tcPr>
          <w:p w14:paraId="24F2DFCB" w14:textId="77777777" w:rsidR="00FE691D" w:rsidRDefault="00FE691D" w:rsidP="00827DF9"/>
        </w:tc>
        <w:tc>
          <w:tcPr>
            <w:tcW w:w="1917" w:type="dxa"/>
            <w:vMerge/>
          </w:tcPr>
          <w:p w14:paraId="60CB86BF" w14:textId="1ED9CF50" w:rsidR="00FE691D" w:rsidRDefault="00FE691D" w:rsidP="00827DF9"/>
        </w:tc>
        <w:tc>
          <w:tcPr>
            <w:tcW w:w="2702" w:type="dxa"/>
          </w:tcPr>
          <w:p w14:paraId="7AFD3024" w14:textId="77777777" w:rsidR="00FE691D" w:rsidRPr="00F4520F" w:rsidRDefault="00FE691D" w:rsidP="00827DF9">
            <w:r w:rsidRPr="00F4520F">
              <w:t>Attack_history_max</w:t>
            </w:r>
          </w:p>
        </w:tc>
        <w:tc>
          <w:tcPr>
            <w:tcW w:w="1998" w:type="dxa"/>
          </w:tcPr>
          <w:p w14:paraId="5E2CBE5A" w14:textId="5DA3EEAD" w:rsidR="00FE691D" w:rsidRDefault="00FE691D" w:rsidP="00827DF9">
            <w:r>
              <w:t>Maximal prior number according to the category</w:t>
            </w:r>
          </w:p>
        </w:tc>
      </w:tr>
      <w:tr w:rsidR="00FE691D" w14:paraId="603CDA6A" w14:textId="77777777" w:rsidTr="006B1ACA">
        <w:tc>
          <w:tcPr>
            <w:tcW w:w="1060" w:type="dxa"/>
            <w:vMerge/>
          </w:tcPr>
          <w:p w14:paraId="5F0287E9" w14:textId="77777777" w:rsidR="00FE691D" w:rsidRDefault="00FE691D" w:rsidP="0068547A"/>
        </w:tc>
        <w:tc>
          <w:tcPr>
            <w:tcW w:w="1917" w:type="dxa"/>
            <w:vMerge/>
          </w:tcPr>
          <w:p w14:paraId="4CD3BDAC" w14:textId="2E85D329" w:rsidR="00FE691D" w:rsidRDefault="00FE691D" w:rsidP="0068547A"/>
        </w:tc>
        <w:tc>
          <w:tcPr>
            <w:tcW w:w="2702" w:type="dxa"/>
          </w:tcPr>
          <w:p w14:paraId="72204653" w14:textId="6A18B0A7" w:rsidR="00FE691D" w:rsidRPr="00F4520F" w:rsidRDefault="00FE691D" w:rsidP="0068547A">
            <w:r w:rsidRPr="00F4520F">
              <w:t>Attack_history_format</w:t>
            </w:r>
          </w:p>
        </w:tc>
        <w:tc>
          <w:tcPr>
            <w:tcW w:w="1998" w:type="dxa"/>
          </w:tcPr>
          <w:p w14:paraId="5B36CBFF" w14:textId="38F7EE66" w:rsidR="00FE691D" w:rsidRDefault="00FE691D" w:rsidP="0068547A">
            <w:r>
              <w:t xml:space="preserve">Format of </w:t>
            </w:r>
            <w:r w:rsidRPr="00F4520F">
              <w:t>Attack</w:t>
            </w:r>
            <w:r>
              <w:t xml:space="preserve"> </w:t>
            </w:r>
            <w:r w:rsidRPr="00F4520F">
              <w:t>history</w:t>
            </w:r>
          </w:p>
        </w:tc>
      </w:tr>
      <w:tr w:rsidR="00FE691D" w14:paraId="34D326A9" w14:textId="77777777" w:rsidTr="006B1ACA">
        <w:tc>
          <w:tcPr>
            <w:tcW w:w="1060" w:type="dxa"/>
            <w:vMerge w:val="restart"/>
          </w:tcPr>
          <w:p w14:paraId="29A04C32" w14:textId="72E5238F" w:rsidR="00FE691D" w:rsidRDefault="00B13960" w:rsidP="0068547A">
            <w:r>
              <w:t>6.5</w:t>
            </w:r>
          </w:p>
        </w:tc>
        <w:tc>
          <w:tcPr>
            <w:tcW w:w="1917" w:type="dxa"/>
            <w:vMerge w:val="restart"/>
          </w:tcPr>
          <w:p w14:paraId="190E77BC" w14:textId="0C04A7A6" w:rsidR="00FE691D" w:rsidRDefault="00FE691D" w:rsidP="0068547A">
            <w:r>
              <w:t>For the variables of hospitalisation history</w:t>
            </w:r>
          </w:p>
        </w:tc>
        <w:tc>
          <w:tcPr>
            <w:tcW w:w="2702" w:type="dxa"/>
          </w:tcPr>
          <w:p w14:paraId="5B1431D9" w14:textId="77777777" w:rsidR="00FE691D" w:rsidRPr="00F4520F" w:rsidRDefault="00FE691D" w:rsidP="0068547A">
            <w:r w:rsidRPr="00F4520F">
              <w:t>Hospitalisation_num</w:t>
            </w:r>
          </w:p>
        </w:tc>
        <w:tc>
          <w:tcPr>
            <w:tcW w:w="1998" w:type="dxa"/>
          </w:tcPr>
          <w:p w14:paraId="30C947C5" w14:textId="3F0CF5B4" w:rsidR="00FE691D" w:rsidRDefault="00FE691D" w:rsidP="0068547A">
            <w:r>
              <w:t>Prior hospitalisation in count</w:t>
            </w:r>
          </w:p>
        </w:tc>
      </w:tr>
      <w:tr w:rsidR="00FE691D" w14:paraId="2C5FB528" w14:textId="77777777" w:rsidTr="006B1ACA">
        <w:tc>
          <w:tcPr>
            <w:tcW w:w="1060" w:type="dxa"/>
            <w:vMerge/>
          </w:tcPr>
          <w:p w14:paraId="34E09F08" w14:textId="77777777" w:rsidR="00FE691D" w:rsidRDefault="00FE691D" w:rsidP="0068547A"/>
        </w:tc>
        <w:tc>
          <w:tcPr>
            <w:tcW w:w="1917" w:type="dxa"/>
            <w:vMerge/>
          </w:tcPr>
          <w:p w14:paraId="237EEFEC" w14:textId="448EC9CD" w:rsidR="00FE691D" w:rsidRDefault="00FE691D" w:rsidP="0068547A"/>
        </w:tc>
        <w:tc>
          <w:tcPr>
            <w:tcW w:w="2702" w:type="dxa"/>
          </w:tcPr>
          <w:p w14:paraId="57C6F1FF" w14:textId="77777777" w:rsidR="00FE691D" w:rsidRPr="00F4520F" w:rsidRDefault="00FE691D" w:rsidP="0068547A">
            <w:r w:rsidRPr="00F4520F">
              <w:t>Hospitalisation_cat</w:t>
            </w:r>
          </w:p>
        </w:tc>
        <w:tc>
          <w:tcPr>
            <w:tcW w:w="1998" w:type="dxa"/>
          </w:tcPr>
          <w:p w14:paraId="063EA57F" w14:textId="35E4D223" w:rsidR="00FE691D" w:rsidRDefault="00FE691D" w:rsidP="0068547A">
            <w:r>
              <w:t xml:space="preserve">Hospitalisation </w:t>
            </w:r>
            <w:r w:rsidRPr="00F4520F">
              <w:t>history</w:t>
            </w:r>
            <w:r>
              <w:t xml:space="preserve"> in categories</w:t>
            </w:r>
          </w:p>
        </w:tc>
      </w:tr>
      <w:tr w:rsidR="00FE691D" w14:paraId="66A62DCF" w14:textId="77777777" w:rsidTr="006B1ACA">
        <w:tc>
          <w:tcPr>
            <w:tcW w:w="1060" w:type="dxa"/>
            <w:vMerge/>
          </w:tcPr>
          <w:p w14:paraId="6547AE17" w14:textId="77777777" w:rsidR="00FE691D" w:rsidRDefault="00FE691D" w:rsidP="0068547A"/>
        </w:tc>
        <w:tc>
          <w:tcPr>
            <w:tcW w:w="1917" w:type="dxa"/>
            <w:vMerge/>
          </w:tcPr>
          <w:p w14:paraId="6EB585F6" w14:textId="1F6AF50D" w:rsidR="00FE691D" w:rsidRDefault="00FE691D" w:rsidP="0068547A"/>
        </w:tc>
        <w:tc>
          <w:tcPr>
            <w:tcW w:w="2702" w:type="dxa"/>
          </w:tcPr>
          <w:p w14:paraId="44E124AE" w14:textId="77777777" w:rsidR="00FE691D" w:rsidRPr="00F4520F" w:rsidRDefault="00FE691D" w:rsidP="0068547A">
            <w:r w:rsidRPr="00F4520F">
              <w:t>Hospitalisation_min</w:t>
            </w:r>
          </w:p>
        </w:tc>
        <w:tc>
          <w:tcPr>
            <w:tcW w:w="1998" w:type="dxa"/>
          </w:tcPr>
          <w:p w14:paraId="0C48F9DC" w14:textId="2835D0CB" w:rsidR="00FE691D" w:rsidRDefault="00FE691D" w:rsidP="0068547A">
            <w:r>
              <w:t>Minimal prior hospitalisation according to the category</w:t>
            </w:r>
          </w:p>
        </w:tc>
      </w:tr>
      <w:tr w:rsidR="00FE691D" w14:paraId="37346306" w14:textId="77777777" w:rsidTr="006B1ACA">
        <w:tc>
          <w:tcPr>
            <w:tcW w:w="1060" w:type="dxa"/>
            <w:vMerge/>
          </w:tcPr>
          <w:p w14:paraId="4DC6BA48" w14:textId="77777777" w:rsidR="00FE691D" w:rsidRDefault="00FE691D" w:rsidP="0068547A"/>
        </w:tc>
        <w:tc>
          <w:tcPr>
            <w:tcW w:w="1917" w:type="dxa"/>
            <w:vMerge/>
          </w:tcPr>
          <w:p w14:paraId="10384395" w14:textId="2DA92A41" w:rsidR="00FE691D" w:rsidRDefault="00FE691D" w:rsidP="0068547A"/>
        </w:tc>
        <w:tc>
          <w:tcPr>
            <w:tcW w:w="2702" w:type="dxa"/>
          </w:tcPr>
          <w:p w14:paraId="59855563" w14:textId="77777777" w:rsidR="00FE691D" w:rsidRPr="00F4520F" w:rsidRDefault="00FE691D" w:rsidP="0068547A">
            <w:r w:rsidRPr="00F4520F">
              <w:t>Hospitalisation_max</w:t>
            </w:r>
          </w:p>
        </w:tc>
        <w:tc>
          <w:tcPr>
            <w:tcW w:w="1998" w:type="dxa"/>
          </w:tcPr>
          <w:p w14:paraId="6B29A1E3" w14:textId="4951ED7F" w:rsidR="00FE691D" w:rsidRDefault="00FE691D" w:rsidP="0068547A">
            <w:r>
              <w:t>Maximal prior hospitalisation according to the category</w:t>
            </w:r>
          </w:p>
        </w:tc>
      </w:tr>
      <w:tr w:rsidR="00FE691D" w14:paraId="4E45E262" w14:textId="77777777" w:rsidTr="006B1ACA">
        <w:tc>
          <w:tcPr>
            <w:tcW w:w="1060" w:type="dxa"/>
            <w:vMerge/>
          </w:tcPr>
          <w:p w14:paraId="244B88E7" w14:textId="77777777" w:rsidR="00FE691D" w:rsidRDefault="00FE691D" w:rsidP="0068547A"/>
        </w:tc>
        <w:tc>
          <w:tcPr>
            <w:tcW w:w="1917" w:type="dxa"/>
            <w:vMerge/>
          </w:tcPr>
          <w:p w14:paraId="6FC7A3AF" w14:textId="038BC685" w:rsidR="00FE691D" w:rsidRDefault="00FE691D" w:rsidP="0068547A"/>
        </w:tc>
        <w:tc>
          <w:tcPr>
            <w:tcW w:w="2702" w:type="dxa"/>
          </w:tcPr>
          <w:p w14:paraId="58DF6DDA" w14:textId="77777777" w:rsidR="00FE691D" w:rsidRPr="00F4520F" w:rsidRDefault="00FE691D" w:rsidP="0068547A">
            <w:r w:rsidRPr="00F4520F">
              <w:t>Hospitalisation_format</w:t>
            </w:r>
          </w:p>
        </w:tc>
        <w:tc>
          <w:tcPr>
            <w:tcW w:w="1998" w:type="dxa"/>
          </w:tcPr>
          <w:p w14:paraId="0E863903" w14:textId="68FF3D62" w:rsidR="00FE691D" w:rsidRDefault="00FE691D" w:rsidP="0068547A">
            <w:r>
              <w:t xml:space="preserve">Format of hospitalisation </w:t>
            </w:r>
            <w:r w:rsidRPr="00F4520F">
              <w:t>history</w:t>
            </w:r>
          </w:p>
        </w:tc>
      </w:tr>
      <w:tr w:rsidR="00FE691D" w14:paraId="508075A8" w14:textId="77777777" w:rsidTr="006B1ACA">
        <w:tc>
          <w:tcPr>
            <w:tcW w:w="1060" w:type="dxa"/>
            <w:vMerge w:val="restart"/>
          </w:tcPr>
          <w:p w14:paraId="2DF205F2" w14:textId="2A284E75" w:rsidR="00FE691D" w:rsidRDefault="00B13960" w:rsidP="0068547A">
            <w:r>
              <w:t>6.6</w:t>
            </w:r>
          </w:p>
        </w:tc>
        <w:tc>
          <w:tcPr>
            <w:tcW w:w="1917" w:type="dxa"/>
            <w:vMerge w:val="restart"/>
          </w:tcPr>
          <w:p w14:paraId="6A0AAF94" w14:textId="6CE1CFE9" w:rsidR="00FE691D" w:rsidRDefault="00FE691D" w:rsidP="0068547A">
            <w:r>
              <w:t>For the variables of mOCS</w:t>
            </w:r>
          </w:p>
        </w:tc>
        <w:tc>
          <w:tcPr>
            <w:tcW w:w="2702" w:type="dxa"/>
          </w:tcPr>
          <w:p w14:paraId="36FEA2C6" w14:textId="7CA50118" w:rsidR="00FE691D" w:rsidRPr="00F4520F" w:rsidRDefault="00FE691D" w:rsidP="0068547A">
            <w:r w:rsidRPr="00F4520F">
              <w:t>mOCS_dose</w:t>
            </w:r>
          </w:p>
        </w:tc>
        <w:tc>
          <w:tcPr>
            <w:tcW w:w="1998" w:type="dxa"/>
          </w:tcPr>
          <w:p w14:paraId="61B74FE2" w14:textId="00F38A07" w:rsidR="00FE691D" w:rsidRDefault="00FE691D" w:rsidP="0068547A">
            <w:r>
              <w:t>mOCS dose in numeric</w:t>
            </w:r>
          </w:p>
        </w:tc>
      </w:tr>
      <w:tr w:rsidR="00FE691D" w14:paraId="748184AE" w14:textId="77777777" w:rsidTr="006B1ACA">
        <w:tc>
          <w:tcPr>
            <w:tcW w:w="1060" w:type="dxa"/>
            <w:vMerge/>
          </w:tcPr>
          <w:p w14:paraId="4A349D26" w14:textId="77777777" w:rsidR="00FE691D" w:rsidRDefault="00FE691D" w:rsidP="006847AD"/>
        </w:tc>
        <w:tc>
          <w:tcPr>
            <w:tcW w:w="1917" w:type="dxa"/>
            <w:vMerge/>
          </w:tcPr>
          <w:p w14:paraId="55FF1F0C" w14:textId="0CFC6829" w:rsidR="00FE691D" w:rsidRDefault="00FE691D" w:rsidP="006847AD"/>
        </w:tc>
        <w:tc>
          <w:tcPr>
            <w:tcW w:w="2702" w:type="dxa"/>
          </w:tcPr>
          <w:p w14:paraId="375704C6" w14:textId="43242ECC" w:rsidR="00FE691D" w:rsidRPr="00F4520F" w:rsidRDefault="00FE691D" w:rsidP="006847AD">
            <w:r w:rsidRPr="00F4520F">
              <w:t>mOCS_dose_cat</w:t>
            </w:r>
          </w:p>
        </w:tc>
        <w:tc>
          <w:tcPr>
            <w:tcW w:w="1998" w:type="dxa"/>
          </w:tcPr>
          <w:p w14:paraId="205EEB9C" w14:textId="5E241A01" w:rsidR="00FE691D" w:rsidRDefault="00FE691D" w:rsidP="006847AD">
            <w:r>
              <w:t>mOCS dose in categories</w:t>
            </w:r>
          </w:p>
        </w:tc>
      </w:tr>
      <w:tr w:rsidR="00FE691D" w14:paraId="26AAE24B" w14:textId="77777777" w:rsidTr="006B1ACA">
        <w:tc>
          <w:tcPr>
            <w:tcW w:w="1060" w:type="dxa"/>
            <w:vMerge/>
          </w:tcPr>
          <w:p w14:paraId="682D4876" w14:textId="77777777" w:rsidR="00FE691D" w:rsidRDefault="00FE691D" w:rsidP="006847AD"/>
        </w:tc>
        <w:tc>
          <w:tcPr>
            <w:tcW w:w="1917" w:type="dxa"/>
            <w:vMerge/>
          </w:tcPr>
          <w:p w14:paraId="6B2E7EBA" w14:textId="7AFA1CBC" w:rsidR="00FE691D" w:rsidRDefault="00FE691D" w:rsidP="006847AD"/>
        </w:tc>
        <w:tc>
          <w:tcPr>
            <w:tcW w:w="2702" w:type="dxa"/>
          </w:tcPr>
          <w:p w14:paraId="71C09775" w14:textId="61EF85FD" w:rsidR="00FE691D" w:rsidRPr="00F4520F" w:rsidRDefault="00FE691D" w:rsidP="006847AD">
            <w:r w:rsidRPr="00F4520F">
              <w:t>mOCS_dose_min</w:t>
            </w:r>
          </w:p>
        </w:tc>
        <w:tc>
          <w:tcPr>
            <w:tcW w:w="1998" w:type="dxa"/>
          </w:tcPr>
          <w:p w14:paraId="047F674F" w14:textId="62C60258" w:rsidR="00FE691D" w:rsidRDefault="00FE691D" w:rsidP="006847AD">
            <w:r>
              <w:t>Minimal mOCS dose according to the category</w:t>
            </w:r>
          </w:p>
        </w:tc>
      </w:tr>
      <w:tr w:rsidR="00FE691D" w14:paraId="68579272" w14:textId="77777777" w:rsidTr="006B1ACA">
        <w:tc>
          <w:tcPr>
            <w:tcW w:w="1060" w:type="dxa"/>
            <w:vMerge/>
          </w:tcPr>
          <w:p w14:paraId="34CD5683" w14:textId="77777777" w:rsidR="00FE691D" w:rsidRDefault="00FE691D" w:rsidP="006847AD"/>
        </w:tc>
        <w:tc>
          <w:tcPr>
            <w:tcW w:w="1917" w:type="dxa"/>
            <w:vMerge/>
          </w:tcPr>
          <w:p w14:paraId="04B8319D" w14:textId="6A2F5499" w:rsidR="00FE691D" w:rsidRDefault="00FE691D" w:rsidP="006847AD"/>
        </w:tc>
        <w:tc>
          <w:tcPr>
            <w:tcW w:w="2702" w:type="dxa"/>
          </w:tcPr>
          <w:p w14:paraId="295409C3" w14:textId="7C4B2A38" w:rsidR="00FE691D" w:rsidRPr="00F4520F" w:rsidRDefault="00FE691D" w:rsidP="006847AD">
            <w:r w:rsidRPr="00F4520F">
              <w:t>mOCS_dose_max</w:t>
            </w:r>
          </w:p>
        </w:tc>
        <w:tc>
          <w:tcPr>
            <w:tcW w:w="1998" w:type="dxa"/>
          </w:tcPr>
          <w:p w14:paraId="18073A62" w14:textId="41322AFE" w:rsidR="00FE691D" w:rsidRDefault="00FE691D" w:rsidP="006847AD">
            <w:r>
              <w:t>Maximal mOCS dose according to the category</w:t>
            </w:r>
          </w:p>
        </w:tc>
      </w:tr>
    </w:tbl>
    <w:p w14:paraId="37EC1446" w14:textId="77777777" w:rsidR="003D49C1" w:rsidRPr="00777C36" w:rsidRDefault="003D49C1" w:rsidP="003D49C1"/>
    <w:p w14:paraId="76D28649" w14:textId="77777777" w:rsidR="003D49C1" w:rsidRDefault="003D49C1" w:rsidP="003D49C1">
      <w:pPr>
        <w:pStyle w:val="Paragraphedeliste"/>
        <w:numPr>
          <w:ilvl w:val="0"/>
          <w:numId w:val="17"/>
        </w:numPr>
        <w:spacing w:after="160" w:line="278" w:lineRule="auto"/>
        <w:rPr>
          <w:b/>
          <w:bCs/>
        </w:rPr>
      </w:pPr>
      <w:r w:rsidRPr="00442A07">
        <w:rPr>
          <w:b/>
          <w:bCs/>
        </w:rPr>
        <w:t>Harmonization of ICS dose exposure</w:t>
      </w:r>
    </w:p>
    <w:p w14:paraId="69CFFA81" w14:textId="35E748F0" w:rsidR="004C795E" w:rsidRPr="00C367C5" w:rsidRDefault="00C367C5" w:rsidP="004C795E">
      <w:pPr>
        <w:pStyle w:val="Paragraphedeliste"/>
        <w:numPr>
          <w:ilvl w:val="1"/>
          <w:numId w:val="17"/>
        </w:numPr>
        <w:spacing w:after="160" w:line="278" w:lineRule="auto"/>
        <w:rPr>
          <w:b/>
          <w:bCs/>
        </w:rPr>
      </w:pPr>
      <w:r w:rsidRPr="00C367C5">
        <w:rPr>
          <w:b/>
          <w:bCs/>
        </w:rPr>
        <w:t xml:space="preserve">For </w:t>
      </w:r>
      <w:r w:rsidR="00B20FA3" w:rsidRPr="00C367C5">
        <w:rPr>
          <w:b/>
          <w:bCs/>
        </w:rPr>
        <w:t>ICS dose in numeric </w:t>
      </w:r>
    </w:p>
    <w:p w14:paraId="7BB84113" w14:textId="6560FD34" w:rsidR="004C3F3F" w:rsidRPr="00A30B75" w:rsidRDefault="00B91342" w:rsidP="004C3F3F">
      <w:pPr>
        <w:pStyle w:val="Paragraphedeliste"/>
        <w:numPr>
          <w:ilvl w:val="2"/>
          <w:numId w:val="17"/>
        </w:numPr>
        <w:spacing w:after="160" w:line="278" w:lineRule="auto"/>
        <w:rPr>
          <w:b/>
          <w:bCs/>
        </w:rPr>
      </w:pPr>
      <w:r w:rsidRPr="00A30B75">
        <w:rPr>
          <w:b/>
          <w:bCs/>
        </w:rPr>
        <w:t>Extracting the value in numeric when available in ics_dose</w:t>
      </w:r>
    </w:p>
    <w:p w14:paraId="7CEF6290" w14:textId="4F2B6095" w:rsidR="00B91342" w:rsidRPr="00B20FA3" w:rsidRDefault="00B20FA3" w:rsidP="00B91342">
      <w:pPr>
        <w:pStyle w:val="Paragraphedeliste"/>
        <w:numPr>
          <w:ilvl w:val="3"/>
          <w:numId w:val="17"/>
        </w:numPr>
        <w:spacing w:after="160" w:line="278" w:lineRule="auto"/>
      </w:pPr>
      <w:r>
        <w:t>C</w:t>
      </w:r>
      <w:r w:rsidR="00907A25" w:rsidRPr="00B20FA3">
        <w:t>reation of the function clean_ics_dose</w:t>
      </w:r>
    </w:p>
    <w:p w14:paraId="52843D9D" w14:textId="71547565" w:rsidR="00907A25" w:rsidRDefault="00907A25" w:rsidP="00B91342">
      <w:pPr>
        <w:pStyle w:val="Paragraphedeliste"/>
        <w:numPr>
          <w:ilvl w:val="3"/>
          <w:numId w:val="17"/>
        </w:numPr>
        <w:spacing w:after="160" w:line="278" w:lineRule="auto"/>
      </w:pPr>
      <w:r w:rsidRPr="00B20FA3">
        <w:lastRenderedPageBreak/>
        <w:t>Apply the function</w:t>
      </w:r>
    </w:p>
    <w:p w14:paraId="6E8AAE04" w14:textId="5A5D65BA" w:rsidR="00E041EC" w:rsidRPr="00A30B75" w:rsidRDefault="00E041EC" w:rsidP="00E041EC">
      <w:pPr>
        <w:pStyle w:val="Paragraphedeliste"/>
        <w:numPr>
          <w:ilvl w:val="2"/>
          <w:numId w:val="17"/>
        </w:numPr>
        <w:spacing w:after="160" w:line="278" w:lineRule="auto"/>
        <w:rPr>
          <w:b/>
          <w:bCs/>
        </w:rPr>
      </w:pPr>
      <w:r w:rsidRPr="00A30B75">
        <w:rPr>
          <w:b/>
          <w:bCs/>
        </w:rPr>
        <w:t>Adjusting the value according to the trials to harmonize the value of ICS_dose</w:t>
      </w:r>
      <w:r w:rsidR="007A70E1" w:rsidRPr="00A30B75">
        <w:rPr>
          <w:b/>
          <w:bCs/>
        </w:rPr>
        <w:t>_per_day</w:t>
      </w:r>
    </w:p>
    <w:p w14:paraId="00EF12F8" w14:textId="5FA9834B" w:rsidR="00B35834" w:rsidRPr="00B20FA3" w:rsidRDefault="00B35834" w:rsidP="00E041EC">
      <w:pPr>
        <w:pStyle w:val="Paragraphedeliste"/>
        <w:numPr>
          <w:ilvl w:val="3"/>
          <w:numId w:val="17"/>
        </w:numPr>
        <w:spacing w:after="160" w:line="278" w:lineRule="auto"/>
      </w:pPr>
      <w:r w:rsidRPr="00B20FA3">
        <w:t>Put the value of ICS_Dose_PER_DAY_clean as NA for the trials that we dont have the informations to calculate FP equivalent</w:t>
      </w:r>
    </w:p>
    <w:p w14:paraId="06178783" w14:textId="48BD08C5" w:rsidR="00B35834" w:rsidRPr="00B20FA3" w:rsidRDefault="00753324" w:rsidP="00E041EC">
      <w:pPr>
        <w:pStyle w:val="Paragraphedeliste"/>
        <w:numPr>
          <w:ilvl w:val="3"/>
          <w:numId w:val="17"/>
        </w:numPr>
        <w:spacing w:after="160" w:line="278" w:lineRule="auto"/>
      </w:pPr>
      <w:r w:rsidRPr="00B20FA3">
        <w:t>Put the value</w:t>
      </w:r>
      <w:r w:rsidR="00645AFB" w:rsidRPr="00B20FA3">
        <w:t xml:space="preserve"> of </w:t>
      </w:r>
      <w:r w:rsidRPr="00B20FA3">
        <w:t xml:space="preserve"> </w:t>
      </w:r>
      <w:r w:rsidR="00645AFB" w:rsidRPr="00B20FA3">
        <w:t>ICS type and dose d</w:t>
      </w:r>
      <w:r w:rsidRPr="00B20FA3">
        <w:t xml:space="preserve">uring </w:t>
      </w:r>
      <w:r w:rsidR="00645AFB" w:rsidRPr="00B20FA3">
        <w:t xml:space="preserve">follow-up </w:t>
      </w:r>
      <w:r w:rsidRPr="00B20FA3">
        <w:t xml:space="preserve">for the trials that the value are defined by the treatment arm : </w:t>
      </w:r>
      <w:r w:rsidR="0036641D" w:rsidRPr="00B20FA3">
        <w:t xml:space="preserve">CAPTAIN, </w:t>
      </w:r>
      <w:r w:rsidRPr="00B20FA3">
        <w:t xml:space="preserve">Novel_START, PACT and PRACTICAL </w:t>
      </w:r>
    </w:p>
    <w:p w14:paraId="1ED9CB34" w14:textId="267E405F" w:rsidR="0036641D" w:rsidRPr="00B20FA3" w:rsidRDefault="00474F05" w:rsidP="00E041EC">
      <w:pPr>
        <w:pStyle w:val="Paragraphedeliste"/>
        <w:numPr>
          <w:ilvl w:val="3"/>
          <w:numId w:val="17"/>
        </w:numPr>
        <w:spacing w:after="160" w:line="278" w:lineRule="auto"/>
      </w:pPr>
      <w:r w:rsidRPr="00B20FA3">
        <w:t xml:space="preserve">In </w:t>
      </w:r>
      <w:r w:rsidR="00645AFB" w:rsidRPr="00B20FA3">
        <w:t>COSTA</w:t>
      </w:r>
      <w:r w:rsidRPr="00B20FA3">
        <w:t>, the value of ICS_dose were provided as</w:t>
      </w:r>
      <w:r w:rsidR="00645AFB" w:rsidRPr="00B20FA3">
        <w:t xml:space="preserve"> FP equivalent</w:t>
      </w:r>
    </w:p>
    <w:p w14:paraId="25CF60CD" w14:textId="1E497967" w:rsidR="00474F05" w:rsidRPr="00B20FA3" w:rsidRDefault="00CB6B5B" w:rsidP="00E041EC">
      <w:pPr>
        <w:pStyle w:val="Paragraphedeliste"/>
        <w:numPr>
          <w:ilvl w:val="3"/>
          <w:numId w:val="17"/>
        </w:numPr>
        <w:spacing w:after="160" w:line="278" w:lineRule="auto"/>
      </w:pPr>
      <w:r w:rsidRPr="00B20FA3">
        <w:t>For LAVOLTA, in the extraction process the FP equivalent provided by the initial dataset have been multiplied by 2.5, ICS_Dose_PER_DAY_clean need to be divided by 2.5 to return to the real value</w:t>
      </w:r>
    </w:p>
    <w:p w14:paraId="47BFC3E5" w14:textId="4D47CD02" w:rsidR="00CB6B5B" w:rsidRPr="00A30B75" w:rsidRDefault="008503C3" w:rsidP="00B35834">
      <w:pPr>
        <w:pStyle w:val="Paragraphedeliste"/>
        <w:numPr>
          <w:ilvl w:val="2"/>
          <w:numId w:val="17"/>
        </w:numPr>
        <w:spacing w:after="160" w:line="278" w:lineRule="auto"/>
        <w:rPr>
          <w:b/>
          <w:bCs/>
        </w:rPr>
      </w:pPr>
      <w:r w:rsidRPr="00A30B75">
        <w:rPr>
          <w:b/>
          <w:bCs/>
        </w:rPr>
        <w:t>Standardization of ICS_TYPE names</w:t>
      </w:r>
    </w:p>
    <w:p w14:paraId="53C37A3B" w14:textId="078F81A4" w:rsidR="004D7643" w:rsidRPr="00A30B75" w:rsidRDefault="004D7643" w:rsidP="005B029A">
      <w:pPr>
        <w:pStyle w:val="Paragraphedeliste"/>
        <w:numPr>
          <w:ilvl w:val="2"/>
          <w:numId w:val="17"/>
        </w:numPr>
        <w:spacing w:after="160" w:line="278" w:lineRule="auto"/>
        <w:rPr>
          <w:b/>
          <w:bCs/>
        </w:rPr>
      </w:pPr>
      <w:r w:rsidRPr="00A30B75">
        <w:rPr>
          <w:b/>
          <w:bCs/>
        </w:rPr>
        <w:t>Calculation of FP_equivalent according to the ICS_dose and ICS_TYPE and GINA equivalency</w:t>
      </w:r>
    </w:p>
    <w:p w14:paraId="429754C4" w14:textId="36971731" w:rsidR="00907A25" w:rsidRPr="00A30B75" w:rsidRDefault="00097FB9" w:rsidP="00097FB9">
      <w:pPr>
        <w:pStyle w:val="Paragraphedeliste"/>
        <w:numPr>
          <w:ilvl w:val="1"/>
          <w:numId w:val="17"/>
        </w:numPr>
        <w:spacing w:after="160" w:line="278" w:lineRule="auto"/>
        <w:rPr>
          <w:b/>
          <w:bCs/>
        </w:rPr>
      </w:pPr>
      <w:r w:rsidRPr="00A30B75">
        <w:rPr>
          <w:b/>
          <w:bCs/>
        </w:rPr>
        <w:t>ICS dose in categories : p</w:t>
      </w:r>
      <w:r w:rsidR="00FC0403" w:rsidRPr="00A30B75">
        <w:rPr>
          <w:b/>
          <w:bCs/>
        </w:rPr>
        <w:t>utting the value in categories of ICS_dose</w:t>
      </w:r>
      <w:r w:rsidR="00610F94" w:rsidRPr="00A30B75">
        <w:rPr>
          <w:b/>
          <w:bCs/>
        </w:rPr>
        <w:t xml:space="preserve"> (ICS_Dose_cat)</w:t>
      </w:r>
    </w:p>
    <w:p w14:paraId="65D34165" w14:textId="490C1013" w:rsidR="00FC0403" w:rsidRPr="00B20FA3" w:rsidRDefault="000D119B" w:rsidP="00FC0403">
      <w:pPr>
        <w:pStyle w:val="Paragraphedeliste"/>
        <w:numPr>
          <w:ilvl w:val="2"/>
          <w:numId w:val="17"/>
        </w:numPr>
        <w:spacing w:after="160" w:line="278" w:lineRule="auto"/>
      </w:pPr>
      <w:r w:rsidRPr="00B20FA3">
        <w:t xml:space="preserve">For </w:t>
      </w:r>
      <w:r w:rsidR="0006476A" w:rsidRPr="00B20FA3">
        <w:t xml:space="preserve">NAVIGATOR and STRATOS </w:t>
      </w:r>
      <w:r w:rsidR="0015692E" w:rsidRPr="00B20FA3">
        <w:t>-&gt; ICS_TYPE is defining the category</w:t>
      </w:r>
    </w:p>
    <w:p w14:paraId="4CA569A9" w14:textId="1C54F091" w:rsidR="0006476A" w:rsidRPr="00B20FA3" w:rsidRDefault="000D119B" w:rsidP="00FC0403">
      <w:pPr>
        <w:pStyle w:val="Paragraphedeliste"/>
        <w:numPr>
          <w:ilvl w:val="2"/>
          <w:numId w:val="17"/>
        </w:numPr>
        <w:spacing w:after="160" w:line="278" w:lineRule="auto"/>
      </w:pPr>
      <w:r w:rsidRPr="00B20FA3">
        <w:t xml:space="preserve">For </w:t>
      </w:r>
      <w:r w:rsidR="0015692E" w:rsidRPr="00B20FA3">
        <w:t xml:space="preserve">DREAM and DRI12544 </w:t>
      </w:r>
      <w:r w:rsidRPr="00B20FA3">
        <w:t xml:space="preserve">-&gt; </w:t>
      </w:r>
      <w:r w:rsidR="0015692E" w:rsidRPr="00B20FA3">
        <w:t>ICS_DOSE_CLASS</w:t>
      </w:r>
      <w:r w:rsidRPr="00B20FA3">
        <w:t xml:space="preserve"> is defining the category</w:t>
      </w:r>
    </w:p>
    <w:p w14:paraId="64C84460" w14:textId="1666C6A1" w:rsidR="00DD6812" w:rsidRPr="00B20FA3" w:rsidRDefault="00DD6812" w:rsidP="004E7C30">
      <w:pPr>
        <w:pStyle w:val="Paragraphedeliste"/>
        <w:numPr>
          <w:ilvl w:val="2"/>
          <w:numId w:val="17"/>
        </w:numPr>
        <w:spacing w:after="160" w:line="278" w:lineRule="auto"/>
      </w:pPr>
      <w:r w:rsidRPr="00B20FA3">
        <w:t>For each trial -&gt; Calculate the ICS_DOSE_Category</w:t>
      </w:r>
    </w:p>
    <w:p w14:paraId="23FFA1A6" w14:textId="6CB0D84A" w:rsidR="004E7C30" w:rsidRPr="00A30B75" w:rsidRDefault="004E7C30" w:rsidP="003D49C1">
      <w:pPr>
        <w:pStyle w:val="Paragraphedeliste"/>
        <w:numPr>
          <w:ilvl w:val="1"/>
          <w:numId w:val="17"/>
        </w:numPr>
        <w:spacing w:after="160" w:line="278" w:lineRule="auto"/>
        <w:rPr>
          <w:b/>
          <w:bCs/>
        </w:rPr>
      </w:pPr>
      <w:r w:rsidRPr="00A30B75">
        <w:rPr>
          <w:b/>
          <w:bCs/>
        </w:rPr>
        <w:t>Define the boundaries of ICS_Dose</w:t>
      </w:r>
      <w:r w:rsidR="00C51FCB" w:rsidRPr="00A30B75">
        <w:rPr>
          <w:b/>
          <w:bCs/>
        </w:rPr>
        <w:t>_FP_equivalent (min and max</w:t>
      </w:r>
      <w:r w:rsidR="00DC0B97" w:rsidRPr="00A30B75">
        <w:rPr>
          <w:b/>
          <w:bCs/>
        </w:rPr>
        <w:t>)</w:t>
      </w:r>
      <w:r w:rsidR="00C51FCB" w:rsidRPr="00A30B75">
        <w:rPr>
          <w:b/>
          <w:bCs/>
        </w:rPr>
        <w:t xml:space="preserve"> for the trials that </w:t>
      </w:r>
      <w:r w:rsidR="00DC0B97" w:rsidRPr="00A30B75">
        <w:rPr>
          <w:b/>
          <w:bCs/>
        </w:rPr>
        <w:t>we dont have the exact value (but in categories)</w:t>
      </w:r>
    </w:p>
    <w:p w14:paraId="400A5DD4" w14:textId="133EF577" w:rsidR="005978F3" w:rsidRDefault="005978F3" w:rsidP="005978F3">
      <w:pPr>
        <w:pStyle w:val="Paragraphedeliste"/>
        <w:numPr>
          <w:ilvl w:val="2"/>
          <w:numId w:val="17"/>
        </w:numPr>
        <w:spacing w:after="160" w:line="278" w:lineRule="auto"/>
      </w:pPr>
      <w:r>
        <w:t xml:space="preserve">Calculation of min and max according to the </w:t>
      </w:r>
      <w:r w:rsidRPr="005978F3">
        <w:t>ICS_Dose_Category</w:t>
      </w:r>
    </w:p>
    <w:p w14:paraId="11EB6F01" w14:textId="1444C518" w:rsidR="00DC0B97" w:rsidRDefault="005978F3" w:rsidP="00097FB9">
      <w:pPr>
        <w:pStyle w:val="Paragraphedeliste"/>
        <w:numPr>
          <w:ilvl w:val="2"/>
          <w:numId w:val="17"/>
        </w:numPr>
        <w:spacing w:after="160" w:line="278" w:lineRule="auto"/>
      </w:pPr>
      <w:r>
        <w:t xml:space="preserve">Adjusting </w:t>
      </w:r>
      <w:r w:rsidR="00AF0F6C" w:rsidRPr="00AF0F6C">
        <w:t>ICS_Dose_FP_equivalent_max according to</w:t>
      </w:r>
      <w:r w:rsidR="00AF0F6C">
        <w:t xml:space="preserve"> elligibility of the trial</w:t>
      </w:r>
    </w:p>
    <w:p w14:paraId="770DD9BB" w14:textId="07C7FA07" w:rsidR="003D49C1" w:rsidRPr="00442A07" w:rsidRDefault="003D49C1" w:rsidP="003D49C1">
      <w:pPr>
        <w:pStyle w:val="Paragraphedeliste"/>
        <w:numPr>
          <w:ilvl w:val="0"/>
          <w:numId w:val="17"/>
        </w:numPr>
        <w:spacing w:after="160" w:line="278" w:lineRule="auto"/>
        <w:rPr>
          <w:b/>
          <w:bCs/>
        </w:rPr>
      </w:pPr>
      <w:r w:rsidRPr="00442A07">
        <w:rPr>
          <w:b/>
          <w:bCs/>
        </w:rPr>
        <w:t>Putting the value of the variables that defined by the</w:t>
      </w:r>
      <w:r w:rsidR="00962DCF">
        <w:rPr>
          <w:b/>
          <w:bCs/>
        </w:rPr>
        <w:t xml:space="preserve"> </w:t>
      </w:r>
      <w:r w:rsidRPr="00442A07">
        <w:rPr>
          <w:b/>
          <w:bCs/>
        </w:rPr>
        <w:t>elligibility/structure/arms of the trials</w:t>
      </w:r>
    </w:p>
    <w:tbl>
      <w:tblPr>
        <w:tblStyle w:val="Grilledutableau"/>
        <w:tblW w:w="8080" w:type="dxa"/>
        <w:tblInd w:w="704" w:type="dxa"/>
        <w:tblLayout w:type="fixed"/>
        <w:tblLook w:val="04A0" w:firstRow="1" w:lastRow="0" w:firstColumn="1" w:lastColumn="0" w:noHBand="0" w:noVBand="1"/>
      </w:tblPr>
      <w:tblGrid>
        <w:gridCol w:w="709"/>
        <w:gridCol w:w="2216"/>
        <w:gridCol w:w="2216"/>
        <w:gridCol w:w="2939"/>
      </w:tblGrid>
      <w:tr w:rsidR="00197D8E" w:rsidRPr="00442A07" w14:paraId="15C060A4" w14:textId="77777777" w:rsidTr="00C76182">
        <w:tc>
          <w:tcPr>
            <w:tcW w:w="709" w:type="dxa"/>
          </w:tcPr>
          <w:p w14:paraId="1D499B03" w14:textId="11308366" w:rsidR="00197D8E" w:rsidRPr="00442A07" w:rsidRDefault="00C76182" w:rsidP="007C44C8">
            <w:pPr>
              <w:rPr>
                <w:b/>
                <w:bCs/>
              </w:rPr>
            </w:pPr>
            <w:r>
              <w:rPr>
                <w:b/>
                <w:bCs/>
              </w:rPr>
              <w:t>ID</w:t>
            </w:r>
          </w:p>
        </w:tc>
        <w:tc>
          <w:tcPr>
            <w:tcW w:w="2216" w:type="dxa"/>
          </w:tcPr>
          <w:p w14:paraId="6966C1CF" w14:textId="0EF6633C" w:rsidR="00197D8E" w:rsidRPr="00442A07" w:rsidRDefault="00197D8E" w:rsidP="007C44C8">
            <w:pPr>
              <w:rPr>
                <w:b/>
                <w:bCs/>
              </w:rPr>
            </w:pPr>
            <w:r w:rsidRPr="00442A07">
              <w:rPr>
                <w:b/>
                <w:bCs/>
              </w:rPr>
              <w:t>Variable</w:t>
            </w:r>
          </w:p>
        </w:tc>
        <w:tc>
          <w:tcPr>
            <w:tcW w:w="2216" w:type="dxa"/>
          </w:tcPr>
          <w:p w14:paraId="26260B2D" w14:textId="77777777" w:rsidR="00197D8E" w:rsidRPr="00442A07" w:rsidRDefault="00197D8E" w:rsidP="007C44C8">
            <w:pPr>
              <w:rPr>
                <w:b/>
                <w:bCs/>
              </w:rPr>
            </w:pPr>
            <w:r w:rsidRPr="00442A07">
              <w:rPr>
                <w:b/>
                <w:bCs/>
              </w:rPr>
              <w:t>Observation</w:t>
            </w:r>
          </w:p>
        </w:tc>
        <w:tc>
          <w:tcPr>
            <w:tcW w:w="2939" w:type="dxa"/>
          </w:tcPr>
          <w:p w14:paraId="1C87832F" w14:textId="77777777" w:rsidR="00197D8E" w:rsidRPr="00442A07" w:rsidRDefault="00197D8E" w:rsidP="007C44C8">
            <w:pPr>
              <w:rPr>
                <w:b/>
                <w:bCs/>
              </w:rPr>
            </w:pPr>
            <w:r w:rsidRPr="00442A07">
              <w:rPr>
                <w:b/>
                <w:bCs/>
              </w:rPr>
              <w:t>Modification</w:t>
            </w:r>
          </w:p>
        </w:tc>
      </w:tr>
      <w:tr w:rsidR="00197D8E" w14:paraId="49E2646C" w14:textId="77777777" w:rsidTr="00C76182">
        <w:tc>
          <w:tcPr>
            <w:tcW w:w="709" w:type="dxa"/>
          </w:tcPr>
          <w:p w14:paraId="52B5F189" w14:textId="418F8D99" w:rsidR="00197D8E" w:rsidRPr="00174898" w:rsidRDefault="00C76182" w:rsidP="007C44C8">
            <w:r>
              <w:t>8.1</w:t>
            </w:r>
          </w:p>
        </w:tc>
        <w:tc>
          <w:tcPr>
            <w:tcW w:w="2216" w:type="dxa"/>
          </w:tcPr>
          <w:p w14:paraId="104840C2" w14:textId="2602C114" w:rsidR="00197D8E" w:rsidRDefault="00197D8E" w:rsidP="007C44C8">
            <w:r w:rsidRPr="00174898">
              <w:t>Pack_year</w:t>
            </w:r>
          </w:p>
        </w:tc>
        <w:tc>
          <w:tcPr>
            <w:tcW w:w="2216" w:type="dxa"/>
          </w:tcPr>
          <w:p w14:paraId="3EE90966" w14:textId="77777777" w:rsidR="00197D8E" w:rsidRPr="00174898" w:rsidRDefault="00197D8E" w:rsidP="007C44C8">
            <w:r w:rsidRPr="00095191">
              <w:t xml:space="preserve">In </w:t>
            </w:r>
            <w:r>
              <w:t xml:space="preserve">the trial </w:t>
            </w:r>
            <w:r w:rsidRPr="00095191">
              <w:t>PACT</w:t>
            </w:r>
            <w:r>
              <w:t>, a</w:t>
            </w:r>
            <w:r w:rsidRPr="00095191">
              <w:t xml:space="preserve">ll </w:t>
            </w:r>
            <w:r>
              <w:t>subjects</w:t>
            </w:r>
            <w:r w:rsidRPr="00095191">
              <w:t xml:space="preserve"> are </w:t>
            </w:r>
            <w:r>
              <w:t>« </w:t>
            </w:r>
            <w:r w:rsidRPr="00095191">
              <w:t>Never</w:t>
            </w:r>
            <w:r>
              <w:t> »</w:t>
            </w:r>
            <w:r w:rsidRPr="00095191">
              <w:t xml:space="preserve"> smoker</w:t>
            </w:r>
          </w:p>
        </w:tc>
        <w:tc>
          <w:tcPr>
            <w:tcW w:w="2939" w:type="dxa"/>
          </w:tcPr>
          <w:p w14:paraId="0D1A6D5E" w14:textId="77777777" w:rsidR="00197D8E" w:rsidRDefault="00197D8E" w:rsidP="007C44C8">
            <w:r w:rsidRPr="00174898">
              <w:t>Pack_year : ~ 0 when Enrolled_Trial_name == « PACT »</w:t>
            </w:r>
          </w:p>
        </w:tc>
      </w:tr>
      <w:tr w:rsidR="00A769B2" w14:paraId="6BF7A40B" w14:textId="77777777" w:rsidTr="00C76182">
        <w:tc>
          <w:tcPr>
            <w:tcW w:w="709" w:type="dxa"/>
          </w:tcPr>
          <w:p w14:paraId="281AF62A" w14:textId="2227E1BA" w:rsidR="00A769B2" w:rsidRDefault="00A769B2" w:rsidP="007C44C8">
            <w:r>
              <w:t>8.2</w:t>
            </w:r>
          </w:p>
        </w:tc>
        <w:tc>
          <w:tcPr>
            <w:tcW w:w="2216" w:type="dxa"/>
          </w:tcPr>
          <w:p w14:paraId="2D6271B7" w14:textId="21695E41" w:rsidR="00A769B2" w:rsidRPr="00174898" w:rsidRDefault="00A769B2" w:rsidP="007C44C8">
            <w:r w:rsidRPr="00A769B2">
              <w:t>Pack_years_cat</w:t>
            </w:r>
          </w:p>
        </w:tc>
        <w:tc>
          <w:tcPr>
            <w:tcW w:w="2216" w:type="dxa"/>
          </w:tcPr>
          <w:p w14:paraId="34B145C2" w14:textId="25EC1F84" w:rsidR="00A769B2" w:rsidRPr="00095191" w:rsidRDefault="00A769B2" w:rsidP="007C44C8">
            <w:r w:rsidRPr="00095191">
              <w:t xml:space="preserve">In </w:t>
            </w:r>
            <w:r>
              <w:t xml:space="preserve">the trial </w:t>
            </w:r>
            <w:r w:rsidRPr="00095191">
              <w:t>PACT</w:t>
            </w:r>
            <w:r>
              <w:t>, a</w:t>
            </w:r>
            <w:r w:rsidRPr="00095191">
              <w:t xml:space="preserve">ll </w:t>
            </w:r>
            <w:r>
              <w:t>subjects</w:t>
            </w:r>
            <w:r w:rsidRPr="00095191">
              <w:t xml:space="preserve"> are </w:t>
            </w:r>
            <w:r>
              <w:t>« </w:t>
            </w:r>
            <w:r w:rsidRPr="00095191">
              <w:t>Never</w:t>
            </w:r>
            <w:r>
              <w:t> »</w:t>
            </w:r>
            <w:r w:rsidRPr="00095191">
              <w:t xml:space="preserve"> smoker</w:t>
            </w:r>
          </w:p>
        </w:tc>
        <w:tc>
          <w:tcPr>
            <w:tcW w:w="2939" w:type="dxa"/>
          </w:tcPr>
          <w:p w14:paraId="0FCDF9DF" w14:textId="710F5DAB" w:rsidR="00A769B2" w:rsidRPr="00174898" w:rsidRDefault="000F2C5A" w:rsidP="007C44C8">
            <w:r>
              <w:t>Was putted as NA</w:t>
            </w:r>
            <w:r w:rsidR="00A57CE0">
              <w:t xml:space="preserve"> </w:t>
            </w:r>
            <w:r>
              <w:t>because</w:t>
            </w:r>
            <w:r w:rsidR="00E10C75">
              <w:t xml:space="preserve"> the result is available </w:t>
            </w:r>
            <w:r w:rsidR="00CC0082">
              <w:t>in</w:t>
            </w:r>
            <w:r w:rsidR="00887026">
              <w:t xml:space="preserve"> numeric value (0)</w:t>
            </w:r>
            <w:r w:rsidR="00A57CE0">
              <w:t xml:space="preserve"> </w:t>
            </w:r>
          </w:p>
        </w:tc>
      </w:tr>
      <w:tr w:rsidR="00C76182" w14:paraId="4AE9642E" w14:textId="77777777" w:rsidTr="00C76182">
        <w:tc>
          <w:tcPr>
            <w:tcW w:w="709" w:type="dxa"/>
            <w:vMerge w:val="restart"/>
          </w:tcPr>
          <w:p w14:paraId="2173C64F" w14:textId="307C896A" w:rsidR="00C76182" w:rsidRDefault="00C76182" w:rsidP="007C44C8">
            <w:r>
              <w:t>8.</w:t>
            </w:r>
            <w:r w:rsidR="00306208">
              <w:t>3</w:t>
            </w:r>
          </w:p>
        </w:tc>
        <w:tc>
          <w:tcPr>
            <w:tcW w:w="2216" w:type="dxa"/>
            <w:vMerge w:val="restart"/>
          </w:tcPr>
          <w:p w14:paraId="0D3362B2" w14:textId="6F1205C2" w:rsidR="00C76182" w:rsidRDefault="00C76182" w:rsidP="007C44C8">
            <w:r>
              <w:t>LABA</w:t>
            </w:r>
          </w:p>
        </w:tc>
        <w:tc>
          <w:tcPr>
            <w:tcW w:w="2216" w:type="dxa"/>
          </w:tcPr>
          <w:p w14:paraId="075E09E1" w14:textId="77777777" w:rsidR="00C76182" w:rsidRDefault="00C76182" w:rsidP="007C44C8">
            <w:r>
              <w:t>Some trials has LABA use as an inclusion criteria but do not provide the values of LABA variable</w:t>
            </w:r>
          </w:p>
        </w:tc>
        <w:tc>
          <w:tcPr>
            <w:tcW w:w="2939" w:type="dxa"/>
          </w:tcPr>
          <w:p w14:paraId="3DADAD98" w14:textId="77777777" w:rsidR="00C76182" w:rsidRDefault="00C76182" w:rsidP="007C44C8">
            <w:r w:rsidRPr="00E4032D">
              <w:t xml:space="preserve">Putting as </w:t>
            </w:r>
            <w:r>
              <w:t>« </w:t>
            </w:r>
            <w:r w:rsidRPr="00E4032D">
              <w:t>Yes</w:t>
            </w:r>
            <w:r>
              <w:t xml:space="preserve"> » </w:t>
            </w:r>
            <w:r w:rsidRPr="00E4032D">
              <w:t xml:space="preserve">for the trials that </w:t>
            </w:r>
            <w:r>
              <w:t>LABA is</w:t>
            </w:r>
            <w:r w:rsidRPr="00E4032D">
              <w:t xml:space="preserve"> </w:t>
            </w:r>
            <w:r>
              <w:t>an inclusion criteria and missing</w:t>
            </w:r>
          </w:p>
        </w:tc>
      </w:tr>
      <w:tr w:rsidR="00C76182" w14:paraId="5AFA3611" w14:textId="77777777" w:rsidTr="00C76182">
        <w:tc>
          <w:tcPr>
            <w:tcW w:w="709" w:type="dxa"/>
            <w:vMerge/>
          </w:tcPr>
          <w:p w14:paraId="0A4EB950" w14:textId="77777777" w:rsidR="00C76182" w:rsidRDefault="00C76182" w:rsidP="007C44C8"/>
        </w:tc>
        <w:tc>
          <w:tcPr>
            <w:tcW w:w="2216" w:type="dxa"/>
            <w:vMerge/>
          </w:tcPr>
          <w:p w14:paraId="76B508E2" w14:textId="39263868" w:rsidR="00C76182" w:rsidRDefault="00C76182" w:rsidP="007C44C8"/>
        </w:tc>
        <w:tc>
          <w:tcPr>
            <w:tcW w:w="2216" w:type="dxa"/>
          </w:tcPr>
          <w:p w14:paraId="1A22AD95" w14:textId="77777777" w:rsidR="00C76182" w:rsidRDefault="00C76182" w:rsidP="007C44C8">
            <w:r>
              <w:t>Some trials has LABA use as an exclusion criteria but do not provide the values of LABA variable</w:t>
            </w:r>
          </w:p>
        </w:tc>
        <w:tc>
          <w:tcPr>
            <w:tcW w:w="2939" w:type="dxa"/>
          </w:tcPr>
          <w:p w14:paraId="3F69DAC3" w14:textId="77777777" w:rsidR="00C76182" w:rsidRDefault="00C76182" w:rsidP="007C44C8">
            <w:r w:rsidRPr="00E4032D">
              <w:t xml:space="preserve">Putting as </w:t>
            </w:r>
            <w:r>
              <w:t xml:space="preserve">« No » </w:t>
            </w:r>
            <w:r w:rsidRPr="00E4032D">
              <w:t xml:space="preserve">for the trials that </w:t>
            </w:r>
            <w:r>
              <w:t>LABA is</w:t>
            </w:r>
            <w:r w:rsidRPr="00E4032D">
              <w:t xml:space="preserve"> </w:t>
            </w:r>
            <w:r>
              <w:t>an exclusion criteria and missing</w:t>
            </w:r>
          </w:p>
        </w:tc>
      </w:tr>
      <w:tr w:rsidR="00C76182" w14:paraId="488455CC" w14:textId="77777777" w:rsidTr="00C76182">
        <w:tc>
          <w:tcPr>
            <w:tcW w:w="709" w:type="dxa"/>
            <w:vMerge/>
          </w:tcPr>
          <w:p w14:paraId="76559106" w14:textId="77777777" w:rsidR="00C76182" w:rsidRDefault="00C76182" w:rsidP="007C44C8"/>
        </w:tc>
        <w:tc>
          <w:tcPr>
            <w:tcW w:w="2216" w:type="dxa"/>
            <w:vMerge/>
          </w:tcPr>
          <w:p w14:paraId="4BF9121A" w14:textId="1BC882FB" w:rsidR="00C76182" w:rsidRDefault="00C76182" w:rsidP="007C44C8"/>
        </w:tc>
        <w:tc>
          <w:tcPr>
            <w:tcW w:w="2216" w:type="dxa"/>
          </w:tcPr>
          <w:p w14:paraId="2D3846D0" w14:textId="77777777" w:rsidR="00C76182" w:rsidRDefault="00C76182" w:rsidP="007C44C8">
            <w:r>
              <w:t>Some trials has arms that define the presence or not of LABA</w:t>
            </w:r>
          </w:p>
        </w:tc>
        <w:tc>
          <w:tcPr>
            <w:tcW w:w="2939" w:type="dxa"/>
          </w:tcPr>
          <w:p w14:paraId="63016B75" w14:textId="77777777" w:rsidR="00C76182" w:rsidRDefault="00C76182" w:rsidP="007C44C8">
            <w:r w:rsidRPr="000C21DF">
              <w:t>CAPTAIN</w:t>
            </w:r>
            <w:r>
              <w:t> </w:t>
            </w:r>
            <w:r w:rsidRPr="000C21DF">
              <w:t xml:space="preserve">: </w:t>
            </w:r>
            <w:r>
              <w:t>« </w:t>
            </w:r>
            <w:r w:rsidRPr="000C21DF">
              <w:t>Yes</w:t>
            </w:r>
            <w:r>
              <w:t> »</w:t>
            </w:r>
            <w:r w:rsidRPr="000C21DF">
              <w:t xml:space="preserve"> </w:t>
            </w:r>
            <w:r>
              <w:t>for all arms</w:t>
            </w:r>
            <w:r>
              <w:br/>
            </w:r>
            <w:r>
              <w:br/>
            </w:r>
            <w:r w:rsidRPr="000C21DF">
              <w:t>Novel_START</w:t>
            </w:r>
            <w:r>
              <w:t xml:space="preserve"> </w:t>
            </w:r>
            <w:r w:rsidRPr="006A075A">
              <w:t xml:space="preserve">~ </w:t>
            </w:r>
            <w:r>
              <w:t>« </w:t>
            </w:r>
            <w:r w:rsidRPr="006A075A">
              <w:t>No</w:t>
            </w:r>
            <w:r>
              <w:t> » for the « </w:t>
            </w:r>
            <w:r w:rsidRPr="006A075A">
              <w:t>Salbutamol_PRN</w:t>
            </w:r>
            <w:r>
              <w:t> » arm</w:t>
            </w:r>
            <w:r>
              <w:br/>
            </w:r>
            <w:r>
              <w:br/>
              <w:t>For PACT : « </w:t>
            </w:r>
            <w:r w:rsidRPr="000C21DF">
              <w:t>Yes</w:t>
            </w:r>
            <w:r>
              <w:t> » or «No » according to the arms : « </w:t>
            </w:r>
            <w:r w:rsidRPr="00055A0F">
              <w:t>Advair</w:t>
            </w:r>
            <w:r>
              <w:t> », « </w:t>
            </w:r>
            <w:r w:rsidRPr="00055A0F">
              <w:t>Flovent</w:t>
            </w:r>
            <w:r>
              <w:t> » or « </w:t>
            </w:r>
            <w:r w:rsidRPr="00055A0F">
              <w:t>Montelukast</w:t>
            </w:r>
            <w:r>
              <w:t> »</w:t>
            </w:r>
            <w:r>
              <w:br/>
            </w:r>
            <w:r>
              <w:br/>
            </w:r>
            <w:r w:rsidRPr="00055A0F">
              <w:t xml:space="preserve">PRACTICAL </w:t>
            </w:r>
            <w:r w:rsidRPr="006A075A">
              <w:t xml:space="preserve">~ </w:t>
            </w:r>
            <w:r>
              <w:t>« </w:t>
            </w:r>
            <w:r w:rsidRPr="006A075A">
              <w:t>No</w:t>
            </w:r>
            <w:r>
              <w:t> » for the « </w:t>
            </w:r>
            <w:r w:rsidRPr="00055A0F">
              <w:t>BUD400_Terbutaline_PRN</w:t>
            </w:r>
            <w:r>
              <w:t> » arm</w:t>
            </w:r>
          </w:p>
        </w:tc>
      </w:tr>
      <w:tr w:rsidR="0043177F" w14:paraId="331DBB5A" w14:textId="77777777" w:rsidTr="00C76182">
        <w:tc>
          <w:tcPr>
            <w:tcW w:w="709" w:type="dxa"/>
            <w:vMerge w:val="restart"/>
          </w:tcPr>
          <w:p w14:paraId="4A426DED" w14:textId="70EF158E" w:rsidR="0043177F" w:rsidRDefault="0043177F" w:rsidP="007C44C8">
            <w:r>
              <w:t>8.</w:t>
            </w:r>
            <w:r w:rsidR="00306208">
              <w:t>4</w:t>
            </w:r>
          </w:p>
        </w:tc>
        <w:tc>
          <w:tcPr>
            <w:tcW w:w="2216" w:type="dxa"/>
            <w:vMerge w:val="restart"/>
          </w:tcPr>
          <w:p w14:paraId="17DC5B56" w14:textId="47D17A02" w:rsidR="0043177F" w:rsidRDefault="0043177F" w:rsidP="007C44C8">
            <w:r>
              <w:t>LTRA</w:t>
            </w:r>
          </w:p>
        </w:tc>
        <w:tc>
          <w:tcPr>
            <w:tcW w:w="2216" w:type="dxa"/>
          </w:tcPr>
          <w:p w14:paraId="7BA8BF1E" w14:textId="77777777" w:rsidR="0043177F" w:rsidRDefault="0043177F" w:rsidP="007C44C8">
            <w:r>
              <w:t>Some trials has LTRA use as an exclusion criteria but do not provide the values of LTRA variable</w:t>
            </w:r>
          </w:p>
        </w:tc>
        <w:tc>
          <w:tcPr>
            <w:tcW w:w="2939" w:type="dxa"/>
          </w:tcPr>
          <w:p w14:paraId="13B8C9AD" w14:textId="77777777" w:rsidR="0043177F" w:rsidRDefault="0043177F" w:rsidP="007C44C8">
            <w:r w:rsidRPr="00E4032D">
              <w:t xml:space="preserve">Putting as </w:t>
            </w:r>
            <w:r>
              <w:t xml:space="preserve">« No » </w:t>
            </w:r>
            <w:r w:rsidRPr="00E4032D">
              <w:t xml:space="preserve">for the trials that </w:t>
            </w:r>
            <w:r>
              <w:t>LTRA is</w:t>
            </w:r>
            <w:r w:rsidRPr="00E4032D">
              <w:t xml:space="preserve"> </w:t>
            </w:r>
            <w:r>
              <w:t>an exclusion criteria and missing</w:t>
            </w:r>
          </w:p>
        </w:tc>
      </w:tr>
      <w:tr w:rsidR="0043177F" w14:paraId="01A402F3" w14:textId="77777777" w:rsidTr="00C76182">
        <w:tc>
          <w:tcPr>
            <w:tcW w:w="709" w:type="dxa"/>
            <w:vMerge/>
          </w:tcPr>
          <w:p w14:paraId="44867D8D" w14:textId="77777777" w:rsidR="0043177F" w:rsidRDefault="0043177F" w:rsidP="007C44C8"/>
        </w:tc>
        <w:tc>
          <w:tcPr>
            <w:tcW w:w="2216" w:type="dxa"/>
            <w:vMerge/>
          </w:tcPr>
          <w:p w14:paraId="16A94CCE" w14:textId="0ED961B8" w:rsidR="0043177F" w:rsidRDefault="0043177F" w:rsidP="007C44C8"/>
        </w:tc>
        <w:tc>
          <w:tcPr>
            <w:tcW w:w="2216" w:type="dxa"/>
          </w:tcPr>
          <w:p w14:paraId="77F43DE5" w14:textId="77777777" w:rsidR="0043177F" w:rsidRDefault="0043177F" w:rsidP="007C44C8">
            <w:r>
              <w:t>Some trials has arms that define the presence or not of LTRA</w:t>
            </w:r>
          </w:p>
        </w:tc>
        <w:tc>
          <w:tcPr>
            <w:tcW w:w="2939" w:type="dxa"/>
          </w:tcPr>
          <w:p w14:paraId="6FF769D5" w14:textId="77777777" w:rsidR="0043177F" w:rsidRDefault="0043177F" w:rsidP="007C44C8">
            <w:r>
              <w:t>For PACT : « </w:t>
            </w:r>
            <w:r w:rsidRPr="000C21DF">
              <w:t>Yes</w:t>
            </w:r>
            <w:r>
              <w:t> » or «No » according to the arms : « </w:t>
            </w:r>
            <w:r w:rsidRPr="00055A0F">
              <w:t>Advair</w:t>
            </w:r>
            <w:r>
              <w:t> », « </w:t>
            </w:r>
            <w:r w:rsidRPr="00055A0F">
              <w:t>Flovent</w:t>
            </w:r>
            <w:r>
              <w:t> » or « </w:t>
            </w:r>
            <w:r w:rsidRPr="00055A0F">
              <w:t>Montelukast</w:t>
            </w:r>
            <w:r>
              <w:t> »</w:t>
            </w:r>
          </w:p>
        </w:tc>
      </w:tr>
      <w:tr w:rsidR="001D6497" w14:paraId="1DBE3A8A" w14:textId="77777777" w:rsidTr="00C76182">
        <w:tc>
          <w:tcPr>
            <w:tcW w:w="709" w:type="dxa"/>
            <w:vMerge w:val="restart"/>
          </w:tcPr>
          <w:p w14:paraId="75DABB3A" w14:textId="64E03075" w:rsidR="001D6497" w:rsidRPr="00A3219A" w:rsidRDefault="001D6497" w:rsidP="007C44C8">
            <w:r>
              <w:t>8</w:t>
            </w:r>
            <w:r w:rsidR="00DE01B4">
              <w:t>.</w:t>
            </w:r>
            <w:r w:rsidR="00306208">
              <w:t>5</w:t>
            </w:r>
          </w:p>
        </w:tc>
        <w:tc>
          <w:tcPr>
            <w:tcW w:w="2216" w:type="dxa"/>
            <w:vMerge w:val="restart"/>
          </w:tcPr>
          <w:p w14:paraId="0C11CD6B" w14:textId="5A07BC96" w:rsidR="001D6497" w:rsidRDefault="001D6497" w:rsidP="007C44C8">
            <w:r w:rsidRPr="00A3219A">
              <w:t>LAMA</w:t>
            </w:r>
          </w:p>
        </w:tc>
        <w:tc>
          <w:tcPr>
            <w:tcW w:w="2216" w:type="dxa"/>
          </w:tcPr>
          <w:p w14:paraId="22022AA3" w14:textId="77777777" w:rsidR="001D6497" w:rsidRDefault="001D6497" w:rsidP="007C44C8">
            <w:r>
              <w:t>Some trials has LAMA use as an exclusion criteria but do not provide the values of LAMA variable</w:t>
            </w:r>
          </w:p>
        </w:tc>
        <w:tc>
          <w:tcPr>
            <w:tcW w:w="2939" w:type="dxa"/>
          </w:tcPr>
          <w:p w14:paraId="482A6700" w14:textId="77777777" w:rsidR="001D6497" w:rsidRDefault="001D6497" w:rsidP="007C44C8">
            <w:r w:rsidRPr="00E4032D">
              <w:t xml:space="preserve">Putting as </w:t>
            </w:r>
            <w:r>
              <w:t xml:space="preserve">« No » </w:t>
            </w:r>
            <w:r w:rsidRPr="00E4032D">
              <w:t xml:space="preserve">for the trials that </w:t>
            </w:r>
            <w:r>
              <w:t>LAMA is</w:t>
            </w:r>
            <w:r w:rsidRPr="00E4032D">
              <w:t xml:space="preserve"> </w:t>
            </w:r>
            <w:r>
              <w:t>an exclusion criteria and missing</w:t>
            </w:r>
          </w:p>
        </w:tc>
      </w:tr>
      <w:tr w:rsidR="001D6497" w14:paraId="56FF7E2A" w14:textId="77777777" w:rsidTr="00C76182">
        <w:tc>
          <w:tcPr>
            <w:tcW w:w="709" w:type="dxa"/>
            <w:vMerge/>
          </w:tcPr>
          <w:p w14:paraId="3547D674" w14:textId="77777777" w:rsidR="001D6497" w:rsidRPr="00A3219A" w:rsidRDefault="001D6497" w:rsidP="007C44C8"/>
        </w:tc>
        <w:tc>
          <w:tcPr>
            <w:tcW w:w="2216" w:type="dxa"/>
            <w:vMerge/>
          </w:tcPr>
          <w:p w14:paraId="25D87F99" w14:textId="32CB1DED" w:rsidR="001D6497" w:rsidRPr="00A3219A" w:rsidRDefault="001D6497" w:rsidP="007C44C8"/>
        </w:tc>
        <w:tc>
          <w:tcPr>
            <w:tcW w:w="2216" w:type="dxa"/>
          </w:tcPr>
          <w:p w14:paraId="7DA3E4A6" w14:textId="77777777" w:rsidR="001D6497" w:rsidRDefault="001D6497" w:rsidP="007C44C8">
            <w:r>
              <w:t>Some trials has arms that define the presence or not of LAMA</w:t>
            </w:r>
          </w:p>
        </w:tc>
        <w:tc>
          <w:tcPr>
            <w:tcW w:w="2939" w:type="dxa"/>
          </w:tcPr>
          <w:p w14:paraId="1387ACDE" w14:textId="77777777" w:rsidR="001D6497" w:rsidRPr="00E4032D" w:rsidRDefault="001D6497" w:rsidP="007C44C8">
            <w:r>
              <w:t>For CAPTAIN : « </w:t>
            </w:r>
            <w:r w:rsidRPr="000C21DF">
              <w:t>Yes</w:t>
            </w:r>
            <w:r>
              <w:t> » or «No » according to the arms</w:t>
            </w:r>
          </w:p>
        </w:tc>
      </w:tr>
      <w:tr w:rsidR="00197D8E" w14:paraId="7ACBB844" w14:textId="77777777" w:rsidTr="00C76182">
        <w:tc>
          <w:tcPr>
            <w:tcW w:w="709" w:type="dxa"/>
          </w:tcPr>
          <w:p w14:paraId="31B95375" w14:textId="02640645" w:rsidR="00197D8E" w:rsidRDefault="00DE01B4" w:rsidP="007C44C8">
            <w:r>
              <w:t>8.</w:t>
            </w:r>
            <w:r w:rsidR="00306208">
              <w:t>6</w:t>
            </w:r>
          </w:p>
        </w:tc>
        <w:tc>
          <w:tcPr>
            <w:tcW w:w="2216" w:type="dxa"/>
          </w:tcPr>
          <w:p w14:paraId="2297EFF8" w14:textId="4F3B51AE" w:rsidR="00197D8E" w:rsidRPr="00A3219A" w:rsidRDefault="00197D8E" w:rsidP="007C44C8">
            <w:r>
              <w:t>Theophylline</w:t>
            </w:r>
          </w:p>
        </w:tc>
        <w:tc>
          <w:tcPr>
            <w:tcW w:w="2216" w:type="dxa"/>
          </w:tcPr>
          <w:p w14:paraId="39DDC759" w14:textId="77777777" w:rsidR="00197D8E" w:rsidRDefault="00197D8E" w:rsidP="007C44C8">
            <w:r>
              <w:t>Some trials has Theophilline use as an exclusion criteria but do not provide the values of Theophilline variable</w:t>
            </w:r>
          </w:p>
        </w:tc>
        <w:tc>
          <w:tcPr>
            <w:tcW w:w="2939" w:type="dxa"/>
          </w:tcPr>
          <w:p w14:paraId="0C357B66" w14:textId="77777777" w:rsidR="00197D8E" w:rsidRDefault="00197D8E" w:rsidP="007C44C8">
            <w:r w:rsidRPr="00E4032D">
              <w:t xml:space="preserve">Putting as </w:t>
            </w:r>
            <w:r>
              <w:t xml:space="preserve">« No » </w:t>
            </w:r>
            <w:r w:rsidRPr="00E4032D">
              <w:t xml:space="preserve">for the trials that </w:t>
            </w:r>
            <w:r>
              <w:t>Theophylline is</w:t>
            </w:r>
            <w:r w:rsidRPr="00E4032D">
              <w:t xml:space="preserve"> </w:t>
            </w:r>
            <w:r>
              <w:t>an exclusion criteria and missing</w:t>
            </w:r>
          </w:p>
        </w:tc>
      </w:tr>
      <w:tr w:rsidR="00414609" w14:paraId="3E8359C4" w14:textId="77777777" w:rsidTr="00C76182">
        <w:tc>
          <w:tcPr>
            <w:tcW w:w="709" w:type="dxa"/>
            <w:vMerge w:val="restart"/>
          </w:tcPr>
          <w:p w14:paraId="04B805D8" w14:textId="109FA1ED" w:rsidR="00414609" w:rsidRDefault="00414609" w:rsidP="007C44C8">
            <w:r>
              <w:lastRenderedPageBreak/>
              <w:t>8.</w:t>
            </w:r>
            <w:r w:rsidR="00306208">
              <w:t>7</w:t>
            </w:r>
          </w:p>
        </w:tc>
        <w:tc>
          <w:tcPr>
            <w:tcW w:w="2216" w:type="dxa"/>
          </w:tcPr>
          <w:p w14:paraId="7468FC17" w14:textId="4FA19403" w:rsidR="00414609" w:rsidRDefault="00414609" w:rsidP="007C44C8">
            <w:r>
              <w:t>mOCS</w:t>
            </w:r>
          </w:p>
        </w:tc>
        <w:tc>
          <w:tcPr>
            <w:tcW w:w="2216" w:type="dxa"/>
          </w:tcPr>
          <w:p w14:paraId="7A9BF411" w14:textId="77777777" w:rsidR="00414609" w:rsidRDefault="00414609" w:rsidP="007C44C8">
            <w:r>
              <w:t>Some trials has maintenance oral corticosteroids use as an exclusion criteria but do not provide the values of mOCS variable</w:t>
            </w:r>
          </w:p>
        </w:tc>
        <w:tc>
          <w:tcPr>
            <w:tcW w:w="2939" w:type="dxa"/>
          </w:tcPr>
          <w:p w14:paraId="4BEF17CD" w14:textId="77777777" w:rsidR="00414609" w:rsidRPr="00CF5AE7" w:rsidRDefault="00414609" w:rsidP="007C44C8">
            <w:r w:rsidRPr="00CF5AE7">
              <w:t>Putting as « No » for the trials that mOCS is an exclusion criteria and missing</w:t>
            </w:r>
          </w:p>
          <w:p w14:paraId="2E70F568" w14:textId="77777777" w:rsidR="00414609" w:rsidRPr="00E4032D" w:rsidRDefault="00414609" w:rsidP="007C44C8"/>
        </w:tc>
      </w:tr>
      <w:tr w:rsidR="00414609" w14:paraId="71B2A1F6" w14:textId="77777777" w:rsidTr="00C76182">
        <w:tc>
          <w:tcPr>
            <w:tcW w:w="709" w:type="dxa"/>
            <w:vMerge/>
          </w:tcPr>
          <w:p w14:paraId="192D6065" w14:textId="77777777" w:rsidR="00414609" w:rsidRDefault="00414609" w:rsidP="007C44C8"/>
        </w:tc>
        <w:tc>
          <w:tcPr>
            <w:tcW w:w="2216" w:type="dxa"/>
          </w:tcPr>
          <w:p w14:paraId="50179CE1" w14:textId="6F0B223D" w:rsidR="00414609" w:rsidRDefault="00414609" w:rsidP="007C44C8">
            <w:r>
              <w:t>mOCS_dose</w:t>
            </w:r>
          </w:p>
        </w:tc>
        <w:tc>
          <w:tcPr>
            <w:tcW w:w="2216" w:type="dxa"/>
          </w:tcPr>
          <w:p w14:paraId="34EA3410" w14:textId="77777777" w:rsidR="00414609" w:rsidRDefault="00414609" w:rsidP="007C44C8">
            <w:r>
              <w:t>Some trials has maintenance oral corticosteroids use as an exclusion criteria but do not provide the values of mOCS_dose variable</w:t>
            </w:r>
          </w:p>
        </w:tc>
        <w:tc>
          <w:tcPr>
            <w:tcW w:w="2939" w:type="dxa"/>
          </w:tcPr>
          <w:p w14:paraId="17DC18DD" w14:textId="77777777" w:rsidR="00414609" w:rsidRPr="00CF5AE7" w:rsidRDefault="00414609" w:rsidP="007C44C8">
            <w:r w:rsidRPr="00CF5AE7">
              <w:t>Putting as 0 for the trials that mOCS is an exclusion criteria and missing</w:t>
            </w:r>
          </w:p>
        </w:tc>
      </w:tr>
      <w:tr w:rsidR="00550C5F" w14:paraId="7707F0F3" w14:textId="77777777" w:rsidTr="00C76182">
        <w:tc>
          <w:tcPr>
            <w:tcW w:w="709" w:type="dxa"/>
          </w:tcPr>
          <w:p w14:paraId="2BE15F5E" w14:textId="284E50BC" w:rsidR="00550C5F" w:rsidRDefault="005C633A" w:rsidP="007C44C8">
            <w:r>
              <w:t>8.</w:t>
            </w:r>
            <w:r w:rsidR="00306208">
              <w:t>8</w:t>
            </w:r>
          </w:p>
        </w:tc>
        <w:tc>
          <w:tcPr>
            <w:tcW w:w="2216" w:type="dxa"/>
          </w:tcPr>
          <w:p w14:paraId="00146774" w14:textId="5E536279" w:rsidR="00550C5F" w:rsidRPr="00BE02B6" w:rsidRDefault="005C633A" w:rsidP="007C44C8">
            <w:r w:rsidRPr="005C633A">
              <w:t>Attack_history_last12mo_yes_no</w:t>
            </w:r>
          </w:p>
        </w:tc>
        <w:tc>
          <w:tcPr>
            <w:tcW w:w="2216" w:type="dxa"/>
          </w:tcPr>
          <w:p w14:paraId="29D17980" w14:textId="60A583A2" w:rsidR="00550C5F" w:rsidRDefault="005C633A" w:rsidP="007C44C8">
            <w:r w:rsidRPr="005C633A">
              <w:t>Some trials have at least 1 attack in the past 12 month as elligibility of entry</w:t>
            </w:r>
            <w:r>
              <w:t xml:space="preserve"> but do not provide </w:t>
            </w:r>
            <w:r w:rsidR="00557339">
              <w:t xml:space="preserve">the value of </w:t>
            </w:r>
            <w:r w:rsidR="00557339" w:rsidRPr="00557339">
              <w:t>Attack_history_last12mo_yes_no</w:t>
            </w:r>
          </w:p>
        </w:tc>
        <w:tc>
          <w:tcPr>
            <w:tcW w:w="2939" w:type="dxa"/>
          </w:tcPr>
          <w:p w14:paraId="642EEB5B" w14:textId="77777777" w:rsidR="00550C5F" w:rsidRPr="00E4032D" w:rsidRDefault="00550C5F" w:rsidP="007C44C8"/>
        </w:tc>
      </w:tr>
      <w:tr w:rsidR="00197D8E" w14:paraId="759D41D7" w14:textId="77777777" w:rsidTr="00C76182">
        <w:tc>
          <w:tcPr>
            <w:tcW w:w="709" w:type="dxa"/>
          </w:tcPr>
          <w:p w14:paraId="566BB04D" w14:textId="327BFBA7" w:rsidR="00197D8E" w:rsidRPr="00BE02B6" w:rsidRDefault="00414609" w:rsidP="007C44C8">
            <w:r>
              <w:t>8.</w:t>
            </w:r>
            <w:r w:rsidR="00306208">
              <w:t>9</w:t>
            </w:r>
          </w:p>
        </w:tc>
        <w:tc>
          <w:tcPr>
            <w:tcW w:w="2216" w:type="dxa"/>
          </w:tcPr>
          <w:p w14:paraId="6CFC45BD" w14:textId="28797434" w:rsidR="00197D8E" w:rsidRDefault="00197D8E" w:rsidP="007C44C8">
            <w:r w:rsidRPr="00BE02B6">
              <w:t>Hospitalisation_num</w:t>
            </w:r>
          </w:p>
        </w:tc>
        <w:tc>
          <w:tcPr>
            <w:tcW w:w="2216" w:type="dxa"/>
          </w:tcPr>
          <w:p w14:paraId="250C48BE" w14:textId="77777777" w:rsidR="00197D8E" w:rsidRDefault="00197D8E" w:rsidP="007C44C8">
            <w:r>
              <w:t xml:space="preserve">Some trials has hospitalisation history as an exclusion criteria but do not provide the values of </w:t>
            </w:r>
            <w:r w:rsidRPr="00BE02B6">
              <w:t>Hospitalisation_num</w:t>
            </w:r>
            <w:r>
              <w:t xml:space="preserve"> variable</w:t>
            </w:r>
          </w:p>
        </w:tc>
        <w:tc>
          <w:tcPr>
            <w:tcW w:w="2939" w:type="dxa"/>
          </w:tcPr>
          <w:p w14:paraId="634F55D9" w14:textId="77777777" w:rsidR="00197D8E" w:rsidRPr="00CF5AE7" w:rsidRDefault="00197D8E" w:rsidP="007C44C8">
            <w:r w:rsidRPr="00E4032D">
              <w:t xml:space="preserve">Putting as </w:t>
            </w:r>
            <w:r>
              <w:t xml:space="preserve">0 </w:t>
            </w:r>
            <w:r w:rsidRPr="00E4032D">
              <w:t xml:space="preserve">for the trials that </w:t>
            </w:r>
            <w:r>
              <w:t>hospitalisation is</w:t>
            </w:r>
            <w:r w:rsidRPr="00E4032D">
              <w:t xml:space="preserve"> </w:t>
            </w:r>
            <w:r>
              <w:t>an exclusion criteria and missing</w:t>
            </w:r>
          </w:p>
        </w:tc>
      </w:tr>
      <w:tr w:rsidR="00197D8E" w14:paraId="04524DB7" w14:textId="77777777" w:rsidTr="00C76182">
        <w:tc>
          <w:tcPr>
            <w:tcW w:w="709" w:type="dxa"/>
          </w:tcPr>
          <w:p w14:paraId="182709F2" w14:textId="0F840320" w:rsidR="00197D8E" w:rsidRPr="00BE02B6" w:rsidRDefault="00414609" w:rsidP="007C44C8">
            <w:r>
              <w:t>8.</w:t>
            </w:r>
            <w:r w:rsidR="00306208">
              <w:t>10</w:t>
            </w:r>
          </w:p>
        </w:tc>
        <w:tc>
          <w:tcPr>
            <w:tcW w:w="2216" w:type="dxa"/>
          </w:tcPr>
          <w:p w14:paraId="2CF3D768" w14:textId="3E0D1D3A" w:rsidR="00197D8E" w:rsidRPr="00BE02B6" w:rsidRDefault="00197D8E" w:rsidP="007C44C8">
            <w:r w:rsidRPr="00BE02B6">
              <w:t>ICU_history</w:t>
            </w:r>
          </w:p>
        </w:tc>
        <w:tc>
          <w:tcPr>
            <w:tcW w:w="2216" w:type="dxa"/>
          </w:tcPr>
          <w:p w14:paraId="219B85D4" w14:textId="77777777" w:rsidR="00197D8E" w:rsidRDefault="00197D8E" w:rsidP="007C44C8">
            <w:r>
              <w:t xml:space="preserve">Some trials has intensive care history as an exclusion criteria but do not provide the values of </w:t>
            </w:r>
            <w:r w:rsidRPr="00BE02B6">
              <w:t>ICU_history</w:t>
            </w:r>
            <w:r>
              <w:t xml:space="preserve"> variable</w:t>
            </w:r>
          </w:p>
        </w:tc>
        <w:tc>
          <w:tcPr>
            <w:tcW w:w="2939" w:type="dxa"/>
          </w:tcPr>
          <w:p w14:paraId="6669CFB5" w14:textId="77777777" w:rsidR="00197D8E" w:rsidRPr="00E4032D" w:rsidRDefault="00197D8E" w:rsidP="007C44C8">
            <w:r w:rsidRPr="00CF5AE7">
              <w:t>Putting as "No" for the trials that ICU history is an exclusion criteria and missing</w:t>
            </w:r>
          </w:p>
        </w:tc>
      </w:tr>
      <w:tr w:rsidR="00197D8E" w14:paraId="480FB7E3" w14:textId="77777777" w:rsidTr="00C76182">
        <w:tc>
          <w:tcPr>
            <w:tcW w:w="709" w:type="dxa"/>
          </w:tcPr>
          <w:p w14:paraId="694E6AD8" w14:textId="6EBDEB9A" w:rsidR="00197D8E" w:rsidRPr="00BE02B6" w:rsidRDefault="00414609" w:rsidP="007C44C8">
            <w:r>
              <w:t>8.</w:t>
            </w:r>
            <w:r w:rsidR="00557339">
              <w:t>1</w:t>
            </w:r>
            <w:r w:rsidR="00306208">
              <w:t>1</w:t>
            </w:r>
          </w:p>
        </w:tc>
        <w:tc>
          <w:tcPr>
            <w:tcW w:w="2216" w:type="dxa"/>
          </w:tcPr>
          <w:p w14:paraId="647C1BBA" w14:textId="74E3FC2E" w:rsidR="00197D8E" w:rsidRPr="00BE02B6" w:rsidRDefault="00197D8E" w:rsidP="007C44C8">
            <w:r w:rsidRPr="00BE02B6">
              <w:t>Intubation_history</w:t>
            </w:r>
          </w:p>
        </w:tc>
        <w:tc>
          <w:tcPr>
            <w:tcW w:w="2216" w:type="dxa"/>
          </w:tcPr>
          <w:p w14:paraId="08409BE5" w14:textId="77777777" w:rsidR="00197D8E" w:rsidRDefault="00197D8E" w:rsidP="007C44C8">
            <w:r>
              <w:t xml:space="preserve">Some trials has intubation history as an exclusion criteria but do not provide the values of </w:t>
            </w:r>
            <w:r w:rsidRPr="00BE02B6">
              <w:t>Intubation_history</w:t>
            </w:r>
            <w:r>
              <w:t xml:space="preserve"> variable</w:t>
            </w:r>
          </w:p>
        </w:tc>
        <w:tc>
          <w:tcPr>
            <w:tcW w:w="2939" w:type="dxa"/>
          </w:tcPr>
          <w:p w14:paraId="31A95431" w14:textId="77777777" w:rsidR="00197D8E" w:rsidRPr="00CF5AE7" w:rsidRDefault="00197D8E" w:rsidP="007C44C8">
            <w:r w:rsidRPr="00CF5AE7">
              <w:t>Putting as "No" for the trials that I</w:t>
            </w:r>
            <w:r>
              <w:t>ntubation</w:t>
            </w:r>
            <w:r w:rsidRPr="00CF5AE7">
              <w:t xml:space="preserve"> history is an exclusion criteria and missing</w:t>
            </w:r>
          </w:p>
        </w:tc>
      </w:tr>
    </w:tbl>
    <w:p w14:paraId="1E0E625F" w14:textId="77777777" w:rsidR="003D49C1" w:rsidRDefault="003D49C1" w:rsidP="003D49C1"/>
    <w:p w14:paraId="28E0A75C" w14:textId="77777777" w:rsidR="003D49C1" w:rsidRDefault="003D49C1" w:rsidP="003D49C1">
      <w:pPr>
        <w:pStyle w:val="Paragraphedeliste"/>
        <w:numPr>
          <w:ilvl w:val="0"/>
          <w:numId w:val="17"/>
        </w:numPr>
        <w:spacing w:after="160" w:line="278" w:lineRule="auto"/>
        <w:rPr>
          <w:b/>
          <w:bCs/>
        </w:rPr>
      </w:pPr>
      <w:r>
        <w:rPr>
          <w:b/>
          <w:bCs/>
        </w:rPr>
        <w:t>Calculation of lung function (% of predicted)</w:t>
      </w:r>
    </w:p>
    <w:p w14:paraId="32BF6507" w14:textId="271F2C40" w:rsidR="003D49C1" w:rsidRDefault="003D49C1" w:rsidP="003D49C1">
      <w:pPr>
        <w:pStyle w:val="Paragraphedeliste"/>
        <w:numPr>
          <w:ilvl w:val="1"/>
          <w:numId w:val="17"/>
        </w:numPr>
        <w:spacing w:after="160" w:line="278" w:lineRule="auto"/>
        <w:rPr>
          <w:b/>
          <w:bCs/>
        </w:rPr>
      </w:pPr>
      <w:r>
        <w:rPr>
          <w:b/>
          <w:bCs/>
        </w:rPr>
        <w:t>Calculation of predicted value of FEV1, FVC and Tif according to the structure of the data provided</w:t>
      </w:r>
    </w:p>
    <w:p w14:paraId="23876998" w14:textId="71E0310A" w:rsidR="00E5156C" w:rsidRDefault="00E5156C" w:rsidP="00E5156C">
      <w:pPr>
        <w:pStyle w:val="Paragraphedeliste"/>
        <w:numPr>
          <w:ilvl w:val="2"/>
          <w:numId w:val="17"/>
        </w:numPr>
        <w:spacing w:after="160" w:line="278" w:lineRule="auto"/>
        <w:rPr>
          <w:b/>
          <w:bCs/>
        </w:rPr>
      </w:pPr>
      <w:r>
        <w:rPr>
          <w:b/>
          <w:bCs/>
        </w:rPr>
        <w:lastRenderedPageBreak/>
        <w:t>Creation of  helpers functions</w:t>
      </w:r>
    </w:p>
    <w:p w14:paraId="48F42667" w14:textId="4D89B01A" w:rsidR="00E5156C" w:rsidRPr="00355C0A" w:rsidRDefault="008256D8" w:rsidP="00E5156C">
      <w:pPr>
        <w:pStyle w:val="Paragraphedeliste"/>
        <w:numPr>
          <w:ilvl w:val="3"/>
          <w:numId w:val="17"/>
        </w:numPr>
        <w:spacing w:after="160" w:line="278" w:lineRule="auto"/>
      </w:pPr>
      <w:r w:rsidRPr="00355C0A">
        <w:rPr>
          <w:b/>
          <w:bCs/>
        </w:rPr>
        <w:t>recode_sex_gli</w:t>
      </w:r>
      <w:r w:rsidRPr="00355C0A">
        <w:t> : change sex as 1 or 2 for the gli calculation</w:t>
      </w:r>
    </w:p>
    <w:p w14:paraId="435BE329" w14:textId="22C3CB63" w:rsidR="008256D8" w:rsidRPr="00355C0A" w:rsidRDefault="005800BE" w:rsidP="00E5156C">
      <w:pPr>
        <w:pStyle w:val="Paragraphedeliste"/>
        <w:numPr>
          <w:ilvl w:val="3"/>
          <w:numId w:val="17"/>
        </w:numPr>
        <w:spacing w:after="160" w:line="278" w:lineRule="auto"/>
      </w:pPr>
      <w:r w:rsidRPr="00355C0A">
        <w:rPr>
          <w:b/>
          <w:bCs/>
        </w:rPr>
        <w:t>compute_pct_from_predicted</w:t>
      </w:r>
      <w:r w:rsidRPr="00355C0A">
        <w:t> : Calculate the value in PCT when observed value and predicted value are available</w:t>
      </w:r>
    </w:p>
    <w:p w14:paraId="67A5F9B2" w14:textId="6033FBF9" w:rsidR="00564C74" w:rsidRPr="00355C0A" w:rsidRDefault="00564C74" w:rsidP="00E5156C">
      <w:pPr>
        <w:pStyle w:val="Paragraphedeliste"/>
        <w:numPr>
          <w:ilvl w:val="3"/>
          <w:numId w:val="17"/>
        </w:numPr>
        <w:spacing w:after="160" w:line="278" w:lineRule="auto"/>
      </w:pPr>
      <w:r w:rsidRPr="00355C0A">
        <w:rPr>
          <w:b/>
          <w:bCs/>
        </w:rPr>
        <w:t>compute_predicted_from_pct </w:t>
      </w:r>
      <w:r w:rsidRPr="00355C0A">
        <w:t xml:space="preserve">: </w:t>
      </w:r>
      <w:r w:rsidR="008A2FE2" w:rsidRPr="00355C0A">
        <w:t>Calcul</w:t>
      </w:r>
      <w:r w:rsidR="00E136EF" w:rsidRPr="00355C0A">
        <w:t>ate the predicted value when observed value and PCT are available</w:t>
      </w:r>
    </w:p>
    <w:p w14:paraId="1C75ECBE" w14:textId="6CA60736" w:rsidR="00E136EF" w:rsidRPr="00355C0A" w:rsidRDefault="00640E37" w:rsidP="00E5156C">
      <w:pPr>
        <w:pStyle w:val="Paragraphedeliste"/>
        <w:numPr>
          <w:ilvl w:val="3"/>
          <w:numId w:val="17"/>
        </w:numPr>
        <w:spacing w:after="160" w:line="278" w:lineRule="auto"/>
      </w:pPr>
      <w:r w:rsidRPr="00355C0A">
        <w:rPr>
          <w:b/>
          <w:bCs/>
        </w:rPr>
        <w:t>fill_pct_keep_existing</w:t>
      </w:r>
      <w:r w:rsidRPr="00355C0A">
        <w:t> : Keep existing % predicted if already present, otherwise calculate it</w:t>
      </w:r>
    </w:p>
    <w:p w14:paraId="29A453A1" w14:textId="13BF5801" w:rsidR="00640E37" w:rsidRPr="00355C0A" w:rsidRDefault="00640E37" w:rsidP="00E5156C">
      <w:pPr>
        <w:pStyle w:val="Paragraphedeliste"/>
        <w:numPr>
          <w:ilvl w:val="3"/>
          <w:numId w:val="17"/>
        </w:numPr>
        <w:spacing w:after="160" w:line="278" w:lineRule="auto"/>
      </w:pPr>
      <w:r w:rsidRPr="00355C0A">
        <w:rPr>
          <w:b/>
          <w:bCs/>
        </w:rPr>
        <w:t>find_closest_row</w:t>
      </w:r>
      <w:r w:rsidRPr="00355C0A">
        <w:t xml:space="preserve"> : </w:t>
      </w:r>
      <w:r w:rsidR="005B727C" w:rsidRPr="00355C0A">
        <w:t>Find the row that is closest to the value</w:t>
      </w:r>
    </w:p>
    <w:p w14:paraId="4472D494" w14:textId="1F9BC94E" w:rsidR="005B727C" w:rsidRPr="00355C0A" w:rsidRDefault="005B727C" w:rsidP="00E5156C">
      <w:pPr>
        <w:pStyle w:val="Paragraphedeliste"/>
        <w:numPr>
          <w:ilvl w:val="3"/>
          <w:numId w:val="17"/>
        </w:numPr>
        <w:spacing w:after="160" w:line="278" w:lineRule="auto"/>
      </w:pPr>
      <w:r w:rsidRPr="006F2F66">
        <w:rPr>
          <w:b/>
          <w:bCs/>
        </w:rPr>
        <w:t>build_gli_fev1_lookup</w:t>
      </w:r>
      <w:r w:rsidRPr="00355C0A">
        <w:t xml:space="preserve"> : A function that create a lookup table </w:t>
      </w:r>
      <w:r w:rsidR="00DF268A" w:rsidRPr="00355C0A">
        <w:t xml:space="preserve">of FEV1 </w:t>
      </w:r>
      <w:r w:rsidR="00113453" w:rsidRPr="00355C0A">
        <w:t>based on the differents possibles values of Sex, Age</w:t>
      </w:r>
      <w:r w:rsidR="00DF268A" w:rsidRPr="00355C0A">
        <w:t xml:space="preserve"> and </w:t>
      </w:r>
      <w:r w:rsidR="00113453" w:rsidRPr="00355C0A">
        <w:t>Height</w:t>
      </w:r>
      <w:r w:rsidR="00DF268A" w:rsidRPr="00355C0A">
        <w:t xml:space="preserve"> </w:t>
      </w:r>
    </w:p>
    <w:p w14:paraId="622CCEA8" w14:textId="5FB615FA" w:rsidR="00DF268A" w:rsidRPr="00355C0A" w:rsidRDefault="00DF268A" w:rsidP="00E5156C">
      <w:pPr>
        <w:pStyle w:val="Paragraphedeliste"/>
        <w:numPr>
          <w:ilvl w:val="3"/>
          <w:numId w:val="17"/>
        </w:numPr>
        <w:spacing w:after="160" w:line="278" w:lineRule="auto"/>
      </w:pPr>
      <w:r w:rsidRPr="00355C0A">
        <w:rPr>
          <w:b/>
          <w:bCs/>
        </w:rPr>
        <w:t>estimate_height_from_fev1_pred</w:t>
      </w:r>
      <w:r w:rsidRPr="00355C0A">
        <w:t> : A function that estimate the value of height based of FEV1</w:t>
      </w:r>
      <w:r w:rsidR="005B5A74" w:rsidRPr="00355C0A">
        <w:t xml:space="preserve"> predicted in L according to the GLI equation</w:t>
      </w:r>
    </w:p>
    <w:p w14:paraId="3251B73E" w14:textId="173A0861" w:rsidR="005B5A74" w:rsidRPr="00355C0A" w:rsidRDefault="00D12D0A" w:rsidP="00E5156C">
      <w:pPr>
        <w:pStyle w:val="Paragraphedeliste"/>
        <w:numPr>
          <w:ilvl w:val="3"/>
          <w:numId w:val="17"/>
        </w:numPr>
        <w:spacing w:after="160" w:line="278" w:lineRule="auto"/>
      </w:pPr>
      <w:r w:rsidRPr="00355C0A">
        <w:rPr>
          <w:b/>
          <w:bCs/>
        </w:rPr>
        <w:t>coalesce_existing_cols </w:t>
      </w:r>
      <w:r w:rsidRPr="00355C0A">
        <w:t xml:space="preserve">: A function that put </w:t>
      </w:r>
      <w:r w:rsidR="008167B4" w:rsidRPr="00355C0A">
        <w:t xml:space="preserve">the value to a column according to the </w:t>
      </w:r>
      <w:r w:rsidR="00976021" w:rsidRPr="00355C0A">
        <w:t>preference of priority</w:t>
      </w:r>
    </w:p>
    <w:p w14:paraId="0FB760C1" w14:textId="09635C30" w:rsidR="00976021" w:rsidRPr="00355C0A" w:rsidRDefault="00976021" w:rsidP="00E5156C">
      <w:pPr>
        <w:pStyle w:val="Paragraphedeliste"/>
        <w:numPr>
          <w:ilvl w:val="3"/>
          <w:numId w:val="17"/>
        </w:numPr>
        <w:spacing w:after="160" w:line="278" w:lineRule="auto"/>
      </w:pPr>
      <w:r w:rsidRPr="00355C0A">
        <w:rPr>
          <w:b/>
          <w:bCs/>
        </w:rPr>
        <w:t>Detect all xW suffixes</w:t>
      </w:r>
      <w:r w:rsidRPr="00355C0A">
        <w:t xml:space="preserve"> : Detect </w:t>
      </w:r>
      <w:r w:rsidR="00E55748" w:rsidRPr="00355C0A">
        <w:t>the weeks suffixes</w:t>
      </w:r>
    </w:p>
    <w:p w14:paraId="1C9A9759" w14:textId="5CF6D866" w:rsidR="00E55748" w:rsidRDefault="00340479" w:rsidP="00E55748">
      <w:pPr>
        <w:pStyle w:val="Paragraphedeliste"/>
        <w:numPr>
          <w:ilvl w:val="2"/>
          <w:numId w:val="17"/>
        </w:numPr>
        <w:spacing w:after="160" w:line="278" w:lineRule="auto"/>
        <w:rPr>
          <w:b/>
          <w:bCs/>
        </w:rPr>
      </w:pPr>
      <w:r>
        <w:rPr>
          <w:b/>
          <w:bCs/>
        </w:rPr>
        <w:t xml:space="preserve">Strategy 1 : </w:t>
      </w:r>
      <w:r w:rsidRPr="00340479">
        <w:rPr>
          <w:b/>
          <w:bCs/>
        </w:rPr>
        <w:t>Using GLI global to estimate predicted value and % predicted</w:t>
      </w:r>
    </w:p>
    <w:p w14:paraId="3A38591F" w14:textId="0557CF59" w:rsidR="00F50DBE" w:rsidRPr="000B7873" w:rsidRDefault="005863B4" w:rsidP="00F50DBE">
      <w:pPr>
        <w:pStyle w:val="Paragraphedeliste"/>
        <w:numPr>
          <w:ilvl w:val="3"/>
          <w:numId w:val="17"/>
        </w:numPr>
        <w:spacing w:after="160" w:line="278" w:lineRule="auto"/>
      </w:pPr>
      <w:r w:rsidRPr="000B7873">
        <w:t xml:space="preserve">Put Sex </w:t>
      </w:r>
      <w:r w:rsidR="00BA6B7F" w:rsidRPr="000B7873">
        <w:t xml:space="preserve">in numeric </w:t>
      </w:r>
      <w:r w:rsidRPr="000B7873">
        <w:t xml:space="preserve">and Height </w:t>
      </w:r>
      <w:r w:rsidR="00BA6B7F" w:rsidRPr="000B7873">
        <w:t xml:space="preserve">in m : </w:t>
      </w:r>
      <w:r w:rsidRPr="000B7873">
        <w:t xml:space="preserve">format </w:t>
      </w:r>
      <w:r w:rsidR="00BA6B7F" w:rsidRPr="000B7873">
        <w:t>needed to the gli function</w:t>
      </w:r>
    </w:p>
    <w:p w14:paraId="47CA0239" w14:textId="5FAB8C20" w:rsidR="00BA6B7F" w:rsidRPr="000B7873" w:rsidRDefault="003269BD" w:rsidP="00F50DBE">
      <w:pPr>
        <w:pStyle w:val="Paragraphedeliste"/>
        <w:numPr>
          <w:ilvl w:val="3"/>
          <w:numId w:val="17"/>
        </w:numPr>
        <w:spacing w:after="160" w:line="278" w:lineRule="auto"/>
      </w:pPr>
      <w:r w:rsidRPr="000B7873">
        <w:t>Initialize columns for the value calculated</w:t>
      </w:r>
    </w:p>
    <w:p w14:paraId="3B22AA58" w14:textId="262455A9" w:rsidR="003269BD" w:rsidRPr="000B7873" w:rsidRDefault="001B73A9" w:rsidP="00F50DBE">
      <w:pPr>
        <w:pStyle w:val="Paragraphedeliste"/>
        <w:numPr>
          <w:ilvl w:val="3"/>
          <w:numId w:val="17"/>
        </w:numPr>
        <w:spacing w:after="160" w:line="278" w:lineRule="auto"/>
      </w:pPr>
      <w:r w:rsidRPr="000B7873">
        <w:t xml:space="preserve">Identify </w:t>
      </w:r>
      <w:r w:rsidR="003269BD" w:rsidRPr="000B7873">
        <w:t>Eligible rows for direct GLI prediction</w:t>
      </w:r>
      <w:r w:rsidRPr="000B7873">
        <w:t xml:space="preserve"> (with Age_con, Sex_num_GLI and Height_m_GLI)</w:t>
      </w:r>
    </w:p>
    <w:p w14:paraId="4E1E7CB1" w14:textId="139BA03F" w:rsidR="001B73A9" w:rsidRPr="000B7873" w:rsidRDefault="00C125D0" w:rsidP="00F50DBE">
      <w:pPr>
        <w:pStyle w:val="Paragraphedeliste"/>
        <w:numPr>
          <w:ilvl w:val="3"/>
          <w:numId w:val="17"/>
        </w:numPr>
        <w:spacing w:after="160" w:line="278" w:lineRule="auto"/>
      </w:pPr>
      <w:r w:rsidRPr="000B7873">
        <w:t>Calculate the predict value using pred_GLIgl</w:t>
      </w:r>
    </w:p>
    <w:p w14:paraId="67B9FF57" w14:textId="0865877B" w:rsidR="00C125D0" w:rsidRPr="000B7873" w:rsidRDefault="00832E0B" w:rsidP="00F50DBE">
      <w:pPr>
        <w:pStyle w:val="Paragraphedeliste"/>
        <w:numPr>
          <w:ilvl w:val="3"/>
          <w:numId w:val="17"/>
        </w:numPr>
        <w:spacing w:after="160" w:line="278" w:lineRule="auto"/>
      </w:pPr>
      <w:r w:rsidRPr="000B7873">
        <w:t>Calculate the FEV1 in % of predicted for all value available</w:t>
      </w:r>
    </w:p>
    <w:p w14:paraId="5A2C4B6D" w14:textId="5B47C394" w:rsidR="00832E0B" w:rsidRDefault="00E446C6" w:rsidP="00E446C6">
      <w:pPr>
        <w:pStyle w:val="Paragraphedeliste"/>
        <w:numPr>
          <w:ilvl w:val="2"/>
          <w:numId w:val="17"/>
        </w:numPr>
        <w:spacing w:after="160" w:line="278" w:lineRule="auto"/>
        <w:rPr>
          <w:b/>
          <w:bCs/>
        </w:rPr>
      </w:pPr>
      <w:r w:rsidRPr="00E446C6">
        <w:rPr>
          <w:b/>
          <w:bCs/>
        </w:rPr>
        <w:t>STRATEGY 2</w:t>
      </w:r>
      <w:r w:rsidR="00502022">
        <w:rPr>
          <w:b/>
          <w:bCs/>
        </w:rPr>
        <w:t xml:space="preserve"> : </w:t>
      </w:r>
      <w:r w:rsidR="00502022" w:rsidRPr="00502022">
        <w:rPr>
          <w:b/>
          <w:bCs/>
        </w:rPr>
        <w:t>Using provided predicted value to calculate % predicted</w:t>
      </w:r>
    </w:p>
    <w:p w14:paraId="7C1832C5" w14:textId="31BF1231" w:rsidR="00E446C6" w:rsidRPr="000B7873" w:rsidRDefault="00F1794A" w:rsidP="00E446C6">
      <w:pPr>
        <w:pStyle w:val="Paragraphedeliste"/>
        <w:numPr>
          <w:ilvl w:val="3"/>
          <w:numId w:val="17"/>
        </w:numPr>
        <w:spacing w:after="160" w:line="278" w:lineRule="auto"/>
      </w:pPr>
      <w:r w:rsidRPr="000B7873">
        <w:t>I</w:t>
      </w:r>
      <w:r w:rsidR="00071B55">
        <w:t>d</w:t>
      </w:r>
      <w:r w:rsidRPr="000B7873">
        <w:t>entify the original lung function predicted values (FEV1, FVC and FEV/FVC)</w:t>
      </w:r>
    </w:p>
    <w:p w14:paraId="621DF090" w14:textId="77777777" w:rsidR="004A33A9" w:rsidRPr="000B7873" w:rsidRDefault="004A33A9" w:rsidP="00E446C6">
      <w:pPr>
        <w:pStyle w:val="Paragraphedeliste"/>
        <w:numPr>
          <w:ilvl w:val="3"/>
          <w:numId w:val="17"/>
        </w:numPr>
        <w:spacing w:after="160" w:line="278" w:lineRule="auto"/>
      </w:pPr>
      <w:r w:rsidRPr="000B7873">
        <w:t>Create helpers function :</w:t>
      </w:r>
    </w:p>
    <w:p w14:paraId="59D523F4" w14:textId="3606A61D" w:rsidR="00F1794A" w:rsidRPr="000B7873" w:rsidRDefault="004A33A9" w:rsidP="004A33A9">
      <w:pPr>
        <w:pStyle w:val="Paragraphedeliste"/>
        <w:numPr>
          <w:ilvl w:val="4"/>
          <w:numId w:val="17"/>
        </w:numPr>
        <w:spacing w:after="160" w:line="278" w:lineRule="auto"/>
      </w:pPr>
      <w:r w:rsidRPr="000B7873">
        <w:t>get_existing_pct_or_na</w:t>
      </w:r>
      <w:r w:rsidR="00040063" w:rsidRPr="000B7873">
        <w:t> : to Put NA when the value of % of predicted value does not exists</w:t>
      </w:r>
    </w:p>
    <w:p w14:paraId="28FD5209" w14:textId="7BCCE039" w:rsidR="00040063" w:rsidRPr="000B7873" w:rsidRDefault="0000250A" w:rsidP="00040063">
      <w:pPr>
        <w:pStyle w:val="Paragraphedeliste"/>
        <w:numPr>
          <w:ilvl w:val="3"/>
          <w:numId w:val="17"/>
        </w:numPr>
        <w:spacing w:after="160" w:line="278" w:lineRule="auto"/>
      </w:pPr>
      <w:r w:rsidRPr="000B7873">
        <w:t xml:space="preserve">Calculate % predicted variables for each week using </w:t>
      </w:r>
      <w:r w:rsidR="000C6102" w:rsidRPr="000B7873">
        <w:t>predicted value and observed value</w:t>
      </w:r>
    </w:p>
    <w:p w14:paraId="3878CCE0" w14:textId="78FCA757" w:rsidR="000C6102" w:rsidRDefault="000C6102" w:rsidP="000C6102">
      <w:pPr>
        <w:pStyle w:val="Paragraphedeliste"/>
        <w:numPr>
          <w:ilvl w:val="2"/>
          <w:numId w:val="17"/>
        </w:numPr>
        <w:spacing w:after="160" w:line="278" w:lineRule="auto"/>
        <w:rPr>
          <w:b/>
          <w:bCs/>
        </w:rPr>
      </w:pPr>
      <w:r w:rsidRPr="000C6102">
        <w:rPr>
          <w:b/>
          <w:bCs/>
        </w:rPr>
        <w:t>STRATEGY 3</w:t>
      </w:r>
      <w:r w:rsidR="004C2C6B">
        <w:rPr>
          <w:b/>
          <w:bCs/>
        </w:rPr>
        <w:t xml:space="preserve"> : </w:t>
      </w:r>
      <w:r w:rsidR="004C2C6B" w:rsidRPr="004C2C6B">
        <w:rPr>
          <w:b/>
          <w:bCs/>
        </w:rPr>
        <w:t>Calculate predicted value in L from % predicted and L</w:t>
      </w:r>
    </w:p>
    <w:p w14:paraId="6CF24551" w14:textId="50E25A38" w:rsidR="004C2C6B" w:rsidRPr="000B7873" w:rsidRDefault="008F3E5F" w:rsidP="008F3E5F">
      <w:pPr>
        <w:pStyle w:val="Paragraphedeliste"/>
        <w:numPr>
          <w:ilvl w:val="3"/>
          <w:numId w:val="17"/>
        </w:numPr>
        <w:spacing w:after="160" w:line="278" w:lineRule="auto"/>
      </w:pPr>
      <w:r w:rsidRPr="000B7873">
        <w:t>Create predicted values from observed L and % predicted</w:t>
      </w:r>
    </w:p>
    <w:p w14:paraId="5DB6E668" w14:textId="00D20EC3" w:rsidR="008F3E5F" w:rsidRPr="000B7873" w:rsidRDefault="008F3E5F" w:rsidP="008F3E5F">
      <w:pPr>
        <w:pStyle w:val="Paragraphedeliste"/>
        <w:numPr>
          <w:ilvl w:val="3"/>
          <w:numId w:val="17"/>
        </w:numPr>
        <w:spacing w:after="160" w:line="278" w:lineRule="auto"/>
      </w:pPr>
      <w:r w:rsidRPr="000B7873">
        <w:t>Create a helper function</w:t>
      </w:r>
    </w:p>
    <w:p w14:paraId="5B333AF8" w14:textId="56370910" w:rsidR="008F3E5F" w:rsidRPr="000B7873" w:rsidRDefault="001D3C19" w:rsidP="001D3C19">
      <w:pPr>
        <w:pStyle w:val="Paragraphedeliste"/>
        <w:numPr>
          <w:ilvl w:val="4"/>
          <w:numId w:val="17"/>
        </w:numPr>
        <w:spacing w:after="160" w:line="278" w:lineRule="auto"/>
      </w:pPr>
      <w:r w:rsidRPr="000B7873">
        <w:t>get_existing_pct_or_na</w:t>
      </w:r>
    </w:p>
    <w:p w14:paraId="40AD80C2" w14:textId="1D6580F7" w:rsidR="001D3C19" w:rsidRPr="000B7873" w:rsidRDefault="005E7B25" w:rsidP="001D3C19">
      <w:pPr>
        <w:pStyle w:val="Paragraphedeliste"/>
        <w:numPr>
          <w:ilvl w:val="3"/>
          <w:numId w:val="17"/>
        </w:numPr>
        <w:spacing w:after="160" w:line="278" w:lineRule="auto"/>
      </w:pPr>
      <w:r w:rsidRPr="000B7873">
        <w:t>Calculate % predicted variables for each week</w:t>
      </w:r>
    </w:p>
    <w:p w14:paraId="001C3A30" w14:textId="37F5BB0C" w:rsidR="00A96E00" w:rsidRDefault="00A96E00" w:rsidP="005E7B25">
      <w:pPr>
        <w:pStyle w:val="Paragraphedeliste"/>
        <w:numPr>
          <w:ilvl w:val="2"/>
          <w:numId w:val="17"/>
        </w:numPr>
        <w:spacing w:after="160" w:line="278" w:lineRule="auto"/>
        <w:rPr>
          <w:b/>
          <w:bCs/>
        </w:rPr>
      </w:pPr>
      <w:r>
        <w:rPr>
          <w:b/>
          <w:bCs/>
        </w:rPr>
        <w:t>STRATEGY 4 : Estimate predicted heigth using GLIglobal</w:t>
      </w:r>
      <w:r w:rsidR="006079CA">
        <w:rPr>
          <w:b/>
          <w:bCs/>
        </w:rPr>
        <w:t xml:space="preserve"> with value of Age and FEV1 predicted in L</w:t>
      </w:r>
      <w:r>
        <w:rPr>
          <w:b/>
          <w:bCs/>
        </w:rPr>
        <w:t xml:space="preserve">, then using the estimated </w:t>
      </w:r>
      <w:r w:rsidR="006079CA">
        <w:rPr>
          <w:b/>
          <w:bCs/>
        </w:rPr>
        <w:lastRenderedPageBreak/>
        <w:t xml:space="preserve">predicted heigth to calculate the predicted value of </w:t>
      </w:r>
      <w:r w:rsidR="006079CA" w:rsidRPr="006079CA">
        <w:rPr>
          <w:b/>
          <w:bCs/>
        </w:rPr>
        <w:t xml:space="preserve">FVC and </w:t>
      </w:r>
      <w:r w:rsidR="006079CA">
        <w:rPr>
          <w:b/>
          <w:bCs/>
        </w:rPr>
        <w:t>FEV1/FVC</w:t>
      </w:r>
    </w:p>
    <w:p w14:paraId="0A43DFF9" w14:textId="21A532EA" w:rsidR="007D171A" w:rsidRPr="00B925AA" w:rsidRDefault="007D171A" w:rsidP="00D76BAB">
      <w:pPr>
        <w:pStyle w:val="Paragraphedeliste"/>
        <w:numPr>
          <w:ilvl w:val="3"/>
          <w:numId w:val="17"/>
        </w:numPr>
        <w:spacing w:after="160" w:line="278" w:lineRule="auto"/>
      </w:pPr>
      <w:r w:rsidRPr="00B925AA">
        <w:t xml:space="preserve">Calulate predicted value </w:t>
      </w:r>
      <w:r w:rsidR="00D76BAB" w:rsidRPr="00B925AA">
        <w:t>of FEV1, FVC and FEV1/FVC based on the calcualted value in strategy 1-3</w:t>
      </w:r>
      <w:r w:rsidRPr="00B925AA">
        <w:t xml:space="preserve"> (Priority = 1 &gt; 2 &gt; 3)</w:t>
      </w:r>
    </w:p>
    <w:p w14:paraId="3D0380B2" w14:textId="0BD32337" w:rsidR="00210C91" w:rsidRPr="00B925AA" w:rsidRDefault="00210C91" w:rsidP="00D76BAB">
      <w:pPr>
        <w:pStyle w:val="Paragraphedeliste"/>
        <w:numPr>
          <w:ilvl w:val="3"/>
          <w:numId w:val="17"/>
        </w:numPr>
        <w:spacing w:after="160" w:line="278" w:lineRule="auto"/>
      </w:pPr>
      <w:r w:rsidRPr="00B925AA">
        <w:t>Estimate the value of height based on Gliglobal equation</w:t>
      </w:r>
    </w:p>
    <w:p w14:paraId="7D3A497D" w14:textId="387C0E78" w:rsidR="006079CA" w:rsidRPr="00B925AA" w:rsidRDefault="007D171A" w:rsidP="00210C91">
      <w:pPr>
        <w:pStyle w:val="Paragraphedeliste"/>
        <w:numPr>
          <w:ilvl w:val="4"/>
          <w:numId w:val="17"/>
        </w:numPr>
        <w:spacing w:after="160" w:line="278" w:lineRule="auto"/>
      </w:pPr>
      <w:r w:rsidRPr="00B925AA">
        <w:t>Create the sex variable in a format numeric</w:t>
      </w:r>
    </w:p>
    <w:p w14:paraId="6F594C9F" w14:textId="77777777" w:rsidR="00AC4D8D" w:rsidRPr="00B925AA" w:rsidRDefault="00AC4D8D" w:rsidP="00210C91">
      <w:pPr>
        <w:pStyle w:val="Paragraphedeliste"/>
        <w:numPr>
          <w:ilvl w:val="4"/>
          <w:numId w:val="17"/>
        </w:numPr>
        <w:spacing w:after="160" w:line="278" w:lineRule="auto"/>
      </w:pPr>
      <w:r w:rsidRPr="00B925AA">
        <w:t>Creation of a Age_Sex_Height_FEV1 lookup table</w:t>
      </w:r>
    </w:p>
    <w:p w14:paraId="7263B141" w14:textId="4DE54372" w:rsidR="00F302CB" w:rsidRPr="00B925AA" w:rsidRDefault="007E5CD2" w:rsidP="00210C91">
      <w:pPr>
        <w:pStyle w:val="Paragraphedeliste"/>
        <w:numPr>
          <w:ilvl w:val="4"/>
          <w:numId w:val="17"/>
        </w:numPr>
        <w:spacing w:after="160" w:line="278" w:lineRule="auto"/>
      </w:pPr>
      <w:r w:rsidRPr="00B925AA">
        <w:t xml:space="preserve">Create a dataframe </w:t>
      </w:r>
      <w:r w:rsidR="00FA1C8B" w:rsidRPr="00B925AA">
        <w:t>for the Age, Sex and FEV1 predicted</w:t>
      </w:r>
    </w:p>
    <w:p w14:paraId="7EFA5468" w14:textId="6301B91D" w:rsidR="005E7B25" w:rsidRPr="00B925AA" w:rsidRDefault="00E85CA5" w:rsidP="00210C91">
      <w:pPr>
        <w:pStyle w:val="Paragraphedeliste"/>
        <w:numPr>
          <w:ilvl w:val="4"/>
          <w:numId w:val="17"/>
        </w:numPr>
        <w:spacing w:after="160" w:line="278" w:lineRule="auto"/>
      </w:pPr>
      <w:r w:rsidRPr="00B925AA">
        <w:t>Estimate the height based on the lookup table according to the value of our patients</w:t>
      </w:r>
    </w:p>
    <w:p w14:paraId="097D0F94" w14:textId="5DA68524" w:rsidR="00E85CA5" w:rsidRPr="00B925AA" w:rsidRDefault="007713E3" w:rsidP="005E7B25">
      <w:pPr>
        <w:pStyle w:val="Paragraphedeliste"/>
        <w:numPr>
          <w:ilvl w:val="3"/>
          <w:numId w:val="17"/>
        </w:numPr>
        <w:spacing w:after="160" w:line="278" w:lineRule="auto"/>
      </w:pPr>
      <w:r w:rsidRPr="00B925AA">
        <w:t xml:space="preserve">Calculating the value of FVC predicted based on Age, </w:t>
      </w:r>
      <w:r w:rsidR="00107367" w:rsidRPr="00B925AA">
        <w:t>Sex and height estimated</w:t>
      </w:r>
    </w:p>
    <w:p w14:paraId="5BBCDBF8" w14:textId="4E2D220C" w:rsidR="00107367" w:rsidRPr="00B925AA" w:rsidRDefault="009B4770" w:rsidP="00107367">
      <w:pPr>
        <w:pStyle w:val="Paragraphedeliste"/>
        <w:numPr>
          <w:ilvl w:val="4"/>
          <w:numId w:val="17"/>
        </w:numPr>
        <w:spacing w:after="160" w:line="278" w:lineRule="auto"/>
      </w:pPr>
      <w:r w:rsidRPr="00B925AA">
        <w:t>Creation of a dataframe with the subject that Strategy 4 can be applied</w:t>
      </w:r>
    </w:p>
    <w:p w14:paraId="309C9EBF" w14:textId="00F4B899" w:rsidR="009B4770" w:rsidRPr="00B925AA" w:rsidRDefault="00304A7A" w:rsidP="00107367">
      <w:pPr>
        <w:pStyle w:val="Paragraphedeliste"/>
        <w:numPr>
          <w:ilvl w:val="4"/>
          <w:numId w:val="17"/>
        </w:numPr>
        <w:spacing w:after="160" w:line="278" w:lineRule="auto"/>
      </w:pPr>
      <w:r w:rsidRPr="00B925AA">
        <w:t>Calculation of the predicted value of FVC</w:t>
      </w:r>
    </w:p>
    <w:p w14:paraId="766154EB" w14:textId="28F6896D" w:rsidR="00304A7A" w:rsidRPr="00B925AA" w:rsidRDefault="00397564" w:rsidP="00397564">
      <w:pPr>
        <w:pStyle w:val="Paragraphedeliste"/>
        <w:numPr>
          <w:ilvl w:val="3"/>
          <w:numId w:val="17"/>
        </w:numPr>
        <w:spacing w:after="160" w:line="278" w:lineRule="auto"/>
      </w:pPr>
      <w:r w:rsidRPr="00B925AA">
        <w:t>Calculation of the predicted value of FEV1/FVC based of predicted value of FEV1 and FVC</w:t>
      </w:r>
    </w:p>
    <w:p w14:paraId="75EDF77B" w14:textId="564185F6" w:rsidR="00D81306" w:rsidRPr="00B925AA" w:rsidRDefault="00D81306" w:rsidP="00397564">
      <w:pPr>
        <w:pStyle w:val="Paragraphedeliste"/>
        <w:numPr>
          <w:ilvl w:val="3"/>
          <w:numId w:val="17"/>
        </w:numPr>
        <w:spacing w:after="160" w:line="278" w:lineRule="auto"/>
      </w:pPr>
      <w:r w:rsidRPr="00B925AA">
        <w:t xml:space="preserve">Calculate the </w:t>
      </w:r>
      <w:r w:rsidR="00557912" w:rsidRPr="00B925AA">
        <w:t>% of predicted value based on observed value in L and the estimated predicted value in L</w:t>
      </w:r>
    </w:p>
    <w:p w14:paraId="333830AC" w14:textId="53CE0C21" w:rsidR="00557912" w:rsidRDefault="00D31B73" w:rsidP="00901F79">
      <w:pPr>
        <w:pStyle w:val="Paragraphedeliste"/>
        <w:numPr>
          <w:ilvl w:val="1"/>
          <w:numId w:val="17"/>
        </w:numPr>
        <w:spacing w:after="160" w:line="278" w:lineRule="auto"/>
        <w:rPr>
          <w:b/>
          <w:bCs/>
        </w:rPr>
      </w:pPr>
      <w:r>
        <w:rPr>
          <w:b/>
          <w:bCs/>
        </w:rPr>
        <w:t xml:space="preserve">Defining the final variable value using the </w:t>
      </w:r>
      <w:r w:rsidRPr="00D31B73">
        <w:rPr>
          <w:b/>
          <w:bCs/>
        </w:rPr>
        <w:t>Selection order</w:t>
      </w:r>
    </w:p>
    <w:p w14:paraId="525034E7" w14:textId="6201D1B3" w:rsidR="00D31B73" w:rsidRPr="00B925AA" w:rsidRDefault="00D31B73" w:rsidP="00D31B73">
      <w:pPr>
        <w:pStyle w:val="Paragraphedeliste"/>
        <w:numPr>
          <w:ilvl w:val="2"/>
          <w:numId w:val="17"/>
        </w:numPr>
        <w:spacing w:after="160" w:line="278" w:lineRule="auto"/>
      </w:pPr>
      <w:r w:rsidRPr="00B925AA">
        <w:t>FEV1 predicted (in L) : define the final value</w:t>
      </w:r>
      <w:r w:rsidR="0050629A" w:rsidRPr="00B925AA">
        <w:t xml:space="preserve"> with this selection order (Strategy 1 &gt; Strategy 2 &gt; Strategy 3 &gt; Strategy 4)</w:t>
      </w:r>
    </w:p>
    <w:p w14:paraId="1A3D98C2" w14:textId="2FC4ABD3" w:rsidR="0050629A" w:rsidRPr="00B925AA" w:rsidRDefault="00FB453B" w:rsidP="00D31B73">
      <w:pPr>
        <w:pStyle w:val="Paragraphedeliste"/>
        <w:numPr>
          <w:ilvl w:val="2"/>
          <w:numId w:val="17"/>
        </w:numPr>
        <w:spacing w:after="160" w:line="278" w:lineRule="auto"/>
      </w:pPr>
      <w:r w:rsidRPr="00B925AA">
        <w:t>For the value of lung function (in % of predicted) : Select the strategy using the same order</w:t>
      </w:r>
    </w:p>
    <w:p w14:paraId="0158CFA2" w14:textId="181A8A07" w:rsidR="00D31B73" w:rsidRPr="00B925AA" w:rsidRDefault="00AA5DC7" w:rsidP="00D31B73">
      <w:pPr>
        <w:pStyle w:val="Paragraphedeliste"/>
        <w:numPr>
          <w:ilvl w:val="2"/>
          <w:numId w:val="17"/>
        </w:numPr>
        <w:spacing w:after="160" w:line="278" w:lineRule="auto"/>
      </w:pPr>
      <w:r w:rsidRPr="00B925AA">
        <w:t>Identifying the strategy used for all variables and patients</w:t>
      </w:r>
    </w:p>
    <w:p w14:paraId="775B27EC" w14:textId="0E6F6E8A" w:rsidR="00AA5DC7" w:rsidRPr="00B925AA" w:rsidRDefault="002F55D1" w:rsidP="002F55D1">
      <w:pPr>
        <w:pStyle w:val="Paragraphedeliste"/>
        <w:numPr>
          <w:ilvl w:val="3"/>
          <w:numId w:val="17"/>
        </w:numPr>
        <w:spacing w:after="160" w:line="278" w:lineRule="auto"/>
      </w:pPr>
      <w:r w:rsidRPr="00B925AA">
        <w:t>Create a function that evaluate the strategy used for all variable</w:t>
      </w:r>
    </w:p>
    <w:p w14:paraId="565CFA51" w14:textId="46121BE3" w:rsidR="00E677C4" w:rsidRPr="00B925AA" w:rsidRDefault="003506F7" w:rsidP="003506F7">
      <w:pPr>
        <w:pStyle w:val="Paragraphedeliste"/>
        <w:numPr>
          <w:ilvl w:val="3"/>
          <w:numId w:val="17"/>
        </w:numPr>
        <w:spacing w:after="160" w:line="278" w:lineRule="auto"/>
      </w:pPr>
      <w:r w:rsidRPr="00B925AA">
        <w:t>Application of the function for predicted value</w:t>
      </w:r>
    </w:p>
    <w:p w14:paraId="78D74862" w14:textId="03CF830E" w:rsidR="003506F7" w:rsidRPr="00B925AA" w:rsidRDefault="003023FE" w:rsidP="003506F7">
      <w:pPr>
        <w:pStyle w:val="Paragraphedeliste"/>
        <w:numPr>
          <w:ilvl w:val="3"/>
          <w:numId w:val="17"/>
        </w:numPr>
        <w:spacing w:after="160" w:line="278" w:lineRule="auto"/>
      </w:pPr>
      <w:r w:rsidRPr="00B925AA">
        <w:t>Application of the function for every week (in %)</w:t>
      </w:r>
    </w:p>
    <w:p w14:paraId="1007E1A5" w14:textId="0C693DFB" w:rsidR="003023FE" w:rsidRDefault="003023FE" w:rsidP="00FC08A5">
      <w:pPr>
        <w:pStyle w:val="Paragraphedeliste"/>
        <w:numPr>
          <w:ilvl w:val="1"/>
          <w:numId w:val="17"/>
        </w:numPr>
        <w:spacing w:after="160" w:line="278" w:lineRule="auto"/>
        <w:rPr>
          <w:b/>
          <w:bCs/>
        </w:rPr>
      </w:pPr>
      <w:r w:rsidRPr="003023FE">
        <w:rPr>
          <w:b/>
          <w:bCs/>
        </w:rPr>
        <w:t>Visualization of the results of the differents strategies to get % of predicted value</w:t>
      </w:r>
    </w:p>
    <w:p w14:paraId="67D1BBBF" w14:textId="512AECB9" w:rsidR="003023FE" w:rsidRPr="00B925AA" w:rsidRDefault="003023FE" w:rsidP="00FC08A5">
      <w:pPr>
        <w:pStyle w:val="Paragraphedeliste"/>
        <w:numPr>
          <w:ilvl w:val="2"/>
          <w:numId w:val="17"/>
        </w:numPr>
        <w:spacing w:after="160" w:line="278" w:lineRule="auto"/>
      </w:pPr>
      <w:r w:rsidRPr="00B925AA">
        <w:t>Create a function</w:t>
      </w:r>
      <w:r w:rsidR="002176FC" w:rsidRPr="00B925AA">
        <w:t xml:space="preserve"> to generate availability heatmap</w:t>
      </w:r>
    </w:p>
    <w:p w14:paraId="015BC532" w14:textId="06A9A29C" w:rsidR="002176FC" w:rsidRPr="00B925AA" w:rsidRDefault="00683440" w:rsidP="00FC08A5">
      <w:pPr>
        <w:pStyle w:val="Paragraphedeliste"/>
        <w:numPr>
          <w:ilvl w:val="2"/>
          <w:numId w:val="17"/>
        </w:numPr>
        <w:spacing w:after="160" w:line="278" w:lineRule="auto"/>
      </w:pPr>
      <w:r w:rsidRPr="00B925AA">
        <w:t>R</w:t>
      </w:r>
      <w:r w:rsidR="00EC6712" w:rsidRPr="00B925AA">
        <w:t>aw value</w:t>
      </w:r>
      <w:r w:rsidRPr="00B925AA">
        <w:t xml:space="preserve"> (before any strategy)</w:t>
      </w:r>
    </w:p>
    <w:p w14:paraId="3AA5528F" w14:textId="621E9466" w:rsidR="00EC6712" w:rsidRPr="00B925AA" w:rsidRDefault="00EC6712" w:rsidP="00FC08A5">
      <w:pPr>
        <w:pStyle w:val="Paragraphedeliste"/>
        <w:numPr>
          <w:ilvl w:val="3"/>
          <w:numId w:val="17"/>
        </w:numPr>
        <w:spacing w:after="160" w:line="278" w:lineRule="auto"/>
      </w:pPr>
      <w:r w:rsidRPr="00B925AA">
        <w:t>Identification of the variables to include</w:t>
      </w:r>
      <w:r w:rsidR="00683440" w:rsidRPr="00B925AA">
        <w:t xml:space="preserve"> </w:t>
      </w:r>
    </w:p>
    <w:p w14:paraId="2DE03C06" w14:textId="45A7C7FF" w:rsidR="00EC6712" w:rsidRDefault="00683440" w:rsidP="00FC08A5">
      <w:pPr>
        <w:pStyle w:val="Paragraphedeliste"/>
        <w:numPr>
          <w:ilvl w:val="3"/>
          <w:numId w:val="17"/>
        </w:numPr>
        <w:spacing w:after="160" w:line="278" w:lineRule="auto"/>
      </w:pPr>
      <w:r w:rsidRPr="00B925AA">
        <w:t xml:space="preserve">Creation </w:t>
      </w:r>
      <w:r w:rsidR="005C7349">
        <w:t>and saving</w:t>
      </w:r>
      <w:r w:rsidRPr="00B925AA">
        <w:t xml:space="preserve"> the heatmap</w:t>
      </w:r>
    </w:p>
    <w:p w14:paraId="293A4ECD" w14:textId="07247464" w:rsidR="002176FC" w:rsidRPr="00B925AA" w:rsidRDefault="00683440" w:rsidP="00FC08A5">
      <w:pPr>
        <w:pStyle w:val="Paragraphedeliste"/>
        <w:numPr>
          <w:ilvl w:val="2"/>
          <w:numId w:val="17"/>
        </w:numPr>
        <w:spacing w:after="160" w:line="278" w:lineRule="auto"/>
      </w:pPr>
      <w:r w:rsidRPr="00B925AA">
        <w:t>Strategy 1</w:t>
      </w:r>
    </w:p>
    <w:p w14:paraId="6D5B18AA" w14:textId="77777777" w:rsidR="00683440" w:rsidRPr="00B925AA" w:rsidRDefault="00683440" w:rsidP="00FC08A5">
      <w:pPr>
        <w:pStyle w:val="Paragraphedeliste"/>
        <w:numPr>
          <w:ilvl w:val="3"/>
          <w:numId w:val="17"/>
        </w:numPr>
        <w:spacing w:after="160" w:line="278" w:lineRule="auto"/>
      </w:pPr>
      <w:r w:rsidRPr="00B925AA">
        <w:t xml:space="preserve">Identification of the variables to include </w:t>
      </w:r>
    </w:p>
    <w:p w14:paraId="6473996A" w14:textId="77777777" w:rsidR="005C7349" w:rsidRDefault="005C7349" w:rsidP="005C7349">
      <w:pPr>
        <w:pStyle w:val="Paragraphedeliste"/>
        <w:numPr>
          <w:ilvl w:val="3"/>
          <w:numId w:val="17"/>
        </w:numPr>
        <w:spacing w:after="160" w:line="278" w:lineRule="auto"/>
      </w:pPr>
      <w:r w:rsidRPr="00B925AA">
        <w:t xml:space="preserve">Creation </w:t>
      </w:r>
      <w:r>
        <w:t>and saving</w:t>
      </w:r>
      <w:r w:rsidRPr="00B925AA">
        <w:t xml:space="preserve"> the heatmap</w:t>
      </w:r>
    </w:p>
    <w:p w14:paraId="122A0762" w14:textId="4772D5A6" w:rsidR="00683440" w:rsidRPr="00B925AA" w:rsidRDefault="00683440" w:rsidP="00FC08A5">
      <w:pPr>
        <w:pStyle w:val="Paragraphedeliste"/>
        <w:numPr>
          <w:ilvl w:val="2"/>
          <w:numId w:val="17"/>
        </w:numPr>
        <w:spacing w:after="160" w:line="278" w:lineRule="auto"/>
      </w:pPr>
      <w:r w:rsidRPr="00B925AA">
        <w:t>Strategy 2</w:t>
      </w:r>
    </w:p>
    <w:p w14:paraId="7169EB27" w14:textId="77777777" w:rsidR="00683440" w:rsidRPr="00B925AA" w:rsidRDefault="00683440" w:rsidP="00FC08A5">
      <w:pPr>
        <w:pStyle w:val="Paragraphedeliste"/>
        <w:numPr>
          <w:ilvl w:val="3"/>
          <w:numId w:val="17"/>
        </w:numPr>
        <w:spacing w:after="160" w:line="278" w:lineRule="auto"/>
      </w:pPr>
      <w:r w:rsidRPr="00B925AA">
        <w:t xml:space="preserve">Identification of the variables to include </w:t>
      </w:r>
    </w:p>
    <w:p w14:paraId="34210F0A" w14:textId="77777777" w:rsidR="005C7349" w:rsidRDefault="005C7349" w:rsidP="005C7349">
      <w:pPr>
        <w:pStyle w:val="Paragraphedeliste"/>
        <w:numPr>
          <w:ilvl w:val="3"/>
          <w:numId w:val="17"/>
        </w:numPr>
        <w:spacing w:after="160" w:line="278" w:lineRule="auto"/>
      </w:pPr>
      <w:r w:rsidRPr="00B925AA">
        <w:t xml:space="preserve">Creation </w:t>
      </w:r>
      <w:r>
        <w:t>and saving</w:t>
      </w:r>
      <w:r w:rsidRPr="00B925AA">
        <w:t xml:space="preserve"> the heatmap</w:t>
      </w:r>
    </w:p>
    <w:p w14:paraId="5D6515B6" w14:textId="5B23BF41" w:rsidR="00683440" w:rsidRPr="00B925AA" w:rsidRDefault="00683440" w:rsidP="00FC08A5">
      <w:pPr>
        <w:pStyle w:val="Paragraphedeliste"/>
        <w:numPr>
          <w:ilvl w:val="2"/>
          <w:numId w:val="17"/>
        </w:numPr>
        <w:spacing w:after="160" w:line="278" w:lineRule="auto"/>
      </w:pPr>
      <w:r w:rsidRPr="00B925AA">
        <w:t>Strategy 3</w:t>
      </w:r>
    </w:p>
    <w:p w14:paraId="09FED723" w14:textId="77777777" w:rsidR="00683440" w:rsidRPr="00B925AA" w:rsidRDefault="00683440" w:rsidP="00FC08A5">
      <w:pPr>
        <w:pStyle w:val="Paragraphedeliste"/>
        <w:numPr>
          <w:ilvl w:val="3"/>
          <w:numId w:val="17"/>
        </w:numPr>
        <w:spacing w:after="160" w:line="278" w:lineRule="auto"/>
      </w:pPr>
      <w:r w:rsidRPr="00B925AA">
        <w:t xml:space="preserve">Identification of the variables to include </w:t>
      </w:r>
    </w:p>
    <w:p w14:paraId="0F00BA18" w14:textId="77777777" w:rsidR="005C7349" w:rsidRDefault="005C7349" w:rsidP="005C7349">
      <w:pPr>
        <w:pStyle w:val="Paragraphedeliste"/>
        <w:numPr>
          <w:ilvl w:val="3"/>
          <w:numId w:val="17"/>
        </w:numPr>
        <w:spacing w:after="160" w:line="278" w:lineRule="auto"/>
      </w:pPr>
      <w:r w:rsidRPr="00B925AA">
        <w:t xml:space="preserve">Creation </w:t>
      </w:r>
      <w:r>
        <w:t>and saving</w:t>
      </w:r>
      <w:r w:rsidRPr="00B925AA">
        <w:t xml:space="preserve"> the heatmap</w:t>
      </w:r>
    </w:p>
    <w:p w14:paraId="4B018DBE" w14:textId="402A4D50" w:rsidR="00683440" w:rsidRPr="00B925AA" w:rsidRDefault="00683440" w:rsidP="00FC08A5">
      <w:pPr>
        <w:pStyle w:val="Paragraphedeliste"/>
        <w:numPr>
          <w:ilvl w:val="2"/>
          <w:numId w:val="17"/>
        </w:numPr>
        <w:spacing w:after="160" w:line="278" w:lineRule="auto"/>
      </w:pPr>
      <w:r w:rsidRPr="00B925AA">
        <w:lastRenderedPageBreak/>
        <w:t>Strategy 4</w:t>
      </w:r>
    </w:p>
    <w:p w14:paraId="15A78AAB" w14:textId="77777777" w:rsidR="00683440" w:rsidRPr="00B925AA" w:rsidRDefault="00683440" w:rsidP="00FC08A5">
      <w:pPr>
        <w:pStyle w:val="Paragraphedeliste"/>
        <w:numPr>
          <w:ilvl w:val="3"/>
          <w:numId w:val="17"/>
        </w:numPr>
        <w:spacing w:after="160" w:line="278" w:lineRule="auto"/>
      </w:pPr>
      <w:r w:rsidRPr="00B925AA">
        <w:t xml:space="preserve">Identification of the variables to include </w:t>
      </w:r>
    </w:p>
    <w:p w14:paraId="5E950096" w14:textId="77777777" w:rsidR="005C7349" w:rsidRDefault="005C7349" w:rsidP="005C7349">
      <w:pPr>
        <w:pStyle w:val="Paragraphedeliste"/>
        <w:numPr>
          <w:ilvl w:val="3"/>
          <w:numId w:val="17"/>
        </w:numPr>
        <w:spacing w:after="160" w:line="278" w:lineRule="auto"/>
      </w:pPr>
      <w:r w:rsidRPr="00B925AA">
        <w:t xml:space="preserve">Creation </w:t>
      </w:r>
      <w:r>
        <w:t>and saving</w:t>
      </w:r>
      <w:r w:rsidRPr="00B925AA">
        <w:t xml:space="preserve"> the heatmap</w:t>
      </w:r>
    </w:p>
    <w:p w14:paraId="10FE986B" w14:textId="175694AF" w:rsidR="00683440" w:rsidRPr="00B925AA" w:rsidRDefault="00897327" w:rsidP="00FC08A5">
      <w:pPr>
        <w:pStyle w:val="Paragraphedeliste"/>
        <w:numPr>
          <w:ilvl w:val="2"/>
          <w:numId w:val="17"/>
        </w:numPr>
        <w:spacing w:after="160" w:line="278" w:lineRule="auto"/>
      </w:pPr>
      <w:r w:rsidRPr="00B925AA">
        <w:t>Final value</w:t>
      </w:r>
    </w:p>
    <w:p w14:paraId="0DF4FAE0" w14:textId="77777777" w:rsidR="00897327" w:rsidRPr="00B925AA" w:rsidRDefault="00897327" w:rsidP="00FC08A5">
      <w:pPr>
        <w:pStyle w:val="Paragraphedeliste"/>
        <w:numPr>
          <w:ilvl w:val="3"/>
          <w:numId w:val="17"/>
        </w:numPr>
        <w:spacing w:after="160" w:line="278" w:lineRule="auto"/>
      </w:pPr>
      <w:r w:rsidRPr="00B925AA">
        <w:t xml:space="preserve">Identification of the variables to include </w:t>
      </w:r>
    </w:p>
    <w:p w14:paraId="2F8631CC" w14:textId="77777777" w:rsidR="005C7349" w:rsidRDefault="005C7349" w:rsidP="005C7349">
      <w:pPr>
        <w:pStyle w:val="Paragraphedeliste"/>
        <w:numPr>
          <w:ilvl w:val="3"/>
          <w:numId w:val="17"/>
        </w:numPr>
        <w:spacing w:after="160" w:line="278" w:lineRule="auto"/>
      </w:pPr>
      <w:r w:rsidRPr="00B925AA">
        <w:t xml:space="preserve">Creation </w:t>
      </w:r>
      <w:r>
        <w:t>and saving</w:t>
      </w:r>
      <w:r w:rsidRPr="00B925AA">
        <w:t xml:space="preserve"> the heatmap</w:t>
      </w:r>
    </w:p>
    <w:p w14:paraId="39B472DC" w14:textId="720BBBB8" w:rsidR="0031328B" w:rsidRDefault="0031328B" w:rsidP="0031328B">
      <w:pPr>
        <w:pStyle w:val="Paragraphedeliste"/>
        <w:numPr>
          <w:ilvl w:val="2"/>
          <w:numId w:val="17"/>
        </w:numPr>
        <w:spacing w:after="160" w:line="278" w:lineRule="auto"/>
      </w:pPr>
      <w:r>
        <w:t xml:space="preserve">Merging the </w:t>
      </w:r>
      <w:r w:rsidR="00931CC2">
        <w:t>heatmap from all strategies into a unique figure</w:t>
      </w:r>
    </w:p>
    <w:p w14:paraId="5D3BD460" w14:textId="3AA81E29" w:rsidR="003C1225" w:rsidRDefault="003C1225" w:rsidP="003C1225">
      <w:pPr>
        <w:pStyle w:val="Paragraphedeliste"/>
        <w:numPr>
          <w:ilvl w:val="3"/>
          <w:numId w:val="17"/>
        </w:numPr>
        <w:spacing w:after="160" w:line="278" w:lineRule="auto"/>
      </w:pPr>
      <w:r>
        <w:t>Creati</w:t>
      </w:r>
      <w:r w:rsidR="00480835">
        <w:t>ng the multipanel plot</w:t>
      </w:r>
    </w:p>
    <w:p w14:paraId="5119AFC5" w14:textId="5A689CFC" w:rsidR="00480835" w:rsidRPr="00B925AA" w:rsidRDefault="00480835" w:rsidP="003C1225">
      <w:pPr>
        <w:pStyle w:val="Paragraphedeliste"/>
        <w:numPr>
          <w:ilvl w:val="3"/>
          <w:numId w:val="17"/>
        </w:numPr>
        <w:spacing w:after="160" w:line="278" w:lineRule="auto"/>
      </w:pPr>
      <w:r>
        <w:t>Saving the plot</w:t>
      </w:r>
    </w:p>
    <w:p w14:paraId="6B8D7B26" w14:textId="12F0001D" w:rsidR="00897327" w:rsidRPr="00B925AA" w:rsidRDefault="00596E18" w:rsidP="00FC08A5">
      <w:pPr>
        <w:pStyle w:val="Paragraphedeliste"/>
        <w:numPr>
          <w:ilvl w:val="2"/>
          <w:numId w:val="17"/>
        </w:numPr>
        <w:spacing w:after="160" w:line="278" w:lineRule="auto"/>
      </w:pPr>
      <w:r w:rsidRPr="00B925AA">
        <w:t>Create a graph to vizualize the strategy per trial and variable</w:t>
      </w:r>
    </w:p>
    <w:p w14:paraId="06B01E2E" w14:textId="4C2E30DD" w:rsidR="00596E18" w:rsidRPr="00B925AA" w:rsidRDefault="00900B19" w:rsidP="00FC08A5">
      <w:pPr>
        <w:pStyle w:val="Paragraphedeliste"/>
        <w:numPr>
          <w:ilvl w:val="3"/>
          <w:numId w:val="17"/>
        </w:numPr>
        <w:spacing w:after="160" w:line="278" w:lineRule="auto"/>
      </w:pPr>
      <w:r w:rsidRPr="00B925AA">
        <w:t>Identify the Variables to show in the heatmap</w:t>
      </w:r>
    </w:p>
    <w:p w14:paraId="67137B90" w14:textId="6A27FF81" w:rsidR="00241119" w:rsidRPr="00B925AA" w:rsidRDefault="00241119" w:rsidP="00FC08A5">
      <w:pPr>
        <w:pStyle w:val="Paragraphedeliste"/>
        <w:numPr>
          <w:ilvl w:val="3"/>
          <w:numId w:val="17"/>
        </w:numPr>
        <w:spacing w:after="160" w:line="278" w:lineRule="auto"/>
      </w:pPr>
      <w:r w:rsidRPr="00B925AA">
        <w:t>Put the results in Long format for those variables</w:t>
      </w:r>
    </w:p>
    <w:p w14:paraId="63391FCE" w14:textId="470AA729" w:rsidR="00241119" w:rsidRPr="00B925AA" w:rsidRDefault="00FD444C" w:rsidP="00FC08A5">
      <w:pPr>
        <w:pStyle w:val="Paragraphedeliste"/>
        <w:numPr>
          <w:ilvl w:val="3"/>
          <w:numId w:val="17"/>
        </w:numPr>
        <w:spacing w:after="160" w:line="278" w:lineRule="auto"/>
      </w:pPr>
      <w:r w:rsidRPr="00B925AA">
        <w:t>Identify the dominant strategy for all variable across trials</w:t>
      </w:r>
    </w:p>
    <w:p w14:paraId="2D1F6701" w14:textId="0F8D3225" w:rsidR="00FD444C" w:rsidRDefault="00FD444C" w:rsidP="00FC08A5">
      <w:pPr>
        <w:pStyle w:val="Paragraphedeliste"/>
        <w:numPr>
          <w:ilvl w:val="3"/>
          <w:numId w:val="17"/>
        </w:numPr>
        <w:spacing w:after="160" w:line="278" w:lineRule="auto"/>
      </w:pPr>
      <w:r w:rsidRPr="00B925AA">
        <w:t>Ord</w:t>
      </w:r>
      <w:r w:rsidR="005B6471" w:rsidRPr="00B925AA">
        <w:t>e</w:t>
      </w:r>
      <w:r w:rsidRPr="00B925AA">
        <w:t xml:space="preserve">ring </w:t>
      </w:r>
      <w:r w:rsidR="003557E1">
        <w:t xml:space="preserve"> and labelling </w:t>
      </w:r>
      <w:r w:rsidRPr="00B925AA">
        <w:t>the variable to plot</w:t>
      </w:r>
    </w:p>
    <w:p w14:paraId="417F94CF" w14:textId="30F5BD77" w:rsidR="00B17497" w:rsidRDefault="000F1BA1" w:rsidP="00FC08A5">
      <w:pPr>
        <w:pStyle w:val="Paragraphedeliste"/>
        <w:numPr>
          <w:ilvl w:val="3"/>
          <w:numId w:val="17"/>
        </w:numPr>
        <w:spacing w:after="160" w:line="278" w:lineRule="auto"/>
      </w:pPr>
      <w:r>
        <w:t>Generating the graph</w:t>
      </w:r>
    </w:p>
    <w:p w14:paraId="6AD7751F" w14:textId="78811040" w:rsidR="00982217" w:rsidRPr="00B925AA" w:rsidRDefault="00982217" w:rsidP="00FC08A5">
      <w:pPr>
        <w:pStyle w:val="Paragraphedeliste"/>
        <w:numPr>
          <w:ilvl w:val="3"/>
          <w:numId w:val="17"/>
        </w:numPr>
        <w:spacing w:after="160" w:line="278" w:lineRule="auto"/>
      </w:pPr>
      <w:r>
        <w:t>Saving the graph</w:t>
      </w:r>
    </w:p>
    <w:p w14:paraId="1879AE61" w14:textId="37A261DD" w:rsidR="00FD444C" w:rsidRDefault="0056781F" w:rsidP="0056781F">
      <w:pPr>
        <w:pStyle w:val="Paragraphedeliste"/>
        <w:numPr>
          <w:ilvl w:val="1"/>
          <w:numId w:val="17"/>
        </w:numPr>
        <w:spacing w:after="160" w:line="278" w:lineRule="auto"/>
        <w:rPr>
          <w:b/>
          <w:bCs/>
        </w:rPr>
      </w:pPr>
      <w:r>
        <w:rPr>
          <w:b/>
          <w:bCs/>
        </w:rPr>
        <w:t>Calcul</w:t>
      </w:r>
      <w:r w:rsidR="00FC08A5">
        <w:rPr>
          <w:b/>
          <w:bCs/>
        </w:rPr>
        <w:t xml:space="preserve">ation </w:t>
      </w:r>
      <w:r w:rsidR="00FC08A5" w:rsidRPr="00FC08A5">
        <w:rPr>
          <w:b/>
          <w:bCs/>
        </w:rPr>
        <w:t>of the value in L when only provided in % of predicted  (For  FEV1_postBD _L_0W and  FVC_postBD _L_0W in LAVOLTA_1 and LAVOLTA_2)</w:t>
      </w:r>
    </w:p>
    <w:p w14:paraId="3906C875" w14:textId="7CF9700B" w:rsidR="00FC08A5" w:rsidRPr="00B925AA" w:rsidRDefault="007469E8" w:rsidP="007469E8">
      <w:pPr>
        <w:pStyle w:val="Paragraphedeliste"/>
        <w:numPr>
          <w:ilvl w:val="2"/>
          <w:numId w:val="17"/>
        </w:numPr>
        <w:spacing w:after="160" w:line="278" w:lineRule="auto"/>
      </w:pPr>
      <w:r w:rsidRPr="00B925AA">
        <w:t xml:space="preserve">Create the </w:t>
      </w:r>
      <w:r w:rsidR="002A361D" w:rsidRPr="00B925AA">
        <w:t>function compute_L_from_pct_and_predicted</w:t>
      </w:r>
    </w:p>
    <w:p w14:paraId="71F00727" w14:textId="00C6AFAB" w:rsidR="002A361D" w:rsidRPr="00B925AA" w:rsidRDefault="002A361D" w:rsidP="007469E8">
      <w:pPr>
        <w:pStyle w:val="Paragraphedeliste"/>
        <w:numPr>
          <w:ilvl w:val="2"/>
          <w:numId w:val="17"/>
        </w:numPr>
        <w:spacing w:after="160" w:line="278" w:lineRule="auto"/>
      </w:pPr>
      <w:r w:rsidRPr="00B925AA">
        <w:t>Detect all xW suffixes present in the dataset</w:t>
      </w:r>
    </w:p>
    <w:p w14:paraId="04608F96" w14:textId="09F1D5EE" w:rsidR="002A361D" w:rsidRPr="00B925AA" w:rsidRDefault="002A361D" w:rsidP="007469E8">
      <w:pPr>
        <w:pStyle w:val="Paragraphedeliste"/>
        <w:numPr>
          <w:ilvl w:val="2"/>
          <w:numId w:val="17"/>
        </w:numPr>
        <w:spacing w:after="160" w:line="278" w:lineRule="auto"/>
      </w:pPr>
      <w:r w:rsidRPr="00B925AA">
        <w:t>Back-calculate raw FEV1</w:t>
      </w:r>
      <w:r w:rsidR="00F9501F" w:rsidRPr="00B925AA">
        <w:t xml:space="preserve"> and</w:t>
      </w:r>
      <w:r w:rsidR="0094312D" w:rsidRPr="00B925AA">
        <w:t xml:space="preserve"> </w:t>
      </w:r>
      <w:r w:rsidRPr="00B925AA">
        <w:t>FVC</w:t>
      </w:r>
      <w:r w:rsidR="0094312D" w:rsidRPr="00B925AA">
        <w:t xml:space="preserve"> </w:t>
      </w:r>
      <w:r w:rsidRPr="00B925AA">
        <w:t xml:space="preserve">values in L when missing and </w:t>
      </w:r>
      <w:r w:rsidR="00F9501F" w:rsidRPr="00B925AA">
        <w:t xml:space="preserve">the % of predicted is </w:t>
      </w:r>
      <w:r w:rsidR="00523FE9" w:rsidRPr="00B925AA">
        <w:t>provided and predicted value in L is provided</w:t>
      </w:r>
    </w:p>
    <w:p w14:paraId="04FAD75D" w14:textId="52D95BAB" w:rsidR="00610F2D" w:rsidRPr="00B925AA" w:rsidRDefault="00FE4884" w:rsidP="008310B7">
      <w:pPr>
        <w:pStyle w:val="Paragraphedeliste"/>
        <w:numPr>
          <w:ilvl w:val="2"/>
          <w:numId w:val="17"/>
        </w:numPr>
        <w:spacing w:after="160" w:line="278" w:lineRule="auto"/>
      </w:pPr>
      <w:r w:rsidRPr="00B925AA">
        <w:t>Calc</w:t>
      </w:r>
      <w:r w:rsidR="002438CE" w:rsidRPr="00B925AA">
        <w:t>ulate the FEV1/FVC ratio for the value FEV1 and FVC value in L calculated</w:t>
      </w:r>
      <w:r w:rsidR="00610F2D" w:rsidRPr="00B925AA">
        <w:t xml:space="preserve"> with this method</w:t>
      </w:r>
    </w:p>
    <w:p w14:paraId="491AE7FE" w14:textId="77777777" w:rsidR="00EC6712" w:rsidRPr="00683440" w:rsidRDefault="00EC6712" w:rsidP="00683440">
      <w:pPr>
        <w:spacing w:after="160" w:line="278" w:lineRule="auto"/>
        <w:rPr>
          <w:b/>
          <w:bCs/>
        </w:rPr>
      </w:pPr>
    </w:p>
    <w:tbl>
      <w:tblPr>
        <w:tblStyle w:val="Grilledutableau"/>
        <w:tblW w:w="0" w:type="auto"/>
        <w:tblLook w:val="04A0" w:firstRow="1" w:lastRow="0" w:firstColumn="1" w:lastColumn="0" w:noHBand="0" w:noVBand="1"/>
      </w:tblPr>
      <w:tblGrid>
        <w:gridCol w:w="2002"/>
        <w:gridCol w:w="1658"/>
        <w:gridCol w:w="4579"/>
      </w:tblGrid>
      <w:tr w:rsidR="003D49C1" w14:paraId="72715C17" w14:textId="77777777" w:rsidTr="007C44C8">
        <w:tc>
          <w:tcPr>
            <w:tcW w:w="2122" w:type="dxa"/>
          </w:tcPr>
          <w:p w14:paraId="739389E4" w14:textId="77777777" w:rsidR="003D49C1" w:rsidRDefault="003D49C1" w:rsidP="007C44C8">
            <w:pPr>
              <w:rPr>
                <w:b/>
                <w:bCs/>
              </w:rPr>
            </w:pPr>
            <w:r>
              <w:rPr>
                <w:b/>
                <w:bCs/>
              </w:rPr>
              <w:t>Strategy</w:t>
            </w:r>
          </w:p>
        </w:tc>
        <w:tc>
          <w:tcPr>
            <w:tcW w:w="1701" w:type="dxa"/>
          </w:tcPr>
          <w:p w14:paraId="7E1DF38C" w14:textId="77777777" w:rsidR="003D49C1" w:rsidRDefault="003D49C1" w:rsidP="007C44C8">
            <w:pPr>
              <w:rPr>
                <w:b/>
                <w:bCs/>
              </w:rPr>
            </w:pPr>
            <w:r>
              <w:rPr>
                <w:b/>
                <w:bCs/>
              </w:rPr>
              <w:t>Trials</w:t>
            </w:r>
          </w:p>
        </w:tc>
        <w:tc>
          <w:tcPr>
            <w:tcW w:w="5239" w:type="dxa"/>
          </w:tcPr>
          <w:p w14:paraId="5E154E80" w14:textId="77777777" w:rsidR="003D49C1" w:rsidRDefault="003D49C1" w:rsidP="007C44C8">
            <w:pPr>
              <w:rPr>
                <w:b/>
                <w:bCs/>
              </w:rPr>
            </w:pPr>
            <w:r>
              <w:rPr>
                <w:b/>
                <w:bCs/>
              </w:rPr>
              <w:t>Methods</w:t>
            </w:r>
          </w:p>
        </w:tc>
      </w:tr>
      <w:tr w:rsidR="003D49C1" w14:paraId="243B4AF3" w14:textId="77777777" w:rsidTr="007C44C8">
        <w:tc>
          <w:tcPr>
            <w:tcW w:w="2122" w:type="dxa"/>
          </w:tcPr>
          <w:p w14:paraId="01E6C529" w14:textId="77777777" w:rsidR="003D49C1" w:rsidRDefault="003D49C1" w:rsidP="007C44C8">
            <w:pPr>
              <w:rPr>
                <w:b/>
                <w:bCs/>
              </w:rPr>
            </w:pPr>
            <w:r>
              <w:rPr>
                <w:b/>
                <w:bCs/>
              </w:rPr>
              <w:t>#1</w:t>
            </w:r>
            <w:r>
              <w:rPr>
                <w:b/>
                <w:bCs/>
              </w:rPr>
              <w:br/>
            </w:r>
            <w:r w:rsidRPr="00A01A47">
              <w:rPr>
                <w:b/>
                <w:bCs/>
              </w:rPr>
              <w:t>Using GLI global to estimate predicted value and % predicted</w:t>
            </w:r>
          </w:p>
        </w:tc>
        <w:tc>
          <w:tcPr>
            <w:tcW w:w="1701" w:type="dxa"/>
          </w:tcPr>
          <w:p w14:paraId="0D267177" w14:textId="77777777" w:rsidR="003D49C1" w:rsidRPr="003B5AD1" w:rsidRDefault="003D49C1" w:rsidP="007C44C8">
            <w:pPr>
              <w:rPr>
                <w:sz w:val="16"/>
                <w:szCs w:val="16"/>
              </w:rPr>
            </w:pPr>
            <w:r w:rsidRPr="003B5AD1">
              <w:rPr>
                <w:sz w:val="16"/>
                <w:szCs w:val="16"/>
              </w:rPr>
              <w:t xml:space="preserve">Trials that the age, sex and height </w:t>
            </w:r>
            <w:r>
              <w:rPr>
                <w:sz w:val="16"/>
                <w:szCs w:val="16"/>
              </w:rPr>
              <w:t>are avialable</w:t>
            </w:r>
            <w:r w:rsidRPr="003B5AD1">
              <w:rPr>
                <w:sz w:val="16"/>
                <w:szCs w:val="16"/>
              </w:rPr>
              <w:t>:</w:t>
            </w:r>
          </w:p>
          <w:p w14:paraId="16DBA539" w14:textId="77777777" w:rsidR="003D49C1" w:rsidRPr="003B5AD1" w:rsidRDefault="003D49C1" w:rsidP="003D49C1">
            <w:pPr>
              <w:pStyle w:val="Paragraphedeliste"/>
              <w:numPr>
                <w:ilvl w:val="0"/>
                <w:numId w:val="22"/>
              </w:numPr>
              <w:rPr>
                <w:sz w:val="16"/>
                <w:szCs w:val="16"/>
              </w:rPr>
            </w:pPr>
            <w:r w:rsidRPr="003B5AD1">
              <w:rPr>
                <w:sz w:val="16"/>
                <w:szCs w:val="16"/>
              </w:rPr>
              <w:t>LAVOLTA_1</w:t>
            </w:r>
          </w:p>
          <w:p w14:paraId="035E2EA7" w14:textId="77777777" w:rsidR="003D49C1" w:rsidRPr="003B5AD1" w:rsidRDefault="003D49C1" w:rsidP="003D49C1">
            <w:pPr>
              <w:pStyle w:val="Paragraphedeliste"/>
              <w:numPr>
                <w:ilvl w:val="0"/>
                <w:numId w:val="22"/>
              </w:numPr>
              <w:rPr>
                <w:sz w:val="16"/>
                <w:szCs w:val="16"/>
              </w:rPr>
            </w:pPr>
            <w:r w:rsidRPr="003B5AD1">
              <w:rPr>
                <w:sz w:val="16"/>
                <w:szCs w:val="16"/>
              </w:rPr>
              <w:t>LAVOLTA_2</w:t>
            </w:r>
          </w:p>
          <w:p w14:paraId="4F3074AD" w14:textId="77777777" w:rsidR="003D49C1" w:rsidRPr="003B5AD1" w:rsidRDefault="003D49C1" w:rsidP="003D49C1">
            <w:pPr>
              <w:pStyle w:val="Paragraphedeliste"/>
              <w:numPr>
                <w:ilvl w:val="0"/>
                <w:numId w:val="22"/>
              </w:numPr>
              <w:rPr>
                <w:sz w:val="16"/>
                <w:szCs w:val="16"/>
              </w:rPr>
            </w:pPr>
            <w:r w:rsidRPr="003B5AD1">
              <w:rPr>
                <w:sz w:val="16"/>
                <w:szCs w:val="16"/>
              </w:rPr>
              <w:t>LUTE</w:t>
            </w:r>
          </w:p>
          <w:p w14:paraId="10F8F54B" w14:textId="77777777" w:rsidR="003D49C1" w:rsidRPr="003B5AD1" w:rsidRDefault="003D49C1" w:rsidP="003D49C1">
            <w:pPr>
              <w:pStyle w:val="Paragraphedeliste"/>
              <w:numPr>
                <w:ilvl w:val="0"/>
                <w:numId w:val="22"/>
              </w:numPr>
              <w:rPr>
                <w:sz w:val="16"/>
                <w:szCs w:val="16"/>
              </w:rPr>
            </w:pPr>
            <w:r w:rsidRPr="003B5AD1">
              <w:rPr>
                <w:sz w:val="16"/>
                <w:szCs w:val="16"/>
              </w:rPr>
              <w:t>MILLY</w:t>
            </w:r>
          </w:p>
          <w:p w14:paraId="39E6F159" w14:textId="77777777" w:rsidR="003D49C1" w:rsidRPr="003B5AD1" w:rsidRDefault="003D49C1" w:rsidP="003D49C1">
            <w:pPr>
              <w:pStyle w:val="Paragraphedeliste"/>
              <w:numPr>
                <w:ilvl w:val="0"/>
                <w:numId w:val="22"/>
              </w:numPr>
              <w:rPr>
                <w:sz w:val="16"/>
                <w:szCs w:val="16"/>
              </w:rPr>
            </w:pPr>
            <w:r w:rsidRPr="003B5AD1">
              <w:rPr>
                <w:sz w:val="16"/>
                <w:szCs w:val="16"/>
              </w:rPr>
              <w:t>PACT</w:t>
            </w:r>
          </w:p>
          <w:p w14:paraId="6BC5B886" w14:textId="77777777" w:rsidR="003D49C1" w:rsidRPr="003B5AD1" w:rsidRDefault="003D49C1" w:rsidP="003D49C1">
            <w:pPr>
              <w:pStyle w:val="Paragraphedeliste"/>
              <w:numPr>
                <w:ilvl w:val="0"/>
                <w:numId w:val="22"/>
              </w:numPr>
              <w:rPr>
                <w:sz w:val="16"/>
                <w:szCs w:val="16"/>
              </w:rPr>
            </w:pPr>
            <w:r w:rsidRPr="003B5AD1">
              <w:rPr>
                <w:sz w:val="16"/>
                <w:szCs w:val="16"/>
              </w:rPr>
              <w:t>VERSE</w:t>
            </w:r>
          </w:p>
        </w:tc>
        <w:tc>
          <w:tcPr>
            <w:tcW w:w="5239" w:type="dxa"/>
          </w:tcPr>
          <w:p w14:paraId="1B44DAAD" w14:textId="77777777" w:rsidR="003D49C1" w:rsidRDefault="003D49C1" w:rsidP="007C44C8">
            <w:pPr>
              <w:rPr>
                <w:sz w:val="16"/>
                <w:szCs w:val="16"/>
                <w:u w:val="single"/>
              </w:rPr>
            </w:pPr>
            <w:r w:rsidRPr="003B5AD1">
              <w:rPr>
                <w:sz w:val="16"/>
                <w:szCs w:val="16"/>
              </w:rPr>
              <w:t xml:space="preserve">Using pred_GLIgl to </w:t>
            </w:r>
            <w:r w:rsidRPr="003B5AD1">
              <w:rPr>
                <w:sz w:val="16"/>
                <w:szCs w:val="16"/>
              </w:rPr>
              <w:br/>
              <w:t xml:space="preserve">1) Calculate predicted </w:t>
            </w:r>
            <w:r>
              <w:rPr>
                <w:sz w:val="16"/>
                <w:szCs w:val="16"/>
              </w:rPr>
              <w:t xml:space="preserve">value </w:t>
            </w:r>
            <w:r w:rsidRPr="003B5AD1">
              <w:rPr>
                <w:sz w:val="16"/>
                <w:szCs w:val="16"/>
              </w:rPr>
              <w:t>based on age, sex and height</w:t>
            </w:r>
            <w:r>
              <w:rPr>
                <w:sz w:val="16"/>
                <w:szCs w:val="16"/>
              </w:rPr>
              <w:t> :</w:t>
            </w:r>
            <w:r>
              <w:rPr>
                <w:sz w:val="16"/>
                <w:szCs w:val="16"/>
              </w:rPr>
              <w:br/>
            </w:r>
            <w:r w:rsidRPr="00E807AB">
              <w:rPr>
                <w:sz w:val="16"/>
                <w:szCs w:val="16"/>
                <w:u w:val="single"/>
              </w:rPr>
              <w:t>FEV1_predicted_L</w:t>
            </w:r>
            <w:r>
              <w:rPr>
                <w:sz w:val="16"/>
                <w:szCs w:val="16"/>
              </w:rPr>
              <w:br/>
            </w:r>
            <w:r w:rsidRPr="00E807AB">
              <w:rPr>
                <w:sz w:val="16"/>
                <w:szCs w:val="16"/>
                <w:u w:val="single"/>
              </w:rPr>
              <w:t>FVC_predicted_L</w:t>
            </w:r>
          </w:p>
          <w:p w14:paraId="3B85EB33" w14:textId="77777777" w:rsidR="003D49C1" w:rsidRDefault="003D49C1" w:rsidP="007C44C8">
            <w:pPr>
              <w:rPr>
                <w:sz w:val="16"/>
                <w:szCs w:val="16"/>
              </w:rPr>
            </w:pPr>
            <w:r>
              <w:rPr>
                <w:sz w:val="16"/>
                <w:szCs w:val="16"/>
              </w:rPr>
              <w:t>Tif</w:t>
            </w:r>
            <w:r w:rsidRPr="00A714E5">
              <w:rPr>
                <w:sz w:val="16"/>
                <w:szCs w:val="16"/>
              </w:rPr>
              <w:t>_predicted</w:t>
            </w:r>
          </w:p>
          <w:p w14:paraId="1B9CE0E4" w14:textId="77777777" w:rsidR="003D49C1" w:rsidRDefault="003D49C1" w:rsidP="007C44C8">
            <w:pPr>
              <w:rPr>
                <w:sz w:val="16"/>
                <w:szCs w:val="16"/>
              </w:rPr>
            </w:pPr>
            <w:r w:rsidRPr="003B5AD1">
              <w:rPr>
                <w:sz w:val="16"/>
                <w:szCs w:val="16"/>
              </w:rPr>
              <w:br/>
              <w:t>2) Calculate </w:t>
            </w:r>
            <w:r>
              <w:rPr>
                <w:sz w:val="16"/>
                <w:szCs w:val="16"/>
              </w:rPr>
              <w:t>the value in % of predicted using the GLI equation</w:t>
            </w:r>
            <w:r w:rsidRPr="003B5AD1">
              <w:rPr>
                <w:sz w:val="16"/>
                <w:szCs w:val="16"/>
              </w:rPr>
              <w:br/>
              <w:t xml:space="preserve">FEV1_preBD_PCT_xW </w:t>
            </w:r>
            <w:r>
              <w:rPr>
                <w:sz w:val="16"/>
                <w:szCs w:val="16"/>
              </w:rPr>
              <w:t xml:space="preserve">(if </w:t>
            </w:r>
            <w:r w:rsidRPr="003B5AD1">
              <w:rPr>
                <w:sz w:val="16"/>
                <w:szCs w:val="16"/>
              </w:rPr>
              <w:t>FEV1_preBD _L_</w:t>
            </w:r>
            <w:r>
              <w:rPr>
                <w:sz w:val="16"/>
                <w:szCs w:val="16"/>
              </w:rPr>
              <w:t>x</w:t>
            </w:r>
            <w:r w:rsidRPr="003B5AD1">
              <w:rPr>
                <w:sz w:val="16"/>
                <w:szCs w:val="16"/>
              </w:rPr>
              <w:t>W</w:t>
            </w:r>
            <w:r>
              <w:rPr>
                <w:sz w:val="16"/>
                <w:szCs w:val="16"/>
              </w:rPr>
              <w:t xml:space="preserve"> is available)</w:t>
            </w:r>
          </w:p>
          <w:p w14:paraId="6C6C4ABD" w14:textId="77777777" w:rsidR="003D49C1" w:rsidRDefault="003D49C1" w:rsidP="007C44C8">
            <w:pPr>
              <w:rPr>
                <w:sz w:val="16"/>
                <w:szCs w:val="16"/>
              </w:rPr>
            </w:pPr>
            <w:r w:rsidRPr="003B5AD1">
              <w:rPr>
                <w:sz w:val="16"/>
                <w:szCs w:val="16"/>
              </w:rPr>
              <w:t>based on FEV1_preBD_L_</w:t>
            </w:r>
            <w:r>
              <w:rPr>
                <w:sz w:val="16"/>
                <w:szCs w:val="16"/>
              </w:rPr>
              <w:t>x</w:t>
            </w:r>
            <w:r w:rsidRPr="003B5AD1">
              <w:rPr>
                <w:sz w:val="16"/>
                <w:szCs w:val="16"/>
              </w:rPr>
              <w:t>W, age, sex and height</w:t>
            </w:r>
          </w:p>
          <w:p w14:paraId="117C328B" w14:textId="77777777" w:rsidR="003D49C1" w:rsidRDefault="003D49C1" w:rsidP="007C44C8">
            <w:pPr>
              <w:rPr>
                <w:sz w:val="16"/>
                <w:szCs w:val="16"/>
              </w:rPr>
            </w:pPr>
            <w:r w:rsidRPr="003B5AD1">
              <w:rPr>
                <w:sz w:val="16"/>
                <w:szCs w:val="16"/>
              </w:rPr>
              <w:br/>
              <w:t>FEV1_p</w:t>
            </w:r>
            <w:r>
              <w:rPr>
                <w:sz w:val="16"/>
                <w:szCs w:val="16"/>
              </w:rPr>
              <w:t>ost</w:t>
            </w:r>
            <w:r w:rsidRPr="003B5AD1">
              <w:rPr>
                <w:sz w:val="16"/>
                <w:szCs w:val="16"/>
              </w:rPr>
              <w:t>BD_PCT_</w:t>
            </w:r>
            <w:r>
              <w:rPr>
                <w:sz w:val="16"/>
                <w:szCs w:val="16"/>
              </w:rPr>
              <w:t>x</w:t>
            </w:r>
            <w:r w:rsidRPr="003B5AD1">
              <w:rPr>
                <w:sz w:val="16"/>
                <w:szCs w:val="16"/>
              </w:rPr>
              <w:t xml:space="preserve">W </w:t>
            </w:r>
            <w:r>
              <w:rPr>
                <w:sz w:val="16"/>
                <w:szCs w:val="16"/>
              </w:rPr>
              <w:t xml:space="preserve">(if </w:t>
            </w:r>
            <w:r w:rsidRPr="003B5AD1">
              <w:rPr>
                <w:sz w:val="16"/>
                <w:szCs w:val="16"/>
              </w:rPr>
              <w:t>FEV1_p</w:t>
            </w:r>
            <w:r>
              <w:rPr>
                <w:sz w:val="16"/>
                <w:szCs w:val="16"/>
              </w:rPr>
              <w:t>ost</w:t>
            </w:r>
            <w:r w:rsidRPr="003B5AD1">
              <w:rPr>
                <w:sz w:val="16"/>
                <w:szCs w:val="16"/>
              </w:rPr>
              <w:t>BD _L_</w:t>
            </w:r>
            <w:r>
              <w:rPr>
                <w:sz w:val="16"/>
                <w:szCs w:val="16"/>
              </w:rPr>
              <w:t>x</w:t>
            </w:r>
            <w:r w:rsidRPr="003B5AD1">
              <w:rPr>
                <w:sz w:val="16"/>
                <w:szCs w:val="16"/>
              </w:rPr>
              <w:t>W</w:t>
            </w:r>
            <w:r>
              <w:rPr>
                <w:sz w:val="16"/>
                <w:szCs w:val="16"/>
              </w:rPr>
              <w:t xml:space="preserve"> is available)</w:t>
            </w:r>
          </w:p>
          <w:p w14:paraId="64ABB7F7" w14:textId="77777777" w:rsidR="003D49C1" w:rsidRDefault="003D49C1" w:rsidP="007C44C8">
            <w:pPr>
              <w:rPr>
                <w:sz w:val="16"/>
                <w:szCs w:val="16"/>
              </w:rPr>
            </w:pPr>
            <w:r w:rsidRPr="003B5AD1">
              <w:rPr>
                <w:sz w:val="16"/>
                <w:szCs w:val="16"/>
              </w:rPr>
              <w:t>based on FEV1_p</w:t>
            </w:r>
            <w:r>
              <w:rPr>
                <w:sz w:val="16"/>
                <w:szCs w:val="16"/>
              </w:rPr>
              <w:t>ost</w:t>
            </w:r>
            <w:r w:rsidRPr="003B5AD1">
              <w:rPr>
                <w:sz w:val="16"/>
                <w:szCs w:val="16"/>
              </w:rPr>
              <w:t>BD_L_</w:t>
            </w:r>
            <w:r>
              <w:rPr>
                <w:sz w:val="16"/>
                <w:szCs w:val="16"/>
              </w:rPr>
              <w:t>x</w:t>
            </w:r>
            <w:r w:rsidRPr="003B5AD1">
              <w:rPr>
                <w:sz w:val="16"/>
                <w:szCs w:val="16"/>
              </w:rPr>
              <w:t>W, age, sex and height</w:t>
            </w:r>
          </w:p>
          <w:p w14:paraId="2ABD64C9" w14:textId="77777777" w:rsidR="003D49C1" w:rsidRDefault="003D49C1" w:rsidP="007C44C8">
            <w:pPr>
              <w:rPr>
                <w:sz w:val="16"/>
                <w:szCs w:val="16"/>
              </w:rPr>
            </w:pPr>
          </w:p>
          <w:p w14:paraId="3ED035A2" w14:textId="77777777" w:rsidR="003D49C1" w:rsidRDefault="003D49C1" w:rsidP="007C44C8">
            <w:pPr>
              <w:rPr>
                <w:sz w:val="16"/>
                <w:szCs w:val="16"/>
              </w:rPr>
            </w:pPr>
            <w:r w:rsidRPr="003B5AD1">
              <w:rPr>
                <w:sz w:val="16"/>
                <w:szCs w:val="16"/>
              </w:rPr>
              <w:t>F</w:t>
            </w:r>
            <w:r>
              <w:rPr>
                <w:sz w:val="16"/>
                <w:szCs w:val="16"/>
              </w:rPr>
              <w:t>VC</w:t>
            </w:r>
            <w:r w:rsidRPr="003B5AD1">
              <w:rPr>
                <w:sz w:val="16"/>
                <w:szCs w:val="16"/>
              </w:rPr>
              <w:t xml:space="preserve">_preBD_PCT_xW </w:t>
            </w:r>
            <w:r>
              <w:rPr>
                <w:sz w:val="16"/>
                <w:szCs w:val="16"/>
              </w:rPr>
              <w:t xml:space="preserve">(if </w:t>
            </w:r>
            <w:r w:rsidRPr="003B5AD1">
              <w:rPr>
                <w:sz w:val="16"/>
                <w:szCs w:val="16"/>
              </w:rPr>
              <w:t>F</w:t>
            </w:r>
            <w:r>
              <w:rPr>
                <w:sz w:val="16"/>
                <w:szCs w:val="16"/>
              </w:rPr>
              <w:t>VC</w:t>
            </w:r>
            <w:r w:rsidRPr="003B5AD1">
              <w:rPr>
                <w:sz w:val="16"/>
                <w:szCs w:val="16"/>
              </w:rPr>
              <w:t>_preBD _L_</w:t>
            </w:r>
            <w:r>
              <w:rPr>
                <w:sz w:val="16"/>
                <w:szCs w:val="16"/>
              </w:rPr>
              <w:t>x</w:t>
            </w:r>
            <w:r w:rsidRPr="003B5AD1">
              <w:rPr>
                <w:sz w:val="16"/>
                <w:szCs w:val="16"/>
              </w:rPr>
              <w:t>W</w:t>
            </w:r>
            <w:r>
              <w:rPr>
                <w:sz w:val="16"/>
                <w:szCs w:val="16"/>
              </w:rPr>
              <w:t xml:space="preserve"> is available)</w:t>
            </w:r>
          </w:p>
          <w:p w14:paraId="54A64DAF" w14:textId="77777777" w:rsidR="003D49C1" w:rsidRDefault="003D49C1" w:rsidP="007C44C8">
            <w:pPr>
              <w:rPr>
                <w:sz w:val="16"/>
                <w:szCs w:val="16"/>
              </w:rPr>
            </w:pPr>
            <w:r w:rsidRPr="003B5AD1">
              <w:rPr>
                <w:sz w:val="16"/>
                <w:szCs w:val="16"/>
              </w:rPr>
              <w:t>based on F</w:t>
            </w:r>
            <w:r>
              <w:rPr>
                <w:sz w:val="16"/>
                <w:szCs w:val="16"/>
              </w:rPr>
              <w:t>VC</w:t>
            </w:r>
            <w:r w:rsidRPr="003B5AD1">
              <w:rPr>
                <w:sz w:val="16"/>
                <w:szCs w:val="16"/>
              </w:rPr>
              <w:t>_preBD_L_</w:t>
            </w:r>
            <w:r>
              <w:rPr>
                <w:sz w:val="16"/>
                <w:szCs w:val="16"/>
              </w:rPr>
              <w:t>x</w:t>
            </w:r>
            <w:r w:rsidRPr="003B5AD1">
              <w:rPr>
                <w:sz w:val="16"/>
                <w:szCs w:val="16"/>
              </w:rPr>
              <w:t>W, age, sex and height</w:t>
            </w:r>
          </w:p>
          <w:p w14:paraId="0AFF1782" w14:textId="77777777" w:rsidR="003D49C1" w:rsidRDefault="003D49C1" w:rsidP="007C44C8">
            <w:pPr>
              <w:rPr>
                <w:sz w:val="16"/>
                <w:szCs w:val="16"/>
              </w:rPr>
            </w:pPr>
          </w:p>
          <w:p w14:paraId="77357D09" w14:textId="77777777" w:rsidR="003D49C1" w:rsidRDefault="003D49C1" w:rsidP="007C44C8">
            <w:pPr>
              <w:rPr>
                <w:sz w:val="16"/>
                <w:szCs w:val="16"/>
              </w:rPr>
            </w:pPr>
            <w:r w:rsidRPr="003B5AD1">
              <w:rPr>
                <w:sz w:val="16"/>
                <w:szCs w:val="16"/>
              </w:rPr>
              <w:t>F</w:t>
            </w:r>
            <w:r>
              <w:rPr>
                <w:sz w:val="16"/>
                <w:szCs w:val="16"/>
              </w:rPr>
              <w:t>VC</w:t>
            </w:r>
            <w:r w:rsidRPr="003B5AD1">
              <w:rPr>
                <w:sz w:val="16"/>
                <w:szCs w:val="16"/>
              </w:rPr>
              <w:t>_p</w:t>
            </w:r>
            <w:r>
              <w:rPr>
                <w:sz w:val="16"/>
                <w:szCs w:val="16"/>
              </w:rPr>
              <w:t>ost</w:t>
            </w:r>
            <w:r w:rsidRPr="003B5AD1">
              <w:rPr>
                <w:sz w:val="16"/>
                <w:szCs w:val="16"/>
              </w:rPr>
              <w:t>BD_PCT_</w:t>
            </w:r>
            <w:r>
              <w:rPr>
                <w:sz w:val="16"/>
                <w:szCs w:val="16"/>
              </w:rPr>
              <w:t>x</w:t>
            </w:r>
            <w:r w:rsidRPr="003B5AD1">
              <w:rPr>
                <w:sz w:val="16"/>
                <w:szCs w:val="16"/>
              </w:rPr>
              <w:t xml:space="preserve">W </w:t>
            </w:r>
            <w:r>
              <w:rPr>
                <w:sz w:val="16"/>
                <w:szCs w:val="16"/>
              </w:rPr>
              <w:t xml:space="preserve">(if </w:t>
            </w:r>
            <w:r w:rsidRPr="003B5AD1">
              <w:rPr>
                <w:sz w:val="16"/>
                <w:szCs w:val="16"/>
              </w:rPr>
              <w:t>F</w:t>
            </w:r>
            <w:r>
              <w:rPr>
                <w:sz w:val="16"/>
                <w:szCs w:val="16"/>
              </w:rPr>
              <w:t>VC</w:t>
            </w:r>
            <w:r w:rsidRPr="003B5AD1">
              <w:rPr>
                <w:sz w:val="16"/>
                <w:szCs w:val="16"/>
              </w:rPr>
              <w:t>_p</w:t>
            </w:r>
            <w:r>
              <w:rPr>
                <w:sz w:val="16"/>
                <w:szCs w:val="16"/>
              </w:rPr>
              <w:t>ost</w:t>
            </w:r>
            <w:r w:rsidRPr="003B5AD1">
              <w:rPr>
                <w:sz w:val="16"/>
                <w:szCs w:val="16"/>
              </w:rPr>
              <w:t>BD _L_</w:t>
            </w:r>
            <w:r>
              <w:rPr>
                <w:sz w:val="16"/>
                <w:szCs w:val="16"/>
              </w:rPr>
              <w:t>x</w:t>
            </w:r>
            <w:r w:rsidRPr="003B5AD1">
              <w:rPr>
                <w:sz w:val="16"/>
                <w:szCs w:val="16"/>
              </w:rPr>
              <w:t>W</w:t>
            </w:r>
            <w:r>
              <w:rPr>
                <w:sz w:val="16"/>
                <w:szCs w:val="16"/>
              </w:rPr>
              <w:t xml:space="preserve"> is available)</w:t>
            </w:r>
          </w:p>
          <w:p w14:paraId="5A0AC5EB" w14:textId="77777777" w:rsidR="003D49C1" w:rsidRDefault="003D49C1" w:rsidP="007C44C8">
            <w:pPr>
              <w:rPr>
                <w:sz w:val="16"/>
                <w:szCs w:val="16"/>
              </w:rPr>
            </w:pPr>
            <w:r w:rsidRPr="003B5AD1">
              <w:rPr>
                <w:sz w:val="16"/>
                <w:szCs w:val="16"/>
              </w:rPr>
              <w:t>based on F</w:t>
            </w:r>
            <w:r>
              <w:rPr>
                <w:sz w:val="16"/>
                <w:szCs w:val="16"/>
              </w:rPr>
              <w:t>VC</w:t>
            </w:r>
            <w:r w:rsidRPr="003B5AD1">
              <w:rPr>
                <w:sz w:val="16"/>
                <w:szCs w:val="16"/>
              </w:rPr>
              <w:t>_p</w:t>
            </w:r>
            <w:r>
              <w:rPr>
                <w:sz w:val="16"/>
                <w:szCs w:val="16"/>
              </w:rPr>
              <w:t>ost</w:t>
            </w:r>
            <w:r w:rsidRPr="003B5AD1">
              <w:rPr>
                <w:sz w:val="16"/>
                <w:szCs w:val="16"/>
              </w:rPr>
              <w:t>BD_L_</w:t>
            </w:r>
            <w:r>
              <w:rPr>
                <w:sz w:val="16"/>
                <w:szCs w:val="16"/>
              </w:rPr>
              <w:t>x</w:t>
            </w:r>
            <w:r w:rsidRPr="003B5AD1">
              <w:rPr>
                <w:sz w:val="16"/>
                <w:szCs w:val="16"/>
              </w:rPr>
              <w:t>W, age, sex and height</w:t>
            </w:r>
          </w:p>
          <w:p w14:paraId="6A57A7C1" w14:textId="77777777" w:rsidR="003D49C1" w:rsidRDefault="003D49C1" w:rsidP="007C44C8">
            <w:pPr>
              <w:rPr>
                <w:sz w:val="16"/>
                <w:szCs w:val="16"/>
              </w:rPr>
            </w:pPr>
          </w:p>
          <w:p w14:paraId="3FCB79B8" w14:textId="77777777" w:rsidR="003D49C1" w:rsidRDefault="003D49C1" w:rsidP="007C44C8">
            <w:pPr>
              <w:rPr>
                <w:sz w:val="16"/>
                <w:szCs w:val="16"/>
              </w:rPr>
            </w:pPr>
            <w:r>
              <w:rPr>
                <w:sz w:val="16"/>
                <w:szCs w:val="16"/>
              </w:rPr>
              <w:t>Tif</w:t>
            </w:r>
            <w:r w:rsidRPr="003B5AD1">
              <w:rPr>
                <w:sz w:val="16"/>
                <w:szCs w:val="16"/>
              </w:rPr>
              <w:t xml:space="preserve">_preBD_PCT_xW </w:t>
            </w:r>
            <w:r>
              <w:rPr>
                <w:sz w:val="16"/>
                <w:szCs w:val="16"/>
              </w:rPr>
              <w:t>(if Tif</w:t>
            </w:r>
            <w:r w:rsidRPr="003B5AD1">
              <w:rPr>
                <w:sz w:val="16"/>
                <w:szCs w:val="16"/>
              </w:rPr>
              <w:t>_preBD_</w:t>
            </w:r>
            <w:r>
              <w:rPr>
                <w:sz w:val="16"/>
                <w:szCs w:val="16"/>
              </w:rPr>
              <w:t>x</w:t>
            </w:r>
            <w:r w:rsidRPr="003B5AD1">
              <w:rPr>
                <w:sz w:val="16"/>
                <w:szCs w:val="16"/>
              </w:rPr>
              <w:t>W</w:t>
            </w:r>
            <w:r>
              <w:rPr>
                <w:sz w:val="16"/>
                <w:szCs w:val="16"/>
              </w:rPr>
              <w:t xml:space="preserve"> is available)</w:t>
            </w:r>
          </w:p>
          <w:p w14:paraId="7C09632E" w14:textId="77777777" w:rsidR="003D49C1" w:rsidRDefault="003D49C1" w:rsidP="007C44C8">
            <w:pPr>
              <w:rPr>
                <w:sz w:val="16"/>
                <w:szCs w:val="16"/>
              </w:rPr>
            </w:pPr>
            <w:r w:rsidRPr="003B5AD1">
              <w:rPr>
                <w:sz w:val="16"/>
                <w:szCs w:val="16"/>
              </w:rPr>
              <w:t xml:space="preserve">based on </w:t>
            </w:r>
            <w:r>
              <w:rPr>
                <w:sz w:val="16"/>
                <w:szCs w:val="16"/>
              </w:rPr>
              <w:t>Tif</w:t>
            </w:r>
            <w:r w:rsidRPr="003B5AD1">
              <w:rPr>
                <w:sz w:val="16"/>
                <w:szCs w:val="16"/>
              </w:rPr>
              <w:t>_preBD_</w:t>
            </w:r>
            <w:r>
              <w:rPr>
                <w:sz w:val="16"/>
                <w:szCs w:val="16"/>
              </w:rPr>
              <w:t>x</w:t>
            </w:r>
            <w:r w:rsidRPr="003B5AD1">
              <w:rPr>
                <w:sz w:val="16"/>
                <w:szCs w:val="16"/>
              </w:rPr>
              <w:t>W, age, sex and height</w:t>
            </w:r>
          </w:p>
          <w:p w14:paraId="0F2EC5AA" w14:textId="77777777" w:rsidR="003D49C1" w:rsidRDefault="003D49C1" w:rsidP="007C44C8">
            <w:pPr>
              <w:rPr>
                <w:sz w:val="16"/>
                <w:szCs w:val="16"/>
              </w:rPr>
            </w:pPr>
          </w:p>
          <w:p w14:paraId="1061B818" w14:textId="77777777" w:rsidR="003D49C1" w:rsidRDefault="003D49C1" w:rsidP="007C44C8">
            <w:pPr>
              <w:rPr>
                <w:sz w:val="16"/>
                <w:szCs w:val="16"/>
              </w:rPr>
            </w:pPr>
            <w:r>
              <w:rPr>
                <w:sz w:val="16"/>
                <w:szCs w:val="16"/>
              </w:rPr>
              <w:t>Tif</w:t>
            </w:r>
            <w:r w:rsidRPr="003B5AD1">
              <w:rPr>
                <w:sz w:val="16"/>
                <w:szCs w:val="16"/>
              </w:rPr>
              <w:t>_p</w:t>
            </w:r>
            <w:r>
              <w:rPr>
                <w:sz w:val="16"/>
                <w:szCs w:val="16"/>
              </w:rPr>
              <w:t>ost</w:t>
            </w:r>
            <w:r w:rsidRPr="003B5AD1">
              <w:rPr>
                <w:sz w:val="16"/>
                <w:szCs w:val="16"/>
              </w:rPr>
              <w:t xml:space="preserve">BD_PCT_xW </w:t>
            </w:r>
            <w:r>
              <w:rPr>
                <w:sz w:val="16"/>
                <w:szCs w:val="16"/>
              </w:rPr>
              <w:t>(if Tif</w:t>
            </w:r>
            <w:r w:rsidRPr="003B5AD1">
              <w:rPr>
                <w:sz w:val="16"/>
                <w:szCs w:val="16"/>
              </w:rPr>
              <w:t>_p</w:t>
            </w:r>
            <w:r>
              <w:rPr>
                <w:sz w:val="16"/>
                <w:szCs w:val="16"/>
              </w:rPr>
              <w:t>ost</w:t>
            </w:r>
            <w:r w:rsidRPr="003B5AD1">
              <w:rPr>
                <w:sz w:val="16"/>
                <w:szCs w:val="16"/>
              </w:rPr>
              <w:t>BD_</w:t>
            </w:r>
            <w:r>
              <w:rPr>
                <w:sz w:val="16"/>
                <w:szCs w:val="16"/>
              </w:rPr>
              <w:t>x</w:t>
            </w:r>
            <w:r w:rsidRPr="003B5AD1">
              <w:rPr>
                <w:sz w:val="16"/>
                <w:szCs w:val="16"/>
              </w:rPr>
              <w:t>W</w:t>
            </w:r>
            <w:r>
              <w:rPr>
                <w:sz w:val="16"/>
                <w:szCs w:val="16"/>
              </w:rPr>
              <w:t xml:space="preserve"> is available)</w:t>
            </w:r>
          </w:p>
          <w:p w14:paraId="0FE02014" w14:textId="77777777" w:rsidR="003D49C1" w:rsidRPr="003B5AD1" w:rsidRDefault="003D49C1" w:rsidP="007C44C8">
            <w:pPr>
              <w:rPr>
                <w:sz w:val="16"/>
                <w:szCs w:val="16"/>
              </w:rPr>
            </w:pPr>
            <w:r w:rsidRPr="003B5AD1">
              <w:rPr>
                <w:sz w:val="16"/>
                <w:szCs w:val="16"/>
              </w:rPr>
              <w:t xml:space="preserve">based on </w:t>
            </w:r>
            <w:r>
              <w:rPr>
                <w:sz w:val="16"/>
                <w:szCs w:val="16"/>
              </w:rPr>
              <w:t>Tif</w:t>
            </w:r>
            <w:r w:rsidRPr="003B5AD1">
              <w:rPr>
                <w:sz w:val="16"/>
                <w:szCs w:val="16"/>
              </w:rPr>
              <w:t>_p</w:t>
            </w:r>
            <w:r>
              <w:rPr>
                <w:sz w:val="16"/>
                <w:szCs w:val="16"/>
              </w:rPr>
              <w:t>ost</w:t>
            </w:r>
            <w:r w:rsidRPr="003B5AD1">
              <w:rPr>
                <w:sz w:val="16"/>
                <w:szCs w:val="16"/>
              </w:rPr>
              <w:t>BD_</w:t>
            </w:r>
            <w:r>
              <w:rPr>
                <w:sz w:val="16"/>
                <w:szCs w:val="16"/>
              </w:rPr>
              <w:t>x</w:t>
            </w:r>
            <w:r w:rsidRPr="003B5AD1">
              <w:rPr>
                <w:sz w:val="16"/>
                <w:szCs w:val="16"/>
              </w:rPr>
              <w:t>W, age, sex and height</w:t>
            </w:r>
          </w:p>
        </w:tc>
      </w:tr>
      <w:tr w:rsidR="003D49C1" w14:paraId="5D4BC2E2" w14:textId="77777777" w:rsidTr="007C44C8">
        <w:tc>
          <w:tcPr>
            <w:tcW w:w="2122" w:type="dxa"/>
          </w:tcPr>
          <w:p w14:paraId="11B72226" w14:textId="77777777" w:rsidR="003D49C1" w:rsidRDefault="003D49C1" w:rsidP="007C44C8">
            <w:pPr>
              <w:rPr>
                <w:b/>
                <w:bCs/>
              </w:rPr>
            </w:pPr>
            <w:r>
              <w:rPr>
                <w:b/>
                <w:bCs/>
              </w:rPr>
              <w:t>#2</w:t>
            </w:r>
          </w:p>
          <w:p w14:paraId="39A5C56D" w14:textId="77777777" w:rsidR="003D49C1" w:rsidRDefault="003D49C1" w:rsidP="007C44C8">
            <w:pPr>
              <w:rPr>
                <w:b/>
                <w:bCs/>
              </w:rPr>
            </w:pPr>
            <w:r w:rsidRPr="002B04E1">
              <w:rPr>
                <w:b/>
                <w:bCs/>
              </w:rPr>
              <w:lastRenderedPageBreak/>
              <w:t>Using provided predicted value to calculate % predicted</w:t>
            </w:r>
            <w:r>
              <w:rPr>
                <w:b/>
                <w:bCs/>
              </w:rPr>
              <w:t xml:space="preserve"> while k</w:t>
            </w:r>
            <w:r w:rsidRPr="002B04E1">
              <w:rPr>
                <w:b/>
                <w:bCs/>
              </w:rPr>
              <w:t>eep</w:t>
            </w:r>
            <w:r>
              <w:rPr>
                <w:b/>
                <w:bCs/>
              </w:rPr>
              <w:t>ing</w:t>
            </w:r>
            <w:r w:rsidRPr="002B04E1">
              <w:rPr>
                <w:b/>
                <w:bCs/>
              </w:rPr>
              <w:t xml:space="preserve"> existing % predicted unchanged if already provided</w:t>
            </w:r>
          </w:p>
        </w:tc>
        <w:tc>
          <w:tcPr>
            <w:tcW w:w="1701" w:type="dxa"/>
          </w:tcPr>
          <w:p w14:paraId="2793B43A" w14:textId="77777777" w:rsidR="003D49C1" w:rsidRDefault="003D49C1" w:rsidP="007C44C8">
            <w:pPr>
              <w:rPr>
                <w:sz w:val="16"/>
                <w:szCs w:val="16"/>
              </w:rPr>
            </w:pPr>
            <w:r w:rsidRPr="003B5AD1">
              <w:rPr>
                <w:sz w:val="16"/>
                <w:szCs w:val="16"/>
              </w:rPr>
              <w:lastRenderedPageBreak/>
              <w:t xml:space="preserve">Trials that </w:t>
            </w:r>
            <w:r>
              <w:rPr>
                <w:sz w:val="16"/>
                <w:szCs w:val="16"/>
              </w:rPr>
              <w:t>the value of lung function predicted value are available</w:t>
            </w:r>
          </w:p>
          <w:p w14:paraId="6875CF70" w14:textId="77777777" w:rsidR="003D49C1" w:rsidRDefault="003D49C1" w:rsidP="003D49C1">
            <w:pPr>
              <w:pStyle w:val="Paragraphedeliste"/>
              <w:numPr>
                <w:ilvl w:val="0"/>
                <w:numId w:val="23"/>
              </w:numPr>
              <w:rPr>
                <w:sz w:val="16"/>
                <w:szCs w:val="16"/>
              </w:rPr>
            </w:pPr>
            <w:r w:rsidRPr="009802AF">
              <w:rPr>
                <w:sz w:val="16"/>
                <w:szCs w:val="16"/>
              </w:rPr>
              <w:lastRenderedPageBreak/>
              <w:t>BENRAP2B</w:t>
            </w:r>
          </w:p>
          <w:p w14:paraId="0AA3E8A3" w14:textId="77777777" w:rsidR="003D49C1" w:rsidRDefault="003D49C1" w:rsidP="003D49C1">
            <w:pPr>
              <w:pStyle w:val="Paragraphedeliste"/>
              <w:numPr>
                <w:ilvl w:val="0"/>
                <w:numId w:val="23"/>
              </w:numPr>
              <w:rPr>
                <w:sz w:val="16"/>
                <w:szCs w:val="16"/>
              </w:rPr>
            </w:pPr>
            <w:r w:rsidRPr="00AA7E36">
              <w:rPr>
                <w:sz w:val="16"/>
                <w:szCs w:val="16"/>
              </w:rPr>
              <w:t>COSTA</w:t>
            </w:r>
          </w:p>
          <w:p w14:paraId="4D206CBC" w14:textId="77777777" w:rsidR="003D49C1" w:rsidRPr="00177356" w:rsidRDefault="003D49C1" w:rsidP="003D49C1">
            <w:pPr>
              <w:pStyle w:val="Paragraphedeliste"/>
              <w:numPr>
                <w:ilvl w:val="0"/>
                <w:numId w:val="23"/>
              </w:numPr>
              <w:rPr>
                <w:sz w:val="16"/>
                <w:szCs w:val="16"/>
              </w:rPr>
            </w:pPr>
            <w:r w:rsidRPr="00AA7E36">
              <w:rPr>
                <w:sz w:val="16"/>
                <w:szCs w:val="16"/>
              </w:rPr>
              <w:t>PATHWAY</w:t>
            </w:r>
          </w:p>
          <w:p w14:paraId="6FF858FD" w14:textId="77777777" w:rsidR="003D49C1" w:rsidRDefault="003D49C1" w:rsidP="007C44C8">
            <w:pPr>
              <w:rPr>
                <w:sz w:val="16"/>
                <w:szCs w:val="16"/>
              </w:rPr>
            </w:pPr>
          </w:p>
        </w:tc>
        <w:tc>
          <w:tcPr>
            <w:tcW w:w="5239" w:type="dxa"/>
          </w:tcPr>
          <w:p w14:paraId="257AC2F2" w14:textId="77777777" w:rsidR="003D49C1" w:rsidRDefault="003D49C1" w:rsidP="007C44C8">
            <w:pPr>
              <w:rPr>
                <w:sz w:val="16"/>
                <w:szCs w:val="16"/>
              </w:rPr>
            </w:pPr>
            <w:r w:rsidRPr="004D1EDD">
              <w:rPr>
                <w:sz w:val="16"/>
                <w:szCs w:val="16"/>
              </w:rPr>
              <w:lastRenderedPageBreak/>
              <w:t>1) Calculate the Tif_predicted based on FEV1_predicted_L and</w:t>
            </w:r>
            <w:r w:rsidRPr="004D1EDD">
              <w:rPr>
                <w:sz w:val="16"/>
                <w:szCs w:val="16"/>
              </w:rPr>
              <w:br/>
              <w:t>FVC_predicted_L</w:t>
            </w:r>
          </w:p>
          <w:p w14:paraId="71957A14" w14:textId="77777777" w:rsidR="003D49C1" w:rsidRDefault="003D49C1" w:rsidP="007C44C8">
            <w:pPr>
              <w:rPr>
                <w:sz w:val="16"/>
                <w:szCs w:val="16"/>
              </w:rPr>
            </w:pPr>
          </w:p>
          <w:p w14:paraId="0E794C00" w14:textId="77777777" w:rsidR="003D49C1" w:rsidRDefault="003D49C1" w:rsidP="007C44C8">
            <w:pPr>
              <w:rPr>
                <w:sz w:val="16"/>
                <w:szCs w:val="16"/>
              </w:rPr>
            </w:pPr>
            <m:oMathPara>
              <m:oMath>
                <m:r>
                  <m:rPr>
                    <m:sty m:val="p"/>
                  </m:rPr>
                  <w:rPr>
                    <w:rFonts w:ascii="Cambria Math" w:hAnsi="Cambria Math"/>
                    <w:sz w:val="16"/>
                    <w:szCs w:val="16"/>
                  </w:rPr>
                  <w:lastRenderedPageBreak/>
                  <m:t>Tif_predicted=</m:t>
                </m:r>
                <m:f>
                  <m:fPr>
                    <m:ctrlPr>
                      <w:rPr>
                        <w:rFonts w:ascii="Cambria Math" w:hAnsi="Cambria Math"/>
                        <w:i/>
                        <w:sz w:val="16"/>
                        <w:szCs w:val="16"/>
                      </w:rPr>
                    </m:ctrlPr>
                  </m:fPr>
                  <m:num>
                    <m:r>
                      <m:rPr>
                        <m:sty m:val="p"/>
                      </m:rPr>
                      <w:rPr>
                        <w:rFonts w:ascii="Cambria Math" w:hAnsi="Cambria Math"/>
                        <w:sz w:val="16"/>
                        <w:szCs w:val="16"/>
                      </w:rPr>
                      <m:t xml:space="preserve">FEV1_predicted_L </m:t>
                    </m:r>
                  </m:num>
                  <m:den>
                    <m:r>
                      <m:rPr>
                        <m:sty m:val="p"/>
                      </m:rPr>
                      <w:rPr>
                        <w:rFonts w:ascii="Cambria Math" w:hAnsi="Cambria Math"/>
                        <w:sz w:val="16"/>
                        <w:szCs w:val="16"/>
                      </w:rPr>
                      <m:t>FVC_predicted_L</m:t>
                    </m:r>
                  </m:den>
                </m:f>
              </m:oMath>
            </m:oMathPara>
          </w:p>
          <w:p w14:paraId="5E6563B4" w14:textId="77777777" w:rsidR="003D49C1" w:rsidRDefault="003D49C1" w:rsidP="007C44C8">
            <w:pPr>
              <w:rPr>
                <w:sz w:val="16"/>
                <w:szCs w:val="16"/>
              </w:rPr>
            </w:pPr>
          </w:p>
          <w:p w14:paraId="72AEEA12" w14:textId="77777777" w:rsidR="003D49C1" w:rsidRDefault="003D49C1" w:rsidP="007C44C8">
            <w:pPr>
              <w:rPr>
                <w:sz w:val="16"/>
                <w:szCs w:val="16"/>
              </w:rPr>
            </w:pPr>
            <w:r>
              <w:rPr>
                <w:sz w:val="16"/>
                <w:szCs w:val="16"/>
              </w:rPr>
              <w:t>2) Calculate the following variables (when not already available)</w:t>
            </w:r>
          </w:p>
          <w:p w14:paraId="3B56B424" w14:textId="77777777" w:rsidR="003D49C1" w:rsidRPr="001E5973" w:rsidRDefault="003D49C1" w:rsidP="007C44C8">
            <w:pPr>
              <w:rPr>
                <w:rFonts w:eastAsiaTheme="minorEastAsia"/>
                <w:sz w:val="16"/>
                <w:szCs w:val="16"/>
              </w:rPr>
            </w:pPr>
            <m:oMathPara>
              <m:oMath>
                <m:r>
                  <m:rPr>
                    <m:sty m:val="p"/>
                  </m:rPr>
                  <w:rPr>
                    <w:rFonts w:ascii="Cambria Math" w:hAnsi="Cambria Math"/>
                    <w:sz w:val="16"/>
                    <w:szCs w:val="16"/>
                  </w:rPr>
                  <m:t>FEV1_preBD_PCT_xW=(</m:t>
                </m:r>
                <m:f>
                  <m:fPr>
                    <m:ctrlPr>
                      <w:rPr>
                        <w:rFonts w:ascii="Cambria Math" w:hAnsi="Cambria Math"/>
                        <w:i/>
                        <w:sz w:val="16"/>
                        <w:szCs w:val="16"/>
                      </w:rPr>
                    </m:ctrlPr>
                  </m:fPr>
                  <m:num>
                    <m:r>
                      <m:rPr>
                        <m:sty m:val="p"/>
                      </m:rPr>
                      <w:rPr>
                        <w:rFonts w:ascii="Cambria Math" w:hAnsi="Cambria Math"/>
                        <w:sz w:val="16"/>
                        <w:szCs w:val="16"/>
                      </w:rPr>
                      <m:t xml:space="preserve">FEV1_preBD _L_xW </m:t>
                    </m:r>
                  </m:num>
                  <m:den>
                    <m:r>
                      <m:rPr>
                        <m:sty m:val="p"/>
                      </m:rPr>
                      <w:rPr>
                        <w:rFonts w:ascii="Cambria Math" w:hAnsi="Cambria Math"/>
                        <w:sz w:val="16"/>
                        <w:szCs w:val="16"/>
                      </w:rPr>
                      <m:t>FEV1_predicted_L</m:t>
                    </m:r>
                  </m:den>
                </m:f>
                <m:r>
                  <w:rPr>
                    <w:rFonts w:ascii="Cambria Math" w:hAnsi="Cambria Math"/>
                    <w:sz w:val="16"/>
                    <w:szCs w:val="16"/>
                  </w:rPr>
                  <m:t>)  * 100</m:t>
                </m:r>
              </m:oMath>
            </m:oMathPara>
          </w:p>
          <w:p w14:paraId="0849AFCF" w14:textId="77777777" w:rsidR="003D49C1" w:rsidRDefault="003D49C1" w:rsidP="007C44C8">
            <w:pPr>
              <w:rPr>
                <w:sz w:val="16"/>
                <w:szCs w:val="16"/>
              </w:rPr>
            </w:pPr>
          </w:p>
          <w:p w14:paraId="0DEA4CCD" w14:textId="77777777" w:rsidR="003D49C1" w:rsidRDefault="003D49C1" w:rsidP="007C44C8">
            <w:pPr>
              <w:rPr>
                <w:sz w:val="16"/>
                <w:szCs w:val="16"/>
              </w:rPr>
            </w:pPr>
            <m:oMathPara>
              <m:oMath>
                <m:r>
                  <m:rPr>
                    <m:sty m:val="p"/>
                  </m:rPr>
                  <w:rPr>
                    <w:rFonts w:ascii="Cambria Math" w:hAnsi="Cambria Math"/>
                    <w:sz w:val="16"/>
                    <w:szCs w:val="16"/>
                  </w:rPr>
                  <m:t>FEV1_postBD_PCT_xW=(</m:t>
                </m:r>
                <m:f>
                  <m:fPr>
                    <m:ctrlPr>
                      <w:rPr>
                        <w:rFonts w:ascii="Cambria Math" w:hAnsi="Cambria Math"/>
                        <w:i/>
                        <w:sz w:val="16"/>
                        <w:szCs w:val="16"/>
                      </w:rPr>
                    </m:ctrlPr>
                  </m:fPr>
                  <m:num>
                    <m:r>
                      <m:rPr>
                        <m:sty m:val="p"/>
                      </m:rPr>
                      <w:rPr>
                        <w:rFonts w:ascii="Cambria Math" w:hAnsi="Cambria Math"/>
                        <w:sz w:val="16"/>
                        <w:szCs w:val="16"/>
                      </w:rPr>
                      <m:t xml:space="preserve">FEV1_postBD _L_xW </m:t>
                    </m:r>
                  </m:num>
                  <m:den>
                    <m:r>
                      <m:rPr>
                        <m:sty m:val="p"/>
                      </m:rPr>
                      <w:rPr>
                        <w:rFonts w:ascii="Cambria Math" w:hAnsi="Cambria Math"/>
                        <w:sz w:val="16"/>
                        <w:szCs w:val="16"/>
                      </w:rPr>
                      <m:t>FEV1_predicted_L</m:t>
                    </m:r>
                  </m:den>
                </m:f>
                <m:r>
                  <w:rPr>
                    <w:rFonts w:ascii="Cambria Math" w:hAnsi="Cambria Math"/>
                    <w:sz w:val="16"/>
                    <w:szCs w:val="16"/>
                  </w:rPr>
                  <m:t>)  * 100</m:t>
                </m:r>
              </m:oMath>
            </m:oMathPara>
          </w:p>
          <w:p w14:paraId="70911B94" w14:textId="77777777" w:rsidR="003D49C1" w:rsidRDefault="003D49C1" w:rsidP="007C44C8">
            <w:pPr>
              <w:rPr>
                <w:sz w:val="16"/>
                <w:szCs w:val="16"/>
              </w:rPr>
            </w:pPr>
          </w:p>
          <w:p w14:paraId="09DBE512" w14:textId="77777777" w:rsidR="003D49C1" w:rsidRDefault="003D49C1" w:rsidP="007C44C8">
            <w:pPr>
              <w:rPr>
                <w:sz w:val="16"/>
                <w:szCs w:val="16"/>
              </w:rPr>
            </w:pPr>
            <m:oMathPara>
              <m:oMath>
                <m:r>
                  <m:rPr>
                    <m:sty m:val="p"/>
                  </m:rPr>
                  <w:rPr>
                    <w:rFonts w:ascii="Cambria Math" w:hAnsi="Cambria Math"/>
                    <w:sz w:val="16"/>
                    <w:szCs w:val="16"/>
                  </w:rPr>
                  <m:t>FVC_preBD_PCT_xW=(</m:t>
                </m:r>
                <m:f>
                  <m:fPr>
                    <m:ctrlPr>
                      <w:rPr>
                        <w:rFonts w:ascii="Cambria Math" w:hAnsi="Cambria Math"/>
                        <w:i/>
                        <w:sz w:val="16"/>
                        <w:szCs w:val="16"/>
                      </w:rPr>
                    </m:ctrlPr>
                  </m:fPr>
                  <m:num>
                    <m:r>
                      <m:rPr>
                        <m:sty m:val="p"/>
                      </m:rPr>
                      <w:rPr>
                        <w:rFonts w:ascii="Cambria Math" w:hAnsi="Cambria Math"/>
                        <w:sz w:val="16"/>
                        <w:szCs w:val="16"/>
                      </w:rPr>
                      <m:t xml:space="preserve">FVC_preBD _L_xW </m:t>
                    </m:r>
                  </m:num>
                  <m:den>
                    <m:r>
                      <m:rPr>
                        <m:sty m:val="p"/>
                      </m:rPr>
                      <w:rPr>
                        <w:rFonts w:ascii="Cambria Math" w:hAnsi="Cambria Math"/>
                        <w:sz w:val="16"/>
                        <w:szCs w:val="16"/>
                      </w:rPr>
                      <m:t>FVC_predicted_L</m:t>
                    </m:r>
                  </m:den>
                </m:f>
                <m:r>
                  <w:rPr>
                    <w:rFonts w:ascii="Cambria Math" w:hAnsi="Cambria Math"/>
                    <w:sz w:val="16"/>
                    <w:szCs w:val="16"/>
                  </w:rPr>
                  <m:t>)  * 100</m:t>
                </m:r>
              </m:oMath>
            </m:oMathPara>
          </w:p>
          <w:p w14:paraId="53EF9105" w14:textId="77777777" w:rsidR="003D49C1" w:rsidRDefault="003D49C1" w:rsidP="007C44C8">
            <w:pPr>
              <w:rPr>
                <w:sz w:val="16"/>
                <w:szCs w:val="16"/>
              </w:rPr>
            </w:pPr>
          </w:p>
          <w:p w14:paraId="289B5079" w14:textId="77777777" w:rsidR="003D49C1" w:rsidRPr="00DB682B" w:rsidRDefault="003D49C1" w:rsidP="007C44C8">
            <w:pPr>
              <w:rPr>
                <w:rFonts w:eastAsiaTheme="minorEastAsia"/>
                <w:sz w:val="16"/>
                <w:szCs w:val="16"/>
              </w:rPr>
            </w:pPr>
            <m:oMathPara>
              <m:oMath>
                <m:r>
                  <m:rPr>
                    <m:sty m:val="p"/>
                  </m:rPr>
                  <w:rPr>
                    <w:rFonts w:ascii="Cambria Math" w:hAnsi="Cambria Math"/>
                    <w:sz w:val="16"/>
                    <w:szCs w:val="16"/>
                  </w:rPr>
                  <m:t>FVC_postBD_PCT_xW=(</m:t>
                </m:r>
                <m:f>
                  <m:fPr>
                    <m:ctrlPr>
                      <w:rPr>
                        <w:rFonts w:ascii="Cambria Math" w:hAnsi="Cambria Math"/>
                        <w:i/>
                        <w:sz w:val="16"/>
                        <w:szCs w:val="16"/>
                      </w:rPr>
                    </m:ctrlPr>
                  </m:fPr>
                  <m:num>
                    <m:r>
                      <m:rPr>
                        <m:sty m:val="p"/>
                      </m:rPr>
                      <w:rPr>
                        <w:rFonts w:ascii="Cambria Math" w:hAnsi="Cambria Math"/>
                        <w:sz w:val="16"/>
                        <w:szCs w:val="16"/>
                      </w:rPr>
                      <m:t xml:space="preserve">FVC_postBD _L_xW </m:t>
                    </m:r>
                  </m:num>
                  <m:den>
                    <m:r>
                      <m:rPr>
                        <m:sty m:val="p"/>
                      </m:rPr>
                      <w:rPr>
                        <w:rFonts w:ascii="Cambria Math" w:hAnsi="Cambria Math"/>
                        <w:sz w:val="16"/>
                        <w:szCs w:val="16"/>
                      </w:rPr>
                      <m:t>FVC_predicted_L</m:t>
                    </m:r>
                  </m:den>
                </m:f>
                <m:r>
                  <w:rPr>
                    <w:rFonts w:ascii="Cambria Math" w:hAnsi="Cambria Math"/>
                    <w:sz w:val="16"/>
                    <w:szCs w:val="16"/>
                  </w:rPr>
                  <m:t>)  * 100</m:t>
                </m:r>
              </m:oMath>
            </m:oMathPara>
          </w:p>
          <w:p w14:paraId="696AFBC2" w14:textId="77777777" w:rsidR="003D49C1" w:rsidRDefault="003D49C1" w:rsidP="007C44C8">
            <w:pPr>
              <w:rPr>
                <w:rFonts w:eastAsiaTheme="minorEastAsia"/>
                <w:sz w:val="16"/>
                <w:szCs w:val="16"/>
              </w:rPr>
            </w:pPr>
          </w:p>
          <w:p w14:paraId="48493E75" w14:textId="77777777" w:rsidR="003D49C1" w:rsidRDefault="003D49C1" w:rsidP="007C44C8">
            <w:pPr>
              <w:rPr>
                <w:sz w:val="16"/>
                <w:szCs w:val="16"/>
              </w:rPr>
            </w:pPr>
            <m:oMathPara>
              <m:oMath>
                <m:r>
                  <m:rPr>
                    <m:sty m:val="p"/>
                  </m:rPr>
                  <w:rPr>
                    <w:rFonts w:ascii="Cambria Math" w:hAnsi="Cambria Math"/>
                    <w:sz w:val="16"/>
                    <w:szCs w:val="16"/>
                  </w:rPr>
                  <m:t>Tif_preBD_xW=(</m:t>
                </m:r>
                <m:f>
                  <m:fPr>
                    <m:ctrlPr>
                      <w:rPr>
                        <w:rFonts w:ascii="Cambria Math" w:hAnsi="Cambria Math"/>
                        <w:i/>
                        <w:sz w:val="16"/>
                        <w:szCs w:val="16"/>
                      </w:rPr>
                    </m:ctrlPr>
                  </m:fPr>
                  <m:num>
                    <m:r>
                      <m:rPr>
                        <m:sty m:val="p"/>
                      </m:rPr>
                      <w:rPr>
                        <w:rFonts w:ascii="Cambria Math" w:hAnsi="Cambria Math"/>
                        <w:sz w:val="16"/>
                        <w:szCs w:val="16"/>
                      </w:rPr>
                      <m:t xml:space="preserve">Tif_preBD_xW </m:t>
                    </m:r>
                  </m:num>
                  <m:den>
                    <m:r>
                      <m:rPr>
                        <m:sty m:val="p"/>
                      </m:rPr>
                      <w:rPr>
                        <w:rFonts w:ascii="Cambria Math" w:hAnsi="Cambria Math"/>
                        <w:sz w:val="16"/>
                        <w:szCs w:val="16"/>
                      </w:rPr>
                      <m:t>Tif_predicted_L</m:t>
                    </m:r>
                  </m:den>
                </m:f>
                <m:r>
                  <w:rPr>
                    <w:rFonts w:ascii="Cambria Math" w:hAnsi="Cambria Math"/>
                    <w:sz w:val="16"/>
                    <w:szCs w:val="16"/>
                  </w:rPr>
                  <m:t>)  * 100</m:t>
                </m:r>
              </m:oMath>
            </m:oMathPara>
          </w:p>
          <w:p w14:paraId="3CEDE772" w14:textId="77777777" w:rsidR="003D49C1" w:rsidRDefault="003D49C1" w:rsidP="007C44C8">
            <w:pPr>
              <w:rPr>
                <w:sz w:val="16"/>
                <w:szCs w:val="16"/>
              </w:rPr>
            </w:pPr>
          </w:p>
          <w:p w14:paraId="0DD4CB32" w14:textId="77777777" w:rsidR="003D49C1" w:rsidRDefault="003D49C1" w:rsidP="007C44C8">
            <w:pPr>
              <w:rPr>
                <w:sz w:val="16"/>
                <w:szCs w:val="16"/>
              </w:rPr>
            </w:pPr>
            <m:oMathPara>
              <m:oMath>
                <m:r>
                  <m:rPr>
                    <m:sty m:val="p"/>
                  </m:rPr>
                  <w:rPr>
                    <w:rFonts w:ascii="Cambria Math" w:hAnsi="Cambria Math"/>
                    <w:sz w:val="16"/>
                    <w:szCs w:val="16"/>
                  </w:rPr>
                  <m:t>Tif_postBD_xW=(</m:t>
                </m:r>
                <m:f>
                  <m:fPr>
                    <m:ctrlPr>
                      <w:rPr>
                        <w:rFonts w:ascii="Cambria Math" w:hAnsi="Cambria Math"/>
                        <w:i/>
                        <w:sz w:val="16"/>
                        <w:szCs w:val="16"/>
                      </w:rPr>
                    </m:ctrlPr>
                  </m:fPr>
                  <m:num>
                    <m:r>
                      <m:rPr>
                        <m:sty m:val="p"/>
                      </m:rPr>
                      <w:rPr>
                        <w:rFonts w:ascii="Cambria Math" w:hAnsi="Cambria Math"/>
                        <w:sz w:val="16"/>
                        <w:szCs w:val="16"/>
                      </w:rPr>
                      <m:t xml:space="preserve">Tif_postBD_xW </m:t>
                    </m:r>
                  </m:num>
                  <m:den>
                    <m:r>
                      <m:rPr>
                        <m:sty m:val="p"/>
                      </m:rPr>
                      <w:rPr>
                        <w:rFonts w:ascii="Cambria Math" w:hAnsi="Cambria Math"/>
                        <w:sz w:val="16"/>
                        <w:szCs w:val="16"/>
                      </w:rPr>
                      <m:t>Tif_predicted_L</m:t>
                    </m:r>
                  </m:den>
                </m:f>
                <m:r>
                  <w:rPr>
                    <w:rFonts w:ascii="Cambria Math" w:hAnsi="Cambria Math"/>
                    <w:sz w:val="16"/>
                    <w:szCs w:val="16"/>
                  </w:rPr>
                  <m:t>)  * 100</m:t>
                </m:r>
              </m:oMath>
            </m:oMathPara>
          </w:p>
          <w:p w14:paraId="3783FB48" w14:textId="77777777" w:rsidR="003D49C1" w:rsidRPr="004D1EDD" w:rsidRDefault="003D49C1" w:rsidP="007C44C8">
            <w:pPr>
              <w:rPr>
                <w:sz w:val="16"/>
                <w:szCs w:val="16"/>
              </w:rPr>
            </w:pPr>
          </w:p>
        </w:tc>
      </w:tr>
      <w:tr w:rsidR="003D49C1" w14:paraId="7A42BE93" w14:textId="77777777" w:rsidTr="007C44C8">
        <w:tc>
          <w:tcPr>
            <w:tcW w:w="2122" w:type="dxa"/>
          </w:tcPr>
          <w:p w14:paraId="3E804E1D" w14:textId="77777777" w:rsidR="003D49C1" w:rsidRDefault="003D49C1" w:rsidP="007C44C8">
            <w:pPr>
              <w:rPr>
                <w:b/>
                <w:bCs/>
              </w:rPr>
            </w:pPr>
            <w:r>
              <w:rPr>
                <w:b/>
                <w:bCs/>
              </w:rPr>
              <w:lastRenderedPageBreak/>
              <w:t>#3</w:t>
            </w:r>
          </w:p>
          <w:p w14:paraId="5B418B98" w14:textId="77777777" w:rsidR="003D49C1" w:rsidRDefault="003D49C1" w:rsidP="007C44C8">
            <w:pPr>
              <w:rPr>
                <w:b/>
                <w:bCs/>
              </w:rPr>
            </w:pPr>
            <w:r w:rsidRPr="008E3685">
              <w:rPr>
                <w:b/>
                <w:bCs/>
              </w:rPr>
              <w:t>Calculate predicted value in L from % predicted and L</w:t>
            </w:r>
            <w:r>
              <w:rPr>
                <w:b/>
                <w:bCs/>
              </w:rPr>
              <w:t xml:space="preserve"> while </w:t>
            </w:r>
            <w:r w:rsidRPr="008E3685">
              <w:rPr>
                <w:b/>
                <w:bCs/>
              </w:rPr>
              <w:t>Keep</w:t>
            </w:r>
            <w:r>
              <w:rPr>
                <w:b/>
                <w:bCs/>
              </w:rPr>
              <w:t>ing</w:t>
            </w:r>
            <w:r w:rsidRPr="008E3685">
              <w:rPr>
                <w:b/>
                <w:bCs/>
              </w:rPr>
              <w:t xml:space="preserve"> existing % predicted unchanged if already provided</w:t>
            </w:r>
          </w:p>
        </w:tc>
        <w:tc>
          <w:tcPr>
            <w:tcW w:w="1701" w:type="dxa"/>
          </w:tcPr>
          <w:p w14:paraId="7C9536FC" w14:textId="77777777" w:rsidR="003D49C1" w:rsidRPr="003B5AD1" w:rsidRDefault="003D49C1" w:rsidP="007C44C8">
            <w:pPr>
              <w:rPr>
                <w:sz w:val="16"/>
                <w:szCs w:val="16"/>
              </w:rPr>
            </w:pPr>
            <w:r>
              <w:rPr>
                <w:sz w:val="16"/>
                <w:szCs w:val="16"/>
              </w:rPr>
              <w:t xml:space="preserve">Trials that the value in L and % of predicted are available </w:t>
            </w:r>
          </w:p>
        </w:tc>
        <w:tc>
          <w:tcPr>
            <w:tcW w:w="5239" w:type="dxa"/>
          </w:tcPr>
          <w:p w14:paraId="036B498D" w14:textId="77777777" w:rsidR="003D49C1" w:rsidRDefault="003D49C1" w:rsidP="007C44C8">
            <w:pPr>
              <w:rPr>
                <w:sz w:val="16"/>
                <w:szCs w:val="16"/>
              </w:rPr>
            </w:pPr>
            <w:r w:rsidRPr="003B5AD1">
              <w:rPr>
                <w:sz w:val="16"/>
                <w:szCs w:val="16"/>
              </w:rPr>
              <w:t xml:space="preserve">1) Calculate </w:t>
            </w:r>
            <w:r>
              <w:rPr>
                <w:sz w:val="16"/>
                <w:szCs w:val="16"/>
              </w:rPr>
              <w:t xml:space="preserve">the </w:t>
            </w:r>
            <w:r w:rsidRPr="003B5AD1">
              <w:rPr>
                <w:sz w:val="16"/>
                <w:szCs w:val="16"/>
              </w:rPr>
              <w:t xml:space="preserve">predicted </w:t>
            </w:r>
            <w:r>
              <w:rPr>
                <w:sz w:val="16"/>
                <w:szCs w:val="16"/>
              </w:rPr>
              <w:t xml:space="preserve">value </w:t>
            </w:r>
            <w:r>
              <w:rPr>
                <w:sz w:val="16"/>
                <w:szCs w:val="16"/>
              </w:rPr>
              <w:br/>
            </w:r>
            <w:r w:rsidRPr="006E641F">
              <w:rPr>
                <w:sz w:val="16"/>
                <w:szCs w:val="16"/>
              </w:rPr>
              <w:t>FEV1_predicted_L</w:t>
            </w:r>
            <w:r>
              <w:rPr>
                <w:sz w:val="16"/>
                <w:szCs w:val="16"/>
              </w:rPr>
              <w:t xml:space="preserve"> </w:t>
            </w:r>
            <w:r w:rsidRPr="003B5AD1">
              <w:rPr>
                <w:sz w:val="16"/>
                <w:szCs w:val="16"/>
              </w:rPr>
              <w:t>based</w:t>
            </w:r>
            <w:r>
              <w:rPr>
                <w:sz w:val="16"/>
                <w:szCs w:val="16"/>
              </w:rPr>
              <w:t xml:space="preserve"> on these equations</w:t>
            </w:r>
          </w:p>
          <w:p w14:paraId="45F15E32" w14:textId="77777777" w:rsidR="003D49C1" w:rsidRPr="00735216" w:rsidRDefault="003D49C1" w:rsidP="007C44C8">
            <w:pPr>
              <w:rPr>
                <w:rFonts w:eastAsiaTheme="minorEastAsia"/>
                <w:sz w:val="16"/>
                <w:szCs w:val="16"/>
              </w:rPr>
            </w:pPr>
            <m:oMathPara>
              <m:oMath>
                <m:r>
                  <m:rPr>
                    <m:sty m:val="p"/>
                  </m:rPr>
                  <w:rPr>
                    <w:rFonts w:ascii="Cambria Math" w:hAnsi="Cambria Math"/>
                    <w:sz w:val="16"/>
                    <w:szCs w:val="16"/>
                  </w:rPr>
                  <m:t>FEV1_predicted_L =</m:t>
                </m:r>
                <m:r>
                  <w:rPr>
                    <w:rFonts w:ascii="Cambria Math" w:hAnsi="Cambria Math"/>
                    <w:sz w:val="16"/>
                    <w:szCs w:val="16"/>
                  </w:rPr>
                  <m:t xml:space="preserve"> </m:t>
                </m:r>
                <m:r>
                  <m:rPr>
                    <m:sty m:val="p"/>
                  </m:rPr>
                  <w:rPr>
                    <w:rFonts w:ascii="Cambria Math" w:hAnsi="Cambria Math"/>
                    <w:sz w:val="16"/>
                    <w:szCs w:val="16"/>
                  </w:rPr>
                  <m:t>FEV1_preBD_L_0W</m:t>
                </m:r>
                <m:r>
                  <w:rPr>
                    <w:rFonts w:ascii="Cambria Math" w:hAnsi="Cambria Math"/>
                    <w:sz w:val="16"/>
                    <w:szCs w:val="16"/>
                  </w:rPr>
                  <m:t xml:space="preserve"> * </m:t>
                </m:r>
                <m:f>
                  <m:fPr>
                    <m:ctrlPr>
                      <w:rPr>
                        <w:rFonts w:ascii="Cambria Math" w:hAnsi="Cambria Math"/>
                        <w:i/>
                        <w:sz w:val="16"/>
                        <w:szCs w:val="16"/>
                      </w:rPr>
                    </m:ctrlPr>
                  </m:fPr>
                  <m:num>
                    <m:r>
                      <w:rPr>
                        <w:rFonts w:ascii="Cambria Math" w:hAnsi="Cambria Math"/>
                        <w:sz w:val="16"/>
                        <w:szCs w:val="16"/>
                      </w:rPr>
                      <m:t>100</m:t>
                    </m:r>
                  </m:num>
                  <m:den>
                    <m:r>
                      <m:rPr>
                        <m:sty m:val="p"/>
                      </m:rPr>
                      <w:rPr>
                        <w:rFonts w:ascii="Cambria Math" w:hAnsi="Cambria Math"/>
                        <w:sz w:val="16"/>
                        <w:szCs w:val="16"/>
                      </w:rPr>
                      <m:t>FEV1_preBD_PCT_0W</m:t>
                    </m:r>
                  </m:den>
                </m:f>
              </m:oMath>
            </m:oMathPara>
          </w:p>
          <w:p w14:paraId="57B771F0" w14:textId="77777777" w:rsidR="003D49C1" w:rsidRDefault="003D49C1" w:rsidP="007C44C8">
            <w:pPr>
              <w:rPr>
                <w:rFonts w:eastAsiaTheme="minorEastAsia"/>
                <w:sz w:val="16"/>
                <w:szCs w:val="16"/>
              </w:rPr>
            </w:pPr>
            <w:r>
              <w:rPr>
                <w:rFonts w:eastAsiaTheme="minorEastAsia"/>
                <w:sz w:val="16"/>
                <w:szCs w:val="16"/>
              </w:rPr>
              <w:t>Or</w:t>
            </w:r>
          </w:p>
          <w:p w14:paraId="339AF2DC" w14:textId="77777777" w:rsidR="003D49C1" w:rsidRDefault="003D49C1" w:rsidP="007C44C8">
            <w:pPr>
              <w:rPr>
                <w:sz w:val="16"/>
                <w:szCs w:val="16"/>
              </w:rPr>
            </w:pPr>
            <m:oMathPara>
              <m:oMath>
                <m:r>
                  <m:rPr>
                    <m:sty m:val="p"/>
                  </m:rPr>
                  <w:rPr>
                    <w:rFonts w:ascii="Cambria Math" w:hAnsi="Cambria Math"/>
                    <w:sz w:val="16"/>
                    <w:szCs w:val="16"/>
                  </w:rPr>
                  <m:t>FEV1_predicted_L =</m:t>
                </m:r>
                <m:r>
                  <w:rPr>
                    <w:rFonts w:ascii="Cambria Math" w:hAnsi="Cambria Math"/>
                    <w:sz w:val="16"/>
                    <w:szCs w:val="16"/>
                  </w:rPr>
                  <m:t xml:space="preserve"> </m:t>
                </m:r>
                <m:r>
                  <m:rPr>
                    <m:sty m:val="p"/>
                  </m:rPr>
                  <w:rPr>
                    <w:rFonts w:ascii="Cambria Math" w:hAnsi="Cambria Math"/>
                    <w:sz w:val="16"/>
                    <w:szCs w:val="16"/>
                  </w:rPr>
                  <m:t>FEV1_postBD_L_0W</m:t>
                </m:r>
                <m:r>
                  <w:rPr>
                    <w:rFonts w:ascii="Cambria Math" w:hAnsi="Cambria Math"/>
                    <w:sz w:val="16"/>
                    <w:szCs w:val="16"/>
                  </w:rPr>
                  <m:t xml:space="preserve"> * </m:t>
                </m:r>
                <m:f>
                  <m:fPr>
                    <m:ctrlPr>
                      <w:rPr>
                        <w:rFonts w:ascii="Cambria Math" w:hAnsi="Cambria Math"/>
                        <w:i/>
                        <w:sz w:val="16"/>
                        <w:szCs w:val="16"/>
                      </w:rPr>
                    </m:ctrlPr>
                  </m:fPr>
                  <m:num>
                    <m:r>
                      <w:rPr>
                        <w:rFonts w:ascii="Cambria Math" w:hAnsi="Cambria Math"/>
                        <w:sz w:val="16"/>
                        <w:szCs w:val="16"/>
                      </w:rPr>
                      <m:t>100</m:t>
                    </m:r>
                  </m:num>
                  <m:den>
                    <m:r>
                      <m:rPr>
                        <m:sty m:val="p"/>
                      </m:rPr>
                      <w:rPr>
                        <w:rFonts w:ascii="Cambria Math" w:hAnsi="Cambria Math"/>
                        <w:sz w:val="16"/>
                        <w:szCs w:val="16"/>
                      </w:rPr>
                      <m:t>FEV1_postBD_PCT_0W</m:t>
                    </m:r>
                  </m:den>
                </m:f>
                <m:r>
                  <m:rPr>
                    <m:sty m:val="p"/>
                  </m:rPr>
                  <w:rPr>
                    <w:rFonts w:ascii="Cambria Math" w:hAnsi="Cambria Math"/>
                    <w:sz w:val="16"/>
                    <w:szCs w:val="16"/>
                  </w:rPr>
                  <w:br/>
                </m:r>
              </m:oMath>
            </m:oMathPara>
          </w:p>
          <w:p w14:paraId="5A63A043" w14:textId="77777777" w:rsidR="003D49C1" w:rsidRDefault="003D49C1" w:rsidP="007C44C8">
            <w:pPr>
              <w:rPr>
                <w:sz w:val="16"/>
                <w:szCs w:val="16"/>
              </w:rPr>
            </w:pPr>
            <w:r w:rsidRPr="006E641F">
              <w:rPr>
                <w:sz w:val="16"/>
                <w:szCs w:val="16"/>
              </w:rPr>
              <w:t>F</w:t>
            </w:r>
            <w:r>
              <w:rPr>
                <w:sz w:val="16"/>
                <w:szCs w:val="16"/>
              </w:rPr>
              <w:t>VC</w:t>
            </w:r>
            <w:r w:rsidRPr="006E641F">
              <w:rPr>
                <w:sz w:val="16"/>
                <w:szCs w:val="16"/>
              </w:rPr>
              <w:t>_predicted_L</w:t>
            </w:r>
            <w:r>
              <w:rPr>
                <w:sz w:val="16"/>
                <w:szCs w:val="16"/>
              </w:rPr>
              <w:t xml:space="preserve"> </w:t>
            </w:r>
            <w:r w:rsidRPr="003B5AD1">
              <w:rPr>
                <w:sz w:val="16"/>
                <w:szCs w:val="16"/>
              </w:rPr>
              <w:t>based</w:t>
            </w:r>
            <w:r>
              <w:rPr>
                <w:sz w:val="16"/>
                <w:szCs w:val="16"/>
              </w:rPr>
              <w:t xml:space="preserve"> on these equations</w:t>
            </w:r>
          </w:p>
          <w:p w14:paraId="3B0808FA" w14:textId="77777777" w:rsidR="003D49C1" w:rsidRPr="00735216" w:rsidRDefault="003D49C1" w:rsidP="007C44C8">
            <w:pPr>
              <w:rPr>
                <w:rFonts w:eastAsiaTheme="minorEastAsia"/>
                <w:sz w:val="16"/>
                <w:szCs w:val="16"/>
              </w:rPr>
            </w:pPr>
            <m:oMathPara>
              <m:oMath>
                <m:r>
                  <m:rPr>
                    <m:sty m:val="p"/>
                  </m:rPr>
                  <w:rPr>
                    <w:rFonts w:ascii="Cambria Math" w:hAnsi="Cambria Math"/>
                    <w:sz w:val="16"/>
                    <w:szCs w:val="16"/>
                  </w:rPr>
                  <m:t>FVC_predicted_L =</m:t>
                </m:r>
                <m:r>
                  <w:rPr>
                    <w:rFonts w:ascii="Cambria Math" w:hAnsi="Cambria Math"/>
                    <w:sz w:val="16"/>
                    <w:szCs w:val="16"/>
                  </w:rPr>
                  <m:t xml:space="preserve"> </m:t>
                </m:r>
                <m:r>
                  <m:rPr>
                    <m:sty m:val="p"/>
                  </m:rPr>
                  <w:rPr>
                    <w:rFonts w:ascii="Cambria Math" w:hAnsi="Cambria Math"/>
                    <w:sz w:val="16"/>
                    <w:szCs w:val="16"/>
                  </w:rPr>
                  <m:t>FVC_preBD_L_0W</m:t>
                </m:r>
                <m:r>
                  <w:rPr>
                    <w:rFonts w:ascii="Cambria Math" w:hAnsi="Cambria Math"/>
                    <w:sz w:val="16"/>
                    <w:szCs w:val="16"/>
                  </w:rPr>
                  <m:t xml:space="preserve"> * </m:t>
                </m:r>
                <m:f>
                  <m:fPr>
                    <m:ctrlPr>
                      <w:rPr>
                        <w:rFonts w:ascii="Cambria Math" w:hAnsi="Cambria Math"/>
                        <w:i/>
                        <w:sz w:val="16"/>
                        <w:szCs w:val="16"/>
                      </w:rPr>
                    </m:ctrlPr>
                  </m:fPr>
                  <m:num>
                    <m:r>
                      <w:rPr>
                        <w:rFonts w:ascii="Cambria Math" w:hAnsi="Cambria Math"/>
                        <w:sz w:val="16"/>
                        <w:szCs w:val="16"/>
                      </w:rPr>
                      <m:t>100</m:t>
                    </m:r>
                  </m:num>
                  <m:den>
                    <m:r>
                      <m:rPr>
                        <m:sty m:val="p"/>
                      </m:rPr>
                      <w:rPr>
                        <w:rFonts w:ascii="Cambria Math" w:hAnsi="Cambria Math"/>
                        <w:sz w:val="16"/>
                        <w:szCs w:val="16"/>
                      </w:rPr>
                      <m:t>FVC_preBD_PCT_0W</m:t>
                    </m:r>
                  </m:den>
                </m:f>
              </m:oMath>
            </m:oMathPara>
          </w:p>
          <w:p w14:paraId="3E4D221B" w14:textId="77777777" w:rsidR="003D49C1" w:rsidRDefault="003D49C1" w:rsidP="007C44C8">
            <w:pPr>
              <w:rPr>
                <w:rFonts w:eastAsiaTheme="minorEastAsia"/>
                <w:sz w:val="16"/>
                <w:szCs w:val="16"/>
              </w:rPr>
            </w:pPr>
            <w:r>
              <w:rPr>
                <w:rFonts w:eastAsiaTheme="minorEastAsia"/>
                <w:sz w:val="16"/>
                <w:szCs w:val="16"/>
              </w:rPr>
              <w:t>Or</w:t>
            </w:r>
          </w:p>
          <w:p w14:paraId="302243FF" w14:textId="77777777" w:rsidR="003D49C1" w:rsidRDefault="003D49C1" w:rsidP="007C44C8">
            <w:pPr>
              <w:rPr>
                <w:sz w:val="16"/>
                <w:szCs w:val="16"/>
              </w:rPr>
            </w:pPr>
            <m:oMathPara>
              <m:oMath>
                <m:r>
                  <m:rPr>
                    <m:sty m:val="p"/>
                  </m:rPr>
                  <w:rPr>
                    <w:rFonts w:ascii="Cambria Math" w:hAnsi="Cambria Math"/>
                    <w:sz w:val="16"/>
                    <w:szCs w:val="16"/>
                  </w:rPr>
                  <m:t>FVC_predicted_L =</m:t>
                </m:r>
                <m:r>
                  <w:rPr>
                    <w:rFonts w:ascii="Cambria Math" w:hAnsi="Cambria Math"/>
                    <w:sz w:val="16"/>
                    <w:szCs w:val="16"/>
                  </w:rPr>
                  <m:t xml:space="preserve"> </m:t>
                </m:r>
                <m:r>
                  <m:rPr>
                    <m:sty m:val="p"/>
                  </m:rPr>
                  <w:rPr>
                    <w:rFonts w:ascii="Cambria Math" w:hAnsi="Cambria Math"/>
                    <w:sz w:val="16"/>
                    <w:szCs w:val="16"/>
                  </w:rPr>
                  <m:t>FVC_postBD_L_0W</m:t>
                </m:r>
                <m:r>
                  <w:rPr>
                    <w:rFonts w:ascii="Cambria Math" w:hAnsi="Cambria Math"/>
                    <w:sz w:val="16"/>
                    <w:szCs w:val="16"/>
                  </w:rPr>
                  <m:t xml:space="preserve"> * </m:t>
                </m:r>
                <m:f>
                  <m:fPr>
                    <m:ctrlPr>
                      <w:rPr>
                        <w:rFonts w:ascii="Cambria Math" w:hAnsi="Cambria Math"/>
                        <w:i/>
                        <w:sz w:val="16"/>
                        <w:szCs w:val="16"/>
                      </w:rPr>
                    </m:ctrlPr>
                  </m:fPr>
                  <m:num>
                    <m:r>
                      <w:rPr>
                        <w:rFonts w:ascii="Cambria Math" w:hAnsi="Cambria Math"/>
                        <w:sz w:val="16"/>
                        <w:szCs w:val="16"/>
                      </w:rPr>
                      <m:t>100</m:t>
                    </m:r>
                  </m:num>
                  <m:den>
                    <m:r>
                      <m:rPr>
                        <m:sty m:val="p"/>
                      </m:rPr>
                      <w:rPr>
                        <w:rFonts w:ascii="Cambria Math" w:hAnsi="Cambria Math"/>
                        <w:sz w:val="16"/>
                        <w:szCs w:val="16"/>
                      </w:rPr>
                      <m:t>FVC_postBD_PCT_0W</m:t>
                    </m:r>
                  </m:den>
                </m:f>
              </m:oMath>
            </m:oMathPara>
          </w:p>
          <w:p w14:paraId="2D974D7A" w14:textId="77777777" w:rsidR="003D49C1" w:rsidRDefault="003D49C1" w:rsidP="007C44C8">
            <w:pPr>
              <w:rPr>
                <w:sz w:val="16"/>
                <w:szCs w:val="16"/>
              </w:rPr>
            </w:pPr>
          </w:p>
          <w:p w14:paraId="208411DF" w14:textId="77777777" w:rsidR="003D49C1" w:rsidRDefault="003D49C1" w:rsidP="007C44C8">
            <w:pPr>
              <w:rPr>
                <w:sz w:val="16"/>
                <w:szCs w:val="16"/>
              </w:rPr>
            </w:pPr>
          </w:p>
          <w:p w14:paraId="05AE559B" w14:textId="77777777" w:rsidR="003D49C1" w:rsidRDefault="003D49C1" w:rsidP="007C44C8">
            <w:pPr>
              <w:rPr>
                <w:sz w:val="16"/>
                <w:szCs w:val="16"/>
              </w:rPr>
            </w:pPr>
          </w:p>
          <w:p w14:paraId="0C16DAA0" w14:textId="77777777" w:rsidR="003D49C1" w:rsidRDefault="003D49C1" w:rsidP="007C44C8">
            <w:pPr>
              <w:rPr>
                <w:sz w:val="16"/>
                <w:szCs w:val="16"/>
              </w:rPr>
            </w:pPr>
          </w:p>
          <w:p w14:paraId="63CDF242" w14:textId="77777777" w:rsidR="003D49C1" w:rsidRDefault="003D49C1" w:rsidP="007C44C8">
            <w:pPr>
              <w:rPr>
                <w:sz w:val="16"/>
                <w:szCs w:val="16"/>
              </w:rPr>
            </w:pPr>
            <w:r>
              <w:rPr>
                <w:sz w:val="16"/>
                <w:szCs w:val="16"/>
              </w:rPr>
              <w:t>2</w:t>
            </w:r>
            <w:r w:rsidRPr="003B5AD1">
              <w:rPr>
                <w:sz w:val="16"/>
                <w:szCs w:val="16"/>
              </w:rPr>
              <w:t xml:space="preserve">) </w:t>
            </w:r>
            <w:r w:rsidRPr="004D1EDD">
              <w:rPr>
                <w:sz w:val="16"/>
                <w:szCs w:val="16"/>
              </w:rPr>
              <w:t>Calculate the Tif_predicted based on FEV1_predicted_L and</w:t>
            </w:r>
            <w:r w:rsidRPr="004D1EDD">
              <w:rPr>
                <w:sz w:val="16"/>
                <w:szCs w:val="16"/>
              </w:rPr>
              <w:br/>
              <w:t>FVC_predicted_L</w:t>
            </w:r>
          </w:p>
          <w:p w14:paraId="6ED3A86A" w14:textId="77777777" w:rsidR="003D49C1" w:rsidRDefault="003D49C1" w:rsidP="007C44C8">
            <w:pPr>
              <w:rPr>
                <w:sz w:val="16"/>
                <w:szCs w:val="16"/>
              </w:rPr>
            </w:pPr>
          </w:p>
          <w:p w14:paraId="48F0CD90" w14:textId="77777777" w:rsidR="003D49C1" w:rsidRDefault="003D49C1" w:rsidP="007C44C8">
            <w:pPr>
              <w:rPr>
                <w:sz w:val="16"/>
                <w:szCs w:val="16"/>
              </w:rPr>
            </w:pPr>
            <m:oMathPara>
              <m:oMath>
                <m:r>
                  <m:rPr>
                    <m:sty m:val="p"/>
                  </m:rPr>
                  <w:rPr>
                    <w:rFonts w:ascii="Cambria Math" w:hAnsi="Cambria Math"/>
                    <w:sz w:val="16"/>
                    <w:szCs w:val="16"/>
                  </w:rPr>
                  <m:t>Tif_predicted=</m:t>
                </m:r>
                <m:f>
                  <m:fPr>
                    <m:ctrlPr>
                      <w:rPr>
                        <w:rFonts w:ascii="Cambria Math" w:hAnsi="Cambria Math"/>
                        <w:i/>
                        <w:sz w:val="16"/>
                        <w:szCs w:val="16"/>
                      </w:rPr>
                    </m:ctrlPr>
                  </m:fPr>
                  <m:num>
                    <m:r>
                      <m:rPr>
                        <m:sty m:val="p"/>
                      </m:rPr>
                      <w:rPr>
                        <w:rFonts w:ascii="Cambria Math" w:hAnsi="Cambria Math"/>
                        <w:sz w:val="16"/>
                        <w:szCs w:val="16"/>
                      </w:rPr>
                      <m:t xml:space="preserve">FEV1_predicted_L </m:t>
                    </m:r>
                  </m:num>
                  <m:den>
                    <m:r>
                      <m:rPr>
                        <m:sty m:val="p"/>
                      </m:rPr>
                      <w:rPr>
                        <w:rFonts w:ascii="Cambria Math" w:hAnsi="Cambria Math"/>
                        <w:sz w:val="16"/>
                        <w:szCs w:val="16"/>
                      </w:rPr>
                      <m:t>FVC_predicted_L</m:t>
                    </m:r>
                  </m:den>
                </m:f>
              </m:oMath>
            </m:oMathPara>
          </w:p>
          <w:p w14:paraId="590AEC18" w14:textId="77777777" w:rsidR="003D49C1" w:rsidRDefault="003D49C1" w:rsidP="007C44C8">
            <w:pPr>
              <w:rPr>
                <w:sz w:val="16"/>
                <w:szCs w:val="16"/>
              </w:rPr>
            </w:pPr>
          </w:p>
          <w:p w14:paraId="13104C4F" w14:textId="77777777" w:rsidR="003D49C1" w:rsidRDefault="003D49C1" w:rsidP="007C44C8">
            <w:pPr>
              <w:rPr>
                <w:sz w:val="16"/>
                <w:szCs w:val="16"/>
              </w:rPr>
            </w:pPr>
            <w:r>
              <w:rPr>
                <w:sz w:val="16"/>
                <w:szCs w:val="16"/>
              </w:rPr>
              <w:t>3) Calculate the following variables (when not already available)</w:t>
            </w:r>
          </w:p>
          <w:p w14:paraId="734C2247" w14:textId="77777777" w:rsidR="003D49C1" w:rsidRPr="001E5973" w:rsidRDefault="003D49C1" w:rsidP="007C44C8">
            <w:pPr>
              <w:rPr>
                <w:rFonts w:eastAsiaTheme="minorEastAsia"/>
                <w:sz w:val="16"/>
                <w:szCs w:val="16"/>
              </w:rPr>
            </w:pPr>
            <m:oMathPara>
              <m:oMath>
                <m:r>
                  <m:rPr>
                    <m:sty m:val="p"/>
                  </m:rPr>
                  <w:rPr>
                    <w:rFonts w:ascii="Cambria Math" w:hAnsi="Cambria Math"/>
                    <w:sz w:val="16"/>
                    <w:szCs w:val="16"/>
                  </w:rPr>
                  <m:t>FEV1_preBD_PCT_xW=(</m:t>
                </m:r>
                <m:f>
                  <m:fPr>
                    <m:ctrlPr>
                      <w:rPr>
                        <w:rFonts w:ascii="Cambria Math" w:hAnsi="Cambria Math"/>
                        <w:i/>
                        <w:sz w:val="16"/>
                        <w:szCs w:val="16"/>
                      </w:rPr>
                    </m:ctrlPr>
                  </m:fPr>
                  <m:num>
                    <m:r>
                      <m:rPr>
                        <m:sty m:val="p"/>
                      </m:rPr>
                      <w:rPr>
                        <w:rFonts w:ascii="Cambria Math" w:hAnsi="Cambria Math"/>
                        <w:sz w:val="16"/>
                        <w:szCs w:val="16"/>
                      </w:rPr>
                      <m:t xml:space="preserve">FEV1_preBD _L_xW </m:t>
                    </m:r>
                  </m:num>
                  <m:den>
                    <m:r>
                      <m:rPr>
                        <m:sty m:val="p"/>
                      </m:rPr>
                      <w:rPr>
                        <w:rFonts w:ascii="Cambria Math" w:hAnsi="Cambria Math"/>
                        <w:sz w:val="16"/>
                        <w:szCs w:val="16"/>
                      </w:rPr>
                      <m:t>FEV1_predicted_L</m:t>
                    </m:r>
                  </m:den>
                </m:f>
                <m:r>
                  <w:rPr>
                    <w:rFonts w:ascii="Cambria Math" w:hAnsi="Cambria Math"/>
                    <w:sz w:val="16"/>
                    <w:szCs w:val="16"/>
                  </w:rPr>
                  <m:t>)  * 100</m:t>
                </m:r>
              </m:oMath>
            </m:oMathPara>
          </w:p>
          <w:p w14:paraId="4ACBE4BE" w14:textId="77777777" w:rsidR="003D49C1" w:rsidRDefault="003D49C1" w:rsidP="007C44C8">
            <w:pPr>
              <w:rPr>
                <w:sz w:val="16"/>
                <w:szCs w:val="16"/>
              </w:rPr>
            </w:pPr>
          </w:p>
          <w:p w14:paraId="0B133CE5" w14:textId="77777777" w:rsidR="003D49C1" w:rsidRDefault="003D49C1" w:rsidP="007C44C8">
            <w:pPr>
              <w:rPr>
                <w:sz w:val="16"/>
                <w:szCs w:val="16"/>
              </w:rPr>
            </w:pPr>
            <m:oMathPara>
              <m:oMath>
                <m:r>
                  <m:rPr>
                    <m:sty m:val="p"/>
                  </m:rPr>
                  <w:rPr>
                    <w:rFonts w:ascii="Cambria Math" w:hAnsi="Cambria Math"/>
                    <w:sz w:val="16"/>
                    <w:szCs w:val="16"/>
                  </w:rPr>
                  <m:t>FEV1_postBD_PCT_xW=(</m:t>
                </m:r>
                <m:f>
                  <m:fPr>
                    <m:ctrlPr>
                      <w:rPr>
                        <w:rFonts w:ascii="Cambria Math" w:hAnsi="Cambria Math"/>
                        <w:i/>
                        <w:sz w:val="16"/>
                        <w:szCs w:val="16"/>
                      </w:rPr>
                    </m:ctrlPr>
                  </m:fPr>
                  <m:num>
                    <m:r>
                      <m:rPr>
                        <m:sty m:val="p"/>
                      </m:rPr>
                      <w:rPr>
                        <w:rFonts w:ascii="Cambria Math" w:hAnsi="Cambria Math"/>
                        <w:sz w:val="16"/>
                        <w:szCs w:val="16"/>
                      </w:rPr>
                      <m:t xml:space="preserve">FEV1_postBD _L_xW </m:t>
                    </m:r>
                  </m:num>
                  <m:den>
                    <m:r>
                      <m:rPr>
                        <m:sty m:val="p"/>
                      </m:rPr>
                      <w:rPr>
                        <w:rFonts w:ascii="Cambria Math" w:hAnsi="Cambria Math"/>
                        <w:sz w:val="16"/>
                        <w:szCs w:val="16"/>
                      </w:rPr>
                      <m:t>FEV1_predicted_L</m:t>
                    </m:r>
                  </m:den>
                </m:f>
                <m:r>
                  <w:rPr>
                    <w:rFonts w:ascii="Cambria Math" w:hAnsi="Cambria Math"/>
                    <w:sz w:val="16"/>
                    <w:szCs w:val="16"/>
                  </w:rPr>
                  <m:t>)  * 100</m:t>
                </m:r>
              </m:oMath>
            </m:oMathPara>
          </w:p>
          <w:p w14:paraId="7C13D7EF" w14:textId="77777777" w:rsidR="003D49C1" w:rsidRDefault="003D49C1" w:rsidP="007C44C8">
            <w:pPr>
              <w:rPr>
                <w:sz w:val="16"/>
                <w:szCs w:val="16"/>
              </w:rPr>
            </w:pPr>
          </w:p>
          <w:p w14:paraId="204FD540" w14:textId="77777777" w:rsidR="003D49C1" w:rsidRDefault="003D49C1" w:rsidP="007C44C8">
            <w:pPr>
              <w:rPr>
                <w:sz w:val="16"/>
                <w:szCs w:val="16"/>
              </w:rPr>
            </w:pPr>
            <m:oMathPara>
              <m:oMath>
                <m:r>
                  <m:rPr>
                    <m:sty m:val="p"/>
                  </m:rPr>
                  <w:rPr>
                    <w:rFonts w:ascii="Cambria Math" w:hAnsi="Cambria Math"/>
                    <w:sz w:val="16"/>
                    <w:szCs w:val="16"/>
                  </w:rPr>
                  <m:t>FVC_preBD_PCT_xW=(</m:t>
                </m:r>
                <m:f>
                  <m:fPr>
                    <m:ctrlPr>
                      <w:rPr>
                        <w:rFonts w:ascii="Cambria Math" w:hAnsi="Cambria Math"/>
                        <w:i/>
                        <w:sz w:val="16"/>
                        <w:szCs w:val="16"/>
                      </w:rPr>
                    </m:ctrlPr>
                  </m:fPr>
                  <m:num>
                    <m:r>
                      <m:rPr>
                        <m:sty m:val="p"/>
                      </m:rPr>
                      <w:rPr>
                        <w:rFonts w:ascii="Cambria Math" w:hAnsi="Cambria Math"/>
                        <w:sz w:val="16"/>
                        <w:szCs w:val="16"/>
                      </w:rPr>
                      <m:t xml:space="preserve">FVC_preBD _L_xW </m:t>
                    </m:r>
                  </m:num>
                  <m:den>
                    <m:r>
                      <m:rPr>
                        <m:sty m:val="p"/>
                      </m:rPr>
                      <w:rPr>
                        <w:rFonts w:ascii="Cambria Math" w:hAnsi="Cambria Math"/>
                        <w:sz w:val="16"/>
                        <w:szCs w:val="16"/>
                      </w:rPr>
                      <m:t>FVC_predicted_L</m:t>
                    </m:r>
                  </m:den>
                </m:f>
                <m:r>
                  <w:rPr>
                    <w:rFonts w:ascii="Cambria Math" w:hAnsi="Cambria Math"/>
                    <w:sz w:val="16"/>
                    <w:szCs w:val="16"/>
                  </w:rPr>
                  <m:t>)  * 100</m:t>
                </m:r>
              </m:oMath>
            </m:oMathPara>
          </w:p>
          <w:p w14:paraId="31B4C19B" w14:textId="77777777" w:rsidR="003D49C1" w:rsidRDefault="003D49C1" w:rsidP="007C44C8">
            <w:pPr>
              <w:rPr>
                <w:sz w:val="16"/>
                <w:szCs w:val="16"/>
              </w:rPr>
            </w:pPr>
          </w:p>
          <w:p w14:paraId="7E742A7A" w14:textId="77777777" w:rsidR="003D49C1" w:rsidRPr="00DB682B" w:rsidRDefault="003D49C1" w:rsidP="007C44C8">
            <w:pPr>
              <w:rPr>
                <w:rFonts w:eastAsiaTheme="minorEastAsia"/>
                <w:sz w:val="16"/>
                <w:szCs w:val="16"/>
              </w:rPr>
            </w:pPr>
            <m:oMathPara>
              <m:oMath>
                <m:r>
                  <m:rPr>
                    <m:sty m:val="p"/>
                  </m:rPr>
                  <w:rPr>
                    <w:rFonts w:ascii="Cambria Math" w:hAnsi="Cambria Math"/>
                    <w:sz w:val="16"/>
                    <w:szCs w:val="16"/>
                  </w:rPr>
                  <m:t>FVC_postBD_PCT_xW=(</m:t>
                </m:r>
                <m:f>
                  <m:fPr>
                    <m:ctrlPr>
                      <w:rPr>
                        <w:rFonts w:ascii="Cambria Math" w:hAnsi="Cambria Math"/>
                        <w:i/>
                        <w:sz w:val="16"/>
                        <w:szCs w:val="16"/>
                      </w:rPr>
                    </m:ctrlPr>
                  </m:fPr>
                  <m:num>
                    <m:r>
                      <m:rPr>
                        <m:sty m:val="p"/>
                      </m:rPr>
                      <w:rPr>
                        <w:rFonts w:ascii="Cambria Math" w:hAnsi="Cambria Math"/>
                        <w:sz w:val="16"/>
                        <w:szCs w:val="16"/>
                      </w:rPr>
                      <m:t xml:space="preserve">FVC_postBD _L_xW </m:t>
                    </m:r>
                  </m:num>
                  <m:den>
                    <m:r>
                      <m:rPr>
                        <m:sty m:val="p"/>
                      </m:rPr>
                      <w:rPr>
                        <w:rFonts w:ascii="Cambria Math" w:hAnsi="Cambria Math"/>
                        <w:sz w:val="16"/>
                        <w:szCs w:val="16"/>
                      </w:rPr>
                      <m:t>FVC_predicted_L</m:t>
                    </m:r>
                  </m:den>
                </m:f>
                <m:r>
                  <w:rPr>
                    <w:rFonts w:ascii="Cambria Math" w:hAnsi="Cambria Math"/>
                    <w:sz w:val="16"/>
                    <w:szCs w:val="16"/>
                  </w:rPr>
                  <m:t>)  * 100</m:t>
                </m:r>
              </m:oMath>
            </m:oMathPara>
          </w:p>
          <w:p w14:paraId="498E7BFC" w14:textId="77777777" w:rsidR="003D49C1" w:rsidRDefault="003D49C1" w:rsidP="007C44C8">
            <w:pPr>
              <w:rPr>
                <w:rFonts w:eastAsiaTheme="minorEastAsia"/>
                <w:sz w:val="16"/>
                <w:szCs w:val="16"/>
              </w:rPr>
            </w:pPr>
          </w:p>
          <w:p w14:paraId="7A376183" w14:textId="77777777" w:rsidR="003D49C1" w:rsidRDefault="003D49C1" w:rsidP="007C44C8">
            <w:pPr>
              <w:rPr>
                <w:sz w:val="16"/>
                <w:szCs w:val="16"/>
              </w:rPr>
            </w:pPr>
            <m:oMathPara>
              <m:oMath>
                <m:r>
                  <m:rPr>
                    <m:sty m:val="p"/>
                  </m:rPr>
                  <w:rPr>
                    <w:rFonts w:ascii="Cambria Math" w:hAnsi="Cambria Math"/>
                    <w:sz w:val="16"/>
                    <w:szCs w:val="16"/>
                  </w:rPr>
                  <m:t>Tif_preBD_xW=(</m:t>
                </m:r>
                <m:f>
                  <m:fPr>
                    <m:ctrlPr>
                      <w:rPr>
                        <w:rFonts w:ascii="Cambria Math" w:hAnsi="Cambria Math"/>
                        <w:i/>
                        <w:sz w:val="16"/>
                        <w:szCs w:val="16"/>
                      </w:rPr>
                    </m:ctrlPr>
                  </m:fPr>
                  <m:num>
                    <m:r>
                      <m:rPr>
                        <m:sty m:val="p"/>
                      </m:rPr>
                      <w:rPr>
                        <w:rFonts w:ascii="Cambria Math" w:hAnsi="Cambria Math"/>
                        <w:sz w:val="16"/>
                        <w:szCs w:val="16"/>
                      </w:rPr>
                      <m:t xml:space="preserve">Tif_preBD_xW </m:t>
                    </m:r>
                  </m:num>
                  <m:den>
                    <m:r>
                      <m:rPr>
                        <m:sty m:val="p"/>
                      </m:rPr>
                      <w:rPr>
                        <w:rFonts w:ascii="Cambria Math" w:hAnsi="Cambria Math"/>
                        <w:sz w:val="16"/>
                        <w:szCs w:val="16"/>
                      </w:rPr>
                      <m:t>Tif_predicted_L</m:t>
                    </m:r>
                  </m:den>
                </m:f>
                <m:r>
                  <w:rPr>
                    <w:rFonts w:ascii="Cambria Math" w:hAnsi="Cambria Math"/>
                    <w:sz w:val="16"/>
                    <w:szCs w:val="16"/>
                  </w:rPr>
                  <m:t>)  * 100</m:t>
                </m:r>
              </m:oMath>
            </m:oMathPara>
          </w:p>
          <w:p w14:paraId="39A4DF2B" w14:textId="77777777" w:rsidR="003D49C1" w:rsidRDefault="003D49C1" w:rsidP="007C44C8">
            <w:pPr>
              <w:rPr>
                <w:sz w:val="16"/>
                <w:szCs w:val="16"/>
              </w:rPr>
            </w:pPr>
          </w:p>
          <w:p w14:paraId="051242C6" w14:textId="77777777" w:rsidR="003D49C1" w:rsidRDefault="003D49C1" w:rsidP="007C44C8">
            <w:pPr>
              <w:rPr>
                <w:sz w:val="16"/>
                <w:szCs w:val="16"/>
              </w:rPr>
            </w:pPr>
            <m:oMathPara>
              <m:oMath>
                <m:r>
                  <m:rPr>
                    <m:sty m:val="p"/>
                  </m:rPr>
                  <w:rPr>
                    <w:rFonts w:ascii="Cambria Math" w:hAnsi="Cambria Math"/>
                    <w:sz w:val="16"/>
                    <w:szCs w:val="16"/>
                  </w:rPr>
                  <m:t>Tif_postBD_xW=(</m:t>
                </m:r>
                <m:f>
                  <m:fPr>
                    <m:ctrlPr>
                      <w:rPr>
                        <w:rFonts w:ascii="Cambria Math" w:hAnsi="Cambria Math"/>
                        <w:i/>
                        <w:sz w:val="16"/>
                        <w:szCs w:val="16"/>
                      </w:rPr>
                    </m:ctrlPr>
                  </m:fPr>
                  <m:num>
                    <m:r>
                      <m:rPr>
                        <m:sty m:val="p"/>
                      </m:rPr>
                      <w:rPr>
                        <w:rFonts w:ascii="Cambria Math" w:hAnsi="Cambria Math"/>
                        <w:sz w:val="16"/>
                        <w:szCs w:val="16"/>
                      </w:rPr>
                      <m:t xml:space="preserve">Tif_postBD_xW </m:t>
                    </m:r>
                  </m:num>
                  <m:den>
                    <m:r>
                      <m:rPr>
                        <m:sty m:val="p"/>
                      </m:rPr>
                      <w:rPr>
                        <w:rFonts w:ascii="Cambria Math" w:hAnsi="Cambria Math"/>
                        <w:sz w:val="16"/>
                        <w:szCs w:val="16"/>
                      </w:rPr>
                      <m:t>Tif_predicted_L</m:t>
                    </m:r>
                  </m:den>
                </m:f>
                <m:r>
                  <w:rPr>
                    <w:rFonts w:ascii="Cambria Math" w:hAnsi="Cambria Math"/>
                    <w:sz w:val="16"/>
                    <w:szCs w:val="16"/>
                  </w:rPr>
                  <m:t>)  * 100</m:t>
                </m:r>
              </m:oMath>
            </m:oMathPara>
          </w:p>
          <w:p w14:paraId="28986AB7" w14:textId="77777777" w:rsidR="003D49C1" w:rsidRPr="003B5AD1" w:rsidRDefault="003D49C1" w:rsidP="007C44C8">
            <w:pPr>
              <w:rPr>
                <w:sz w:val="16"/>
                <w:szCs w:val="16"/>
              </w:rPr>
            </w:pPr>
          </w:p>
        </w:tc>
      </w:tr>
      <w:tr w:rsidR="003D49C1" w14:paraId="74B6A098" w14:textId="77777777" w:rsidTr="007C44C8">
        <w:tc>
          <w:tcPr>
            <w:tcW w:w="2122" w:type="dxa"/>
          </w:tcPr>
          <w:p w14:paraId="6D961445" w14:textId="77777777" w:rsidR="003D49C1" w:rsidRDefault="003D49C1" w:rsidP="007C44C8">
            <w:pPr>
              <w:rPr>
                <w:b/>
                <w:bCs/>
              </w:rPr>
            </w:pPr>
            <w:r w:rsidRPr="001356DC">
              <w:rPr>
                <w:b/>
                <w:bCs/>
              </w:rPr>
              <w:t># STRATEGY 4</w:t>
            </w:r>
            <w:r>
              <w:rPr>
                <w:b/>
                <w:bCs/>
              </w:rPr>
              <w:t xml:space="preserve"> estimation of heigth based on gliglobal</w:t>
            </w:r>
            <w:r>
              <w:rPr>
                <w:b/>
                <w:bCs/>
              </w:rPr>
              <w:br/>
            </w:r>
            <w:r>
              <w:rPr>
                <w:b/>
                <w:bCs/>
              </w:rPr>
              <w:lastRenderedPageBreak/>
              <w:br/>
            </w:r>
          </w:p>
        </w:tc>
        <w:tc>
          <w:tcPr>
            <w:tcW w:w="1701" w:type="dxa"/>
          </w:tcPr>
          <w:p w14:paraId="31949979" w14:textId="77777777" w:rsidR="003D49C1" w:rsidRDefault="003D49C1" w:rsidP="007C44C8">
            <w:pPr>
              <w:rPr>
                <w:sz w:val="16"/>
                <w:szCs w:val="16"/>
              </w:rPr>
            </w:pPr>
          </w:p>
        </w:tc>
        <w:tc>
          <w:tcPr>
            <w:tcW w:w="5239" w:type="dxa"/>
          </w:tcPr>
          <w:p w14:paraId="2CD07AEB" w14:textId="77777777" w:rsidR="003D49C1" w:rsidRDefault="003D49C1" w:rsidP="007C44C8">
            <w:pPr>
              <w:rPr>
                <w:sz w:val="16"/>
                <w:szCs w:val="16"/>
              </w:rPr>
            </w:pPr>
            <w:r>
              <w:rPr>
                <w:sz w:val="16"/>
                <w:szCs w:val="16"/>
              </w:rPr>
              <w:t xml:space="preserve">1) </w:t>
            </w:r>
            <w:r w:rsidRPr="001356DC">
              <w:rPr>
                <w:sz w:val="16"/>
                <w:szCs w:val="16"/>
              </w:rPr>
              <w:t xml:space="preserve">Use </w:t>
            </w:r>
            <w:r>
              <w:rPr>
                <w:sz w:val="16"/>
                <w:szCs w:val="16"/>
              </w:rPr>
              <w:t xml:space="preserve">FEV1 </w:t>
            </w:r>
            <w:r w:rsidRPr="001356DC">
              <w:rPr>
                <w:sz w:val="16"/>
                <w:szCs w:val="16"/>
              </w:rPr>
              <w:t>predicted value from strategies 1 &gt; 2 &gt; 3 to estimate height</w:t>
            </w:r>
            <w:r>
              <w:rPr>
                <w:sz w:val="16"/>
                <w:szCs w:val="16"/>
              </w:rPr>
              <w:t xml:space="preserve"> using gliglobal</w:t>
            </w:r>
          </w:p>
          <w:p w14:paraId="5508598B" w14:textId="77777777" w:rsidR="003D49C1" w:rsidRDefault="003D49C1" w:rsidP="007C44C8">
            <w:pPr>
              <w:rPr>
                <w:sz w:val="16"/>
                <w:szCs w:val="16"/>
              </w:rPr>
            </w:pPr>
          </w:p>
          <w:p w14:paraId="3C6010F9" w14:textId="77777777" w:rsidR="003D49C1" w:rsidRDefault="003D49C1" w:rsidP="007C44C8">
            <w:pPr>
              <w:rPr>
                <w:sz w:val="16"/>
                <w:szCs w:val="16"/>
              </w:rPr>
            </w:pPr>
            <w:r>
              <w:rPr>
                <w:sz w:val="16"/>
                <w:szCs w:val="16"/>
              </w:rPr>
              <w:t xml:space="preserve">2) </w:t>
            </w:r>
            <w:r w:rsidRPr="00007B83">
              <w:rPr>
                <w:sz w:val="16"/>
                <w:szCs w:val="16"/>
              </w:rPr>
              <w:t>estimate FVC_predicted and Tif_predicted</w:t>
            </w:r>
            <w:r>
              <w:rPr>
                <w:sz w:val="16"/>
                <w:szCs w:val="16"/>
              </w:rPr>
              <w:t xml:space="preserve"> using gliglobal with the heigth estimates</w:t>
            </w:r>
          </w:p>
          <w:p w14:paraId="4C77F460" w14:textId="77777777" w:rsidR="003D49C1" w:rsidRDefault="003D49C1" w:rsidP="007C44C8">
            <w:pPr>
              <w:rPr>
                <w:sz w:val="16"/>
                <w:szCs w:val="16"/>
              </w:rPr>
            </w:pPr>
          </w:p>
          <w:p w14:paraId="30E6F180" w14:textId="77777777" w:rsidR="003D49C1" w:rsidRDefault="003D49C1" w:rsidP="007C44C8">
            <w:pPr>
              <w:rPr>
                <w:sz w:val="16"/>
                <w:szCs w:val="16"/>
              </w:rPr>
            </w:pPr>
            <w:r>
              <w:rPr>
                <w:sz w:val="16"/>
                <w:szCs w:val="16"/>
              </w:rPr>
              <w:lastRenderedPageBreak/>
              <w:t xml:space="preserve">3) </w:t>
            </w:r>
            <w:r w:rsidRPr="00007B83">
              <w:rPr>
                <w:sz w:val="16"/>
                <w:szCs w:val="16"/>
              </w:rPr>
              <w:t>calculate % predicted for FVC and Tif when L value is available</w:t>
            </w:r>
          </w:p>
          <w:p w14:paraId="26CB812F" w14:textId="77777777" w:rsidR="003D49C1" w:rsidRDefault="003D49C1" w:rsidP="007C44C8">
            <w:pPr>
              <w:rPr>
                <w:sz w:val="16"/>
                <w:szCs w:val="16"/>
              </w:rPr>
            </w:pPr>
          </w:p>
          <w:p w14:paraId="6827BF10" w14:textId="77777777" w:rsidR="003D49C1" w:rsidRDefault="003D49C1" w:rsidP="007C44C8">
            <w:pPr>
              <w:rPr>
                <w:sz w:val="16"/>
                <w:szCs w:val="16"/>
              </w:rPr>
            </w:pPr>
            <m:oMathPara>
              <m:oMath>
                <m:r>
                  <m:rPr>
                    <m:sty m:val="p"/>
                  </m:rPr>
                  <w:rPr>
                    <w:rFonts w:ascii="Cambria Math" w:hAnsi="Cambria Math"/>
                    <w:sz w:val="16"/>
                    <w:szCs w:val="16"/>
                  </w:rPr>
                  <m:t>FVC_preBD_PCT_xW=(</m:t>
                </m:r>
                <m:f>
                  <m:fPr>
                    <m:ctrlPr>
                      <w:rPr>
                        <w:rFonts w:ascii="Cambria Math" w:hAnsi="Cambria Math"/>
                        <w:i/>
                        <w:sz w:val="16"/>
                        <w:szCs w:val="16"/>
                      </w:rPr>
                    </m:ctrlPr>
                  </m:fPr>
                  <m:num>
                    <m:r>
                      <m:rPr>
                        <m:sty m:val="p"/>
                      </m:rPr>
                      <w:rPr>
                        <w:rFonts w:ascii="Cambria Math" w:hAnsi="Cambria Math"/>
                        <w:sz w:val="16"/>
                        <w:szCs w:val="16"/>
                      </w:rPr>
                      <m:t xml:space="preserve">FVC_preBD _L_xW </m:t>
                    </m:r>
                  </m:num>
                  <m:den>
                    <m:r>
                      <m:rPr>
                        <m:sty m:val="p"/>
                      </m:rPr>
                      <w:rPr>
                        <w:rFonts w:ascii="Cambria Math" w:hAnsi="Cambria Math"/>
                        <w:sz w:val="16"/>
                        <w:szCs w:val="16"/>
                      </w:rPr>
                      <m:t>FVC_predicted_L</m:t>
                    </m:r>
                  </m:den>
                </m:f>
                <m:r>
                  <w:rPr>
                    <w:rFonts w:ascii="Cambria Math" w:hAnsi="Cambria Math"/>
                    <w:sz w:val="16"/>
                    <w:szCs w:val="16"/>
                  </w:rPr>
                  <m:t>)  * 100</m:t>
                </m:r>
              </m:oMath>
            </m:oMathPara>
          </w:p>
          <w:p w14:paraId="57D9C498" w14:textId="77777777" w:rsidR="003D49C1" w:rsidRDefault="003D49C1" w:rsidP="007C44C8">
            <w:pPr>
              <w:rPr>
                <w:sz w:val="16"/>
                <w:szCs w:val="16"/>
              </w:rPr>
            </w:pPr>
          </w:p>
          <w:p w14:paraId="5857D7C1" w14:textId="77777777" w:rsidR="003D49C1" w:rsidRPr="00DB682B" w:rsidRDefault="003D49C1" w:rsidP="007C44C8">
            <w:pPr>
              <w:rPr>
                <w:rFonts w:eastAsiaTheme="minorEastAsia"/>
                <w:sz w:val="16"/>
                <w:szCs w:val="16"/>
              </w:rPr>
            </w:pPr>
            <m:oMathPara>
              <m:oMath>
                <m:r>
                  <m:rPr>
                    <m:sty m:val="p"/>
                  </m:rPr>
                  <w:rPr>
                    <w:rFonts w:ascii="Cambria Math" w:hAnsi="Cambria Math"/>
                    <w:sz w:val="16"/>
                    <w:szCs w:val="16"/>
                  </w:rPr>
                  <m:t>FVC_postBD_PCT_xW=(</m:t>
                </m:r>
                <m:f>
                  <m:fPr>
                    <m:ctrlPr>
                      <w:rPr>
                        <w:rFonts w:ascii="Cambria Math" w:hAnsi="Cambria Math"/>
                        <w:i/>
                        <w:sz w:val="16"/>
                        <w:szCs w:val="16"/>
                      </w:rPr>
                    </m:ctrlPr>
                  </m:fPr>
                  <m:num>
                    <m:r>
                      <m:rPr>
                        <m:sty m:val="p"/>
                      </m:rPr>
                      <w:rPr>
                        <w:rFonts w:ascii="Cambria Math" w:hAnsi="Cambria Math"/>
                        <w:sz w:val="16"/>
                        <w:szCs w:val="16"/>
                      </w:rPr>
                      <m:t xml:space="preserve">FVC_postBD _L_xW </m:t>
                    </m:r>
                  </m:num>
                  <m:den>
                    <m:r>
                      <m:rPr>
                        <m:sty m:val="p"/>
                      </m:rPr>
                      <w:rPr>
                        <w:rFonts w:ascii="Cambria Math" w:hAnsi="Cambria Math"/>
                        <w:sz w:val="16"/>
                        <w:szCs w:val="16"/>
                      </w:rPr>
                      <m:t>FVC_predicted_L</m:t>
                    </m:r>
                  </m:den>
                </m:f>
                <m:r>
                  <w:rPr>
                    <w:rFonts w:ascii="Cambria Math" w:hAnsi="Cambria Math"/>
                    <w:sz w:val="16"/>
                    <w:szCs w:val="16"/>
                  </w:rPr>
                  <m:t>)  * 100</m:t>
                </m:r>
              </m:oMath>
            </m:oMathPara>
          </w:p>
          <w:p w14:paraId="3CFCED77" w14:textId="77777777" w:rsidR="003D49C1" w:rsidRDefault="003D49C1" w:rsidP="007C44C8">
            <w:pPr>
              <w:rPr>
                <w:rFonts w:eastAsiaTheme="minorEastAsia"/>
                <w:sz w:val="16"/>
                <w:szCs w:val="16"/>
              </w:rPr>
            </w:pPr>
          </w:p>
          <w:p w14:paraId="4E2ECCB7" w14:textId="77777777" w:rsidR="003D49C1" w:rsidRDefault="003D49C1" w:rsidP="007C44C8">
            <w:pPr>
              <w:rPr>
                <w:sz w:val="16"/>
                <w:szCs w:val="16"/>
              </w:rPr>
            </w:pPr>
            <m:oMathPara>
              <m:oMath>
                <m:r>
                  <m:rPr>
                    <m:sty m:val="p"/>
                  </m:rPr>
                  <w:rPr>
                    <w:rFonts w:ascii="Cambria Math" w:hAnsi="Cambria Math"/>
                    <w:sz w:val="16"/>
                    <w:szCs w:val="16"/>
                  </w:rPr>
                  <m:t>Tif_preBD_xW=(</m:t>
                </m:r>
                <m:f>
                  <m:fPr>
                    <m:ctrlPr>
                      <w:rPr>
                        <w:rFonts w:ascii="Cambria Math" w:hAnsi="Cambria Math"/>
                        <w:i/>
                        <w:sz w:val="16"/>
                        <w:szCs w:val="16"/>
                      </w:rPr>
                    </m:ctrlPr>
                  </m:fPr>
                  <m:num>
                    <m:r>
                      <m:rPr>
                        <m:sty m:val="p"/>
                      </m:rPr>
                      <w:rPr>
                        <w:rFonts w:ascii="Cambria Math" w:hAnsi="Cambria Math"/>
                        <w:sz w:val="16"/>
                        <w:szCs w:val="16"/>
                      </w:rPr>
                      <m:t xml:space="preserve">Tif_preBD_xW </m:t>
                    </m:r>
                  </m:num>
                  <m:den>
                    <m:r>
                      <m:rPr>
                        <m:sty m:val="p"/>
                      </m:rPr>
                      <w:rPr>
                        <w:rFonts w:ascii="Cambria Math" w:hAnsi="Cambria Math"/>
                        <w:sz w:val="16"/>
                        <w:szCs w:val="16"/>
                      </w:rPr>
                      <m:t>Tif_predicted_L</m:t>
                    </m:r>
                  </m:den>
                </m:f>
                <m:r>
                  <w:rPr>
                    <w:rFonts w:ascii="Cambria Math" w:hAnsi="Cambria Math"/>
                    <w:sz w:val="16"/>
                    <w:szCs w:val="16"/>
                  </w:rPr>
                  <m:t>)  * 100</m:t>
                </m:r>
              </m:oMath>
            </m:oMathPara>
          </w:p>
          <w:p w14:paraId="74706431" w14:textId="77777777" w:rsidR="003D49C1" w:rsidRDefault="003D49C1" w:rsidP="007C44C8">
            <w:pPr>
              <w:rPr>
                <w:sz w:val="16"/>
                <w:szCs w:val="16"/>
              </w:rPr>
            </w:pPr>
          </w:p>
          <w:p w14:paraId="16C0923B" w14:textId="77777777" w:rsidR="003D49C1" w:rsidRPr="003B5AD1" w:rsidRDefault="003D49C1" w:rsidP="007C44C8">
            <w:pPr>
              <w:rPr>
                <w:sz w:val="16"/>
                <w:szCs w:val="16"/>
              </w:rPr>
            </w:pPr>
            <m:oMathPara>
              <m:oMath>
                <m:r>
                  <m:rPr>
                    <m:sty m:val="p"/>
                  </m:rPr>
                  <w:rPr>
                    <w:rFonts w:ascii="Cambria Math" w:hAnsi="Cambria Math"/>
                    <w:sz w:val="16"/>
                    <w:szCs w:val="16"/>
                  </w:rPr>
                  <m:t>Tif_postBD_xW=(</m:t>
                </m:r>
                <m:f>
                  <m:fPr>
                    <m:ctrlPr>
                      <w:rPr>
                        <w:rFonts w:ascii="Cambria Math" w:hAnsi="Cambria Math"/>
                        <w:i/>
                        <w:sz w:val="16"/>
                        <w:szCs w:val="16"/>
                      </w:rPr>
                    </m:ctrlPr>
                  </m:fPr>
                  <m:num>
                    <m:r>
                      <m:rPr>
                        <m:sty m:val="p"/>
                      </m:rPr>
                      <w:rPr>
                        <w:rFonts w:ascii="Cambria Math" w:hAnsi="Cambria Math"/>
                        <w:sz w:val="16"/>
                        <w:szCs w:val="16"/>
                      </w:rPr>
                      <m:t xml:space="preserve">Tif_postBD_xW </m:t>
                    </m:r>
                  </m:num>
                  <m:den>
                    <m:r>
                      <m:rPr>
                        <m:sty m:val="p"/>
                      </m:rPr>
                      <w:rPr>
                        <w:rFonts w:ascii="Cambria Math" w:hAnsi="Cambria Math"/>
                        <w:sz w:val="16"/>
                        <w:szCs w:val="16"/>
                      </w:rPr>
                      <m:t>Tif_predicted_L</m:t>
                    </m:r>
                  </m:den>
                </m:f>
                <m:r>
                  <w:rPr>
                    <w:rFonts w:ascii="Cambria Math" w:hAnsi="Cambria Math"/>
                    <w:sz w:val="16"/>
                    <w:szCs w:val="16"/>
                  </w:rPr>
                  <m:t>)  * 100</m:t>
                </m:r>
              </m:oMath>
            </m:oMathPara>
          </w:p>
        </w:tc>
      </w:tr>
    </w:tbl>
    <w:p w14:paraId="1D3BEC25" w14:textId="77777777" w:rsidR="003D49C1" w:rsidRDefault="003D49C1" w:rsidP="003D49C1">
      <w:pPr>
        <w:pStyle w:val="Paragraphedeliste"/>
        <w:ind w:left="792"/>
        <w:rPr>
          <w:b/>
          <w:bCs/>
        </w:rPr>
      </w:pPr>
    </w:p>
    <w:p w14:paraId="52F0DD7C" w14:textId="77777777" w:rsidR="003D49C1" w:rsidRDefault="003D49C1" w:rsidP="003D49C1">
      <w:pPr>
        <w:rPr>
          <w:b/>
          <w:bCs/>
        </w:rPr>
      </w:pPr>
    </w:p>
    <w:p w14:paraId="7D6DB230" w14:textId="77777777" w:rsidR="003D49C1" w:rsidRDefault="003D49C1" w:rsidP="003D49C1">
      <w:pPr>
        <w:pStyle w:val="Paragraphedeliste"/>
        <w:numPr>
          <w:ilvl w:val="0"/>
          <w:numId w:val="17"/>
        </w:numPr>
        <w:spacing w:after="160" w:line="278" w:lineRule="auto"/>
        <w:rPr>
          <w:b/>
          <w:bCs/>
        </w:rPr>
      </w:pPr>
      <w:r w:rsidRPr="001660FD">
        <w:rPr>
          <w:b/>
          <w:bCs/>
        </w:rPr>
        <w:t xml:space="preserve">Visualization of the </w:t>
      </w:r>
      <w:r>
        <w:rPr>
          <w:b/>
          <w:bCs/>
        </w:rPr>
        <w:t>variables distributions</w:t>
      </w:r>
      <w:r w:rsidRPr="001660FD">
        <w:rPr>
          <w:b/>
          <w:bCs/>
        </w:rPr>
        <w:t xml:space="preserve"> and detections of abnormal results</w:t>
      </w:r>
    </w:p>
    <w:p w14:paraId="38B21994" w14:textId="392F7D2E" w:rsidR="003A0531" w:rsidRDefault="003A0531" w:rsidP="005F247A">
      <w:pPr>
        <w:pStyle w:val="Paragraphedeliste"/>
        <w:numPr>
          <w:ilvl w:val="1"/>
          <w:numId w:val="17"/>
        </w:numPr>
        <w:spacing w:after="160" w:line="278" w:lineRule="auto"/>
        <w:rPr>
          <w:b/>
          <w:bCs/>
        </w:rPr>
      </w:pPr>
      <w:r>
        <w:rPr>
          <w:b/>
          <w:bCs/>
        </w:rPr>
        <w:t xml:space="preserve">Creations of the functions to </w:t>
      </w:r>
      <w:r w:rsidR="0060354F">
        <w:rPr>
          <w:b/>
          <w:bCs/>
        </w:rPr>
        <w:t>visualize</w:t>
      </w:r>
      <w:r>
        <w:rPr>
          <w:b/>
          <w:bCs/>
        </w:rPr>
        <w:t xml:space="preserve"> the results</w:t>
      </w:r>
    </w:p>
    <w:p w14:paraId="0B80D3F4" w14:textId="5A740F55" w:rsidR="003A0531" w:rsidRDefault="003A0531" w:rsidP="003A0531">
      <w:pPr>
        <w:pStyle w:val="Paragraphedeliste"/>
        <w:numPr>
          <w:ilvl w:val="2"/>
          <w:numId w:val="17"/>
        </w:numPr>
        <w:spacing w:after="160" w:line="278" w:lineRule="auto"/>
        <w:rPr>
          <w:b/>
          <w:bCs/>
        </w:rPr>
      </w:pPr>
      <w:r>
        <w:rPr>
          <w:b/>
          <w:bCs/>
        </w:rPr>
        <w:t xml:space="preserve">For continuous variable : </w:t>
      </w:r>
      <w:r w:rsidR="00984EB9" w:rsidRPr="00984EB9">
        <w:rPr>
          <w:b/>
          <w:bCs/>
        </w:rPr>
        <w:t>create_variable_boxplot_flexible</w:t>
      </w:r>
    </w:p>
    <w:p w14:paraId="258BA246" w14:textId="34F9C26A" w:rsidR="00984EB9" w:rsidRDefault="00984EB9" w:rsidP="003A0531">
      <w:pPr>
        <w:pStyle w:val="Paragraphedeliste"/>
        <w:numPr>
          <w:ilvl w:val="2"/>
          <w:numId w:val="17"/>
        </w:numPr>
        <w:spacing w:after="160" w:line="278" w:lineRule="auto"/>
        <w:rPr>
          <w:b/>
          <w:bCs/>
        </w:rPr>
      </w:pPr>
      <w:r>
        <w:rPr>
          <w:b/>
          <w:bCs/>
        </w:rPr>
        <w:t xml:space="preserve">For categorical variables : </w:t>
      </w:r>
      <w:r w:rsidRPr="00984EB9">
        <w:rPr>
          <w:b/>
          <w:bCs/>
        </w:rPr>
        <w:t>plot_categorical_variable_by_trial_with_clusters</w:t>
      </w:r>
    </w:p>
    <w:p w14:paraId="7007350E" w14:textId="69F5F6E6" w:rsidR="005F247A" w:rsidRPr="0060354F" w:rsidRDefault="003A0531" w:rsidP="0060354F">
      <w:pPr>
        <w:pStyle w:val="Paragraphedeliste"/>
        <w:numPr>
          <w:ilvl w:val="1"/>
          <w:numId w:val="17"/>
        </w:numPr>
        <w:spacing w:after="160" w:line="278" w:lineRule="auto"/>
        <w:rPr>
          <w:b/>
          <w:bCs/>
        </w:rPr>
      </w:pPr>
      <w:r w:rsidRPr="0060354F">
        <w:rPr>
          <w:b/>
          <w:bCs/>
        </w:rPr>
        <w:t>Vizualisation of the different variables</w:t>
      </w:r>
      <w:r w:rsidR="0060354F">
        <w:rPr>
          <w:b/>
          <w:bCs/>
        </w:rPr>
        <w:t xml:space="preserve"> results across trials</w:t>
      </w:r>
    </w:p>
    <w:p w14:paraId="578B5945" w14:textId="00ABEBA2" w:rsidR="00F9288D" w:rsidRPr="00F9288D" w:rsidRDefault="00F9288D" w:rsidP="0060354F">
      <w:pPr>
        <w:pStyle w:val="Paragraphedeliste"/>
        <w:numPr>
          <w:ilvl w:val="2"/>
          <w:numId w:val="17"/>
        </w:numPr>
        <w:spacing w:after="160" w:line="278" w:lineRule="auto"/>
        <w:rPr>
          <w:b/>
          <w:bCs/>
        </w:rPr>
      </w:pPr>
      <w:r>
        <w:rPr>
          <w:b/>
          <w:bCs/>
        </w:rPr>
        <w:t>Demographic</w:t>
      </w:r>
    </w:p>
    <w:p w14:paraId="3632156A" w14:textId="20F0F8F3" w:rsidR="003D49C1" w:rsidRPr="005937BE" w:rsidRDefault="003D49C1" w:rsidP="00F9288D">
      <w:pPr>
        <w:pStyle w:val="Paragraphedeliste"/>
        <w:numPr>
          <w:ilvl w:val="3"/>
          <w:numId w:val="17"/>
        </w:numPr>
        <w:spacing w:after="160" w:line="278" w:lineRule="auto"/>
      </w:pPr>
      <w:r w:rsidRPr="005937BE">
        <w:t>Age</w:t>
      </w:r>
      <w:r w:rsidRPr="005937BE">
        <w:rPr>
          <w:noProof/>
        </w:rPr>
        <w:t xml:space="preserve"> </w:t>
      </w:r>
    </w:p>
    <w:p w14:paraId="6A06B3D9" w14:textId="3053B303" w:rsidR="003D49C1" w:rsidRPr="005937BE" w:rsidRDefault="003D49C1" w:rsidP="00F9288D">
      <w:pPr>
        <w:pStyle w:val="Paragraphedeliste"/>
        <w:numPr>
          <w:ilvl w:val="3"/>
          <w:numId w:val="17"/>
        </w:numPr>
        <w:spacing w:after="160" w:line="278" w:lineRule="auto"/>
      </w:pPr>
      <w:r w:rsidRPr="005937BE">
        <w:rPr>
          <w:noProof/>
        </w:rPr>
        <w:t>Sex</w:t>
      </w:r>
    </w:p>
    <w:p w14:paraId="0A28D13E" w14:textId="71EBB147" w:rsidR="003D49C1" w:rsidRPr="003C658E" w:rsidRDefault="003D49C1" w:rsidP="00F9288D">
      <w:pPr>
        <w:pStyle w:val="Paragraphedeliste"/>
        <w:numPr>
          <w:ilvl w:val="3"/>
          <w:numId w:val="17"/>
        </w:numPr>
        <w:spacing w:after="160" w:line="278" w:lineRule="auto"/>
      </w:pPr>
      <w:r w:rsidRPr="003C658E">
        <w:t>Height</w:t>
      </w:r>
    </w:p>
    <w:p w14:paraId="7E0FDA49" w14:textId="3B93C7F0" w:rsidR="003D49C1" w:rsidRPr="002C2AE3" w:rsidRDefault="003D49C1" w:rsidP="00F9288D">
      <w:pPr>
        <w:pStyle w:val="Paragraphedeliste"/>
        <w:numPr>
          <w:ilvl w:val="3"/>
          <w:numId w:val="17"/>
        </w:numPr>
        <w:spacing w:after="160" w:line="278" w:lineRule="auto"/>
      </w:pPr>
      <w:r w:rsidRPr="003C658E">
        <w:t>Weight</w:t>
      </w:r>
    </w:p>
    <w:p w14:paraId="2585AC1D" w14:textId="11A6286E" w:rsidR="003D49C1" w:rsidRPr="009A1E56" w:rsidRDefault="003D49C1" w:rsidP="00F9288D">
      <w:pPr>
        <w:pStyle w:val="Paragraphedeliste"/>
        <w:numPr>
          <w:ilvl w:val="3"/>
          <w:numId w:val="17"/>
        </w:numPr>
        <w:spacing w:after="160" w:line="278" w:lineRule="auto"/>
      </w:pPr>
      <w:r w:rsidRPr="003C658E">
        <w:t>BMI</w:t>
      </w:r>
    </w:p>
    <w:p w14:paraId="75778469" w14:textId="6E22AB2A" w:rsidR="003D49C1" w:rsidRPr="009A1E56" w:rsidRDefault="003D49C1" w:rsidP="00F9288D">
      <w:pPr>
        <w:pStyle w:val="Paragraphedeliste"/>
        <w:numPr>
          <w:ilvl w:val="3"/>
          <w:numId w:val="17"/>
        </w:numPr>
        <w:spacing w:after="160" w:line="278" w:lineRule="auto"/>
      </w:pPr>
      <w:r w:rsidRPr="003C658E">
        <w:t>Ethnicity</w:t>
      </w:r>
    </w:p>
    <w:p w14:paraId="28B4FB00" w14:textId="0E1CF09A" w:rsidR="003D49C1" w:rsidRDefault="003D49C1" w:rsidP="00F9288D">
      <w:pPr>
        <w:pStyle w:val="Paragraphedeliste"/>
        <w:numPr>
          <w:ilvl w:val="3"/>
          <w:numId w:val="17"/>
        </w:numPr>
        <w:spacing w:after="160" w:line="278" w:lineRule="auto"/>
      </w:pPr>
      <w:r w:rsidRPr="003C658E">
        <w:t>Region</w:t>
      </w:r>
    </w:p>
    <w:p w14:paraId="3F57E395" w14:textId="3BC01008" w:rsidR="00F9288D" w:rsidRPr="005937BE" w:rsidRDefault="00946C87" w:rsidP="00F9288D">
      <w:pPr>
        <w:pStyle w:val="Paragraphedeliste"/>
        <w:numPr>
          <w:ilvl w:val="2"/>
          <w:numId w:val="17"/>
        </w:numPr>
        <w:spacing w:after="160" w:line="278" w:lineRule="auto"/>
        <w:rPr>
          <w:b/>
          <w:bCs/>
        </w:rPr>
      </w:pPr>
      <w:r w:rsidRPr="005937BE">
        <w:rPr>
          <w:b/>
          <w:bCs/>
        </w:rPr>
        <w:t>Smoking</w:t>
      </w:r>
    </w:p>
    <w:p w14:paraId="2AB6087C" w14:textId="2F532959" w:rsidR="003D49C1" w:rsidRPr="0020298C" w:rsidRDefault="003D49C1" w:rsidP="00946C87">
      <w:pPr>
        <w:pStyle w:val="Paragraphedeliste"/>
        <w:numPr>
          <w:ilvl w:val="3"/>
          <w:numId w:val="17"/>
        </w:numPr>
        <w:spacing w:after="160" w:line="278" w:lineRule="auto"/>
      </w:pPr>
      <w:r w:rsidRPr="003C658E">
        <w:t>Smoking_history</w:t>
      </w:r>
    </w:p>
    <w:p w14:paraId="6DF42A23" w14:textId="703BFAC3" w:rsidR="003D49C1" w:rsidRPr="0080458E" w:rsidRDefault="003D49C1" w:rsidP="00946C87">
      <w:pPr>
        <w:pStyle w:val="Paragraphedeliste"/>
        <w:numPr>
          <w:ilvl w:val="3"/>
          <w:numId w:val="17"/>
        </w:numPr>
        <w:spacing w:after="160" w:line="278" w:lineRule="auto"/>
      </w:pPr>
      <w:r w:rsidRPr="003C658E">
        <w:t>Pack_years_con</w:t>
      </w:r>
    </w:p>
    <w:p w14:paraId="276DF247" w14:textId="42D81E64" w:rsidR="00946C87" w:rsidRPr="005937BE" w:rsidRDefault="00946C87" w:rsidP="0060354F">
      <w:pPr>
        <w:pStyle w:val="Paragraphedeliste"/>
        <w:numPr>
          <w:ilvl w:val="2"/>
          <w:numId w:val="17"/>
        </w:numPr>
        <w:spacing w:after="160" w:line="278" w:lineRule="auto"/>
        <w:rPr>
          <w:b/>
          <w:bCs/>
        </w:rPr>
      </w:pPr>
      <w:r w:rsidRPr="005937BE">
        <w:rPr>
          <w:b/>
          <w:bCs/>
        </w:rPr>
        <w:t>Comorbidities</w:t>
      </w:r>
    </w:p>
    <w:p w14:paraId="12CA1F60" w14:textId="5233C734" w:rsidR="003D49C1" w:rsidRDefault="003D49C1" w:rsidP="00946C87">
      <w:pPr>
        <w:pStyle w:val="Paragraphedeliste"/>
        <w:numPr>
          <w:ilvl w:val="3"/>
          <w:numId w:val="17"/>
        </w:numPr>
        <w:spacing w:after="160" w:line="278" w:lineRule="auto"/>
      </w:pPr>
      <w:r w:rsidRPr="003C658E">
        <w:t>Psychiatric_disease</w:t>
      </w:r>
    </w:p>
    <w:p w14:paraId="76F5F295" w14:textId="049B2382" w:rsidR="000F7A85" w:rsidRDefault="00BC0CB1" w:rsidP="00946C87">
      <w:pPr>
        <w:pStyle w:val="Paragraphedeliste"/>
        <w:numPr>
          <w:ilvl w:val="3"/>
          <w:numId w:val="17"/>
        </w:numPr>
        <w:spacing w:after="160" w:line="278" w:lineRule="auto"/>
      </w:pPr>
      <w:r w:rsidRPr="00BC0CB1">
        <w:t>depressionORanxiety</w:t>
      </w:r>
    </w:p>
    <w:p w14:paraId="025A44A9" w14:textId="48FC8040" w:rsidR="00BC0CB1" w:rsidRDefault="00D811F7" w:rsidP="00946C87">
      <w:pPr>
        <w:pStyle w:val="Paragraphedeliste"/>
        <w:numPr>
          <w:ilvl w:val="3"/>
          <w:numId w:val="17"/>
        </w:numPr>
        <w:spacing w:after="160" w:line="278" w:lineRule="auto"/>
      </w:pPr>
      <w:r w:rsidRPr="00D811F7">
        <w:t>psychosis</w:t>
      </w:r>
    </w:p>
    <w:p w14:paraId="0030CBDC" w14:textId="246B18A0" w:rsidR="00D811F7" w:rsidRDefault="00D811F7" w:rsidP="00946C87">
      <w:pPr>
        <w:pStyle w:val="Paragraphedeliste"/>
        <w:numPr>
          <w:ilvl w:val="3"/>
          <w:numId w:val="17"/>
        </w:numPr>
        <w:spacing w:after="160" w:line="278" w:lineRule="auto"/>
      </w:pPr>
      <w:r w:rsidRPr="00D811F7">
        <w:t>nontobaccosubstanceabuse</w:t>
      </w:r>
    </w:p>
    <w:p w14:paraId="7A1DB4AD" w14:textId="0B90D5F6" w:rsidR="00D811F7" w:rsidRPr="0080458E" w:rsidRDefault="00D811F7" w:rsidP="00946C87">
      <w:pPr>
        <w:pStyle w:val="Paragraphedeliste"/>
        <w:numPr>
          <w:ilvl w:val="3"/>
          <w:numId w:val="17"/>
        </w:numPr>
        <w:spacing w:after="160" w:line="278" w:lineRule="auto"/>
      </w:pPr>
      <w:r w:rsidRPr="00D811F7">
        <w:t>other</w:t>
      </w:r>
    </w:p>
    <w:p w14:paraId="12A8506F" w14:textId="0681E942" w:rsidR="003D49C1" w:rsidRPr="0080458E" w:rsidRDefault="003D49C1" w:rsidP="00946C87">
      <w:pPr>
        <w:pStyle w:val="Paragraphedeliste"/>
        <w:numPr>
          <w:ilvl w:val="3"/>
          <w:numId w:val="17"/>
        </w:numPr>
        <w:spacing w:after="160" w:line="278" w:lineRule="auto"/>
      </w:pPr>
      <w:r w:rsidRPr="003C658E">
        <w:t>Eczema</w:t>
      </w:r>
    </w:p>
    <w:p w14:paraId="67BC85BF" w14:textId="38AFEF14" w:rsidR="003D49C1" w:rsidRPr="0080458E" w:rsidRDefault="003D49C1" w:rsidP="00946C87">
      <w:pPr>
        <w:pStyle w:val="Paragraphedeliste"/>
        <w:numPr>
          <w:ilvl w:val="3"/>
          <w:numId w:val="17"/>
        </w:numPr>
        <w:spacing w:after="160" w:line="278" w:lineRule="auto"/>
      </w:pPr>
      <w:r w:rsidRPr="003C658E">
        <w:t>Allergic_Rhinitis</w:t>
      </w:r>
    </w:p>
    <w:p w14:paraId="01E6AFFB" w14:textId="60AAD3A2" w:rsidR="003D49C1" w:rsidRPr="0080458E" w:rsidRDefault="003D49C1" w:rsidP="00946C87">
      <w:pPr>
        <w:pStyle w:val="Paragraphedeliste"/>
        <w:numPr>
          <w:ilvl w:val="3"/>
          <w:numId w:val="17"/>
        </w:numPr>
        <w:spacing w:after="160" w:line="278" w:lineRule="auto"/>
      </w:pPr>
      <w:r w:rsidRPr="003C658E">
        <w:t>Airborne_allergen_sensitisation</w:t>
      </w:r>
    </w:p>
    <w:p w14:paraId="538B5177" w14:textId="382E4711" w:rsidR="003D49C1" w:rsidRPr="0080458E" w:rsidRDefault="003D49C1" w:rsidP="00946C87">
      <w:pPr>
        <w:pStyle w:val="Paragraphedeliste"/>
        <w:numPr>
          <w:ilvl w:val="3"/>
          <w:numId w:val="17"/>
        </w:numPr>
        <w:spacing w:after="160" w:line="278" w:lineRule="auto"/>
      </w:pPr>
      <w:r w:rsidRPr="003C658E">
        <w:t>Chronic_Rhinosinusitis</w:t>
      </w:r>
    </w:p>
    <w:p w14:paraId="641982D0" w14:textId="45B9CD90" w:rsidR="003D49C1" w:rsidRPr="000A561D" w:rsidRDefault="003D49C1" w:rsidP="00946C87">
      <w:pPr>
        <w:pStyle w:val="Paragraphedeliste"/>
        <w:numPr>
          <w:ilvl w:val="3"/>
          <w:numId w:val="17"/>
        </w:numPr>
        <w:spacing w:after="160" w:line="278" w:lineRule="auto"/>
      </w:pPr>
      <w:r w:rsidRPr="003C658E">
        <w:t>Nasal_polyposis</w:t>
      </w:r>
    </w:p>
    <w:p w14:paraId="6E437F4D" w14:textId="33B967FC" w:rsidR="003D49C1" w:rsidRDefault="003D49C1" w:rsidP="00946C87">
      <w:pPr>
        <w:pStyle w:val="Paragraphedeliste"/>
        <w:numPr>
          <w:ilvl w:val="3"/>
          <w:numId w:val="17"/>
        </w:numPr>
        <w:spacing w:after="160" w:line="278" w:lineRule="auto"/>
      </w:pPr>
      <w:r w:rsidRPr="003C658E">
        <w:t>Previous_nasal_polypectomy</w:t>
      </w:r>
    </w:p>
    <w:p w14:paraId="795A2914" w14:textId="52C931C6" w:rsidR="00FB6F9F" w:rsidRDefault="00FB6F9F" w:rsidP="00FB6F9F">
      <w:pPr>
        <w:pStyle w:val="Paragraphedeliste"/>
        <w:numPr>
          <w:ilvl w:val="3"/>
          <w:numId w:val="17"/>
        </w:numPr>
        <w:spacing w:after="160" w:line="278" w:lineRule="auto"/>
      </w:pPr>
      <w:r w:rsidRPr="003C658E">
        <w:t>Intranasal_steroid</w:t>
      </w:r>
    </w:p>
    <w:p w14:paraId="30B2BF9A" w14:textId="0295E591" w:rsidR="00FB6F9F" w:rsidRPr="005937BE" w:rsidRDefault="00FB6F9F" w:rsidP="00FB6F9F">
      <w:pPr>
        <w:pStyle w:val="Paragraphedeliste"/>
        <w:numPr>
          <w:ilvl w:val="2"/>
          <w:numId w:val="17"/>
        </w:numPr>
        <w:spacing w:after="160" w:line="278" w:lineRule="auto"/>
        <w:rPr>
          <w:b/>
          <w:bCs/>
        </w:rPr>
      </w:pPr>
      <w:r w:rsidRPr="005937BE">
        <w:rPr>
          <w:b/>
          <w:bCs/>
        </w:rPr>
        <w:t>Treatment</w:t>
      </w:r>
    </w:p>
    <w:p w14:paraId="2CFBF6E6" w14:textId="53F36524" w:rsidR="003D49C1" w:rsidRDefault="003D49C1" w:rsidP="00FB6F9F">
      <w:pPr>
        <w:pStyle w:val="Paragraphedeliste"/>
        <w:numPr>
          <w:ilvl w:val="3"/>
          <w:numId w:val="17"/>
        </w:numPr>
        <w:spacing w:after="160" w:line="278" w:lineRule="auto"/>
      </w:pPr>
      <w:r>
        <w:t>GINA treatment step</w:t>
      </w:r>
    </w:p>
    <w:p w14:paraId="61B62802" w14:textId="41E65FF4" w:rsidR="003D49C1" w:rsidRPr="003C658E" w:rsidRDefault="003D49C1" w:rsidP="00FB6F9F">
      <w:pPr>
        <w:pStyle w:val="Paragraphedeliste"/>
        <w:numPr>
          <w:ilvl w:val="3"/>
          <w:numId w:val="17"/>
        </w:numPr>
        <w:spacing w:after="160" w:line="278" w:lineRule="auto"/>
      </w:pPr>
      <w:r w:rsidRPr="003C658E">
        <w:t>ICS_Dose_Category</w:t>
      </w:r>
    </w:p>
    <w:p w14:paraId="711FFF8E" w14:textId="4F607823" w:rsidR="003D49C1" w:rsidRPr="003C658E" w:rsidRDefault="003D49C1" w:rsidP="00FB6F9F">
      <w:pPr>
        <w:pStyle w:val="Paragraphedeliste"/>
        <w:numPr>
          <w:ilvl w:val="3"/>
          <w:numId w:val="17"/>
        </w:numPr>
        <w:spacing w:after="160" w:line="278" w:lineRule="auto"/>
      </w:pPr>
      <w:r w:rsidRPr="003C658E">
        <w:lastRenderedPageBreak/>
        <w:t>ICS_dose_FP_equivalent</w:t>
      </w:r>
    </w:p>
    <w:p w14:paraId="401232FA" w14:textId="0EC68F06" w:rsidR="003D49C1" w:rsidRPr="003C658E" w:rsidRDefault="003D49C1" w:rsidP="00FB6F9F">
      <w:pPr>
        <w:pStyle w:val="Paragraphedeliste"/>
        <w:numPr>
          <w:ilvl w:val="3"/>
          <w:numId w:val="17"/>
        </w:numPr>
        <w:spacing w:after="160" w:line="278" w:lineRule="auto"/>
      </w:pPr>
      <w:r w:rsidRPr="003C658E">
        <w:t>LABA</w:t>
      </w:r>
    </w:p>
    <w:p w14:paraId="7F2A3AF1" w14:textId="1D39751F" w:rsidR="003D49C1" w:rsidRPr="003C658E" w:rsidRDefault="003D49C1" w:rsidP="00FB6F9F">
      <w:pPr>
        <w:pStyle w:val="Paragraphedeliste"/>
        <w:numPr>
          <w:ilvl w:val="3"/>
          <w:numId w:val="17"/>
        </w:numPr>
        <w:spacing w:after="160" w:line="278" w:lineRule="auto"/>
      </w:pPr>
      <w:r w:rsidRPr="003C658E">
        <w:t>LTRA</w:t>
      </w:r>
    </w:p>
    <w:p w14:paraId="127F42E5" w14:textId="5F4A2B98" w:rsidR="003D49C1" w:rsidRPr="003C658E" w:rsidRDefault="003D49C1" w:rsidP="00FB6F9F">
      <w:pPr>
        <w:pStyle w:val="Paragraphedeliste"/>
        <w:numPr>
          <w:ilvl w:val="3"/>
          <w:numId w:val="17"/>
        </w:numPr>
        <w:spacing w:after="160" w:line="278" w:lineRule="auto"/>
      </w:pPr>
      <w:r w:rsidRPr="003C658E">
        <w:t>LAMA</w:t>
      </w:r>
    </w:p>
    <w:p w14:paraId="30BC3229" w14:textId="31FDA2FD" w:rsidR="003D49C1" w:rsidRPr="003C658E" w:rsidRDefault="003D49C1" w:rsidP="00FB6F9F">
      <w:pPr>
        <w:pStyle w:val="Paragraphedeliste"/>
        <w:numPr>
          <w:ilvl w:val="3"/>
          <w:numId w:val="17"/>
        </w:numPr>
        <w:spacing w:after="160" w:line="278" w:lineRule="auto"/>
      </w:pPr>
      <w:r w:rsidRPr="003C658E">
        <w:t>Theophylline</w:t>
      </w:r>
    </w:p>
    <w:p w14:paraId="43E0F7F2" w14:textId="64666BB0" w:rsidR="003D49C1" w:rsidRPr="003C658E" w:rsidRDefault="003D49C1" w:rsidP="00FB6F9F">
      <w:pPr>
        <w:pStyle w:val="Paragraphedeliste"/>
        <w:numPr>
          <w:ilvl w:val="3"/>
          <w:numId w:val="17"/>
        </w:numPr>
        <w:spacing w:after="160" w:line="278" w:lineRule="auto"/>
      </w:pPr>
      <w:r w:rsidRPr="003C658E">
        <w:t>mOCS</w:t>
      </w:r>
    </w:p>
    <w:p w14:paraId="7A23A483" w14:textId="6E5C505B" w:rsidR="003D49C1" w:rsidRPr="003C658E" w:rsidRDefault="003D49C1" w:rsidP="00FB6F9F">
      <w:pPr>
        <w:pStyle w:val="Paragraphedeliste"/>
        <w:numPr>
          <w:ilvl w:val="3"/>
          <w:numId w:val="17"/>
        </w:numPr>
        <w:spacing w:after="160" w:line="278" w:lineRule="auto"/>
      </w:pPr>
      <w:r w:rsidRPr="003C658E">
        <w:t>SABA</w:t>
      </w:r>
    </w:p>
    <w:p w14:paraId="6106D264" w14:textId="0C48F94F" w:rsidR="003D49C1" w:rsidRPr="003C658E" w:rsidRDefault="003D49C1" w:rsidP="00FB6F9F">
      <w:pPr>
        <w:pStyle w:val="Paragraphedeliste"/>
        <w:numPr>
          <w:ilvl w:val="3"/>
          <w:numId w:val="17"/>
        </w:numPr>
        <w:spacing w:after="160" w:line="278" w:lineRule="auto"/>
      </w:pPr>
      <w:r w:rsidRPr="003C658E">
        <w:t>SABA_actuations_per_day_average_PreTrial</w:t>
      </w:r>
    </w:p>
    <w:p w14:paraId="6CD7171E" w14:textId="61E3F688" w:rsidR="00FB6F9F" w:rsidRDefault="003D49C1" w:rsidP="00FB6F9F">
      <w:pPr>
        <w:pStyle w:val="Paragraphedeliste"/>
        <w:numPr>
          <w:ilvl w:val="3"/>
          <w:numId w:val="17"/>
        </w:numPr>
        <w:spacing w:after="160" w:line="278" w:lineRule="auto"/>
      </w:pPr>
      <w:r w:rsidRPr="003C658E">
        <w:t>SABA_actuations_per_day_average_InTrial</w:t>
      </w:r>
    </w:p>
    <w:p w14:paraId="4DFEB8EC" w14:textId="4830E7F4" w:rsidR="007D72E0" w:rsidRDefault="007D72E0" w:rsidP="00FB6F9F">
      <w:pPr>
        <w:pStyle w:val="Paragraphedeliste"/>
        <w:numPr>
          <w:ilvl w:val="3"/>
          <w:numId w:val="17"/>
        </w:numPr>
        <w:spacing w:after="160" w:line="278" w:lineRule="auto"/>
      </w:pPr>
      <w:r>
        <w:t>Adherence pre-trial</w:t>
      </w:r>
    </w:p>
    <w:p w14:paraId="71DF16F3" w14:textId="10E40946" w:rsidR="007D72E0" w:rsidRPr="009524AB" w:rsidRDefault="007D72E0" w:rsidP="00FB6F9F">
      <w:pPr>
        <w:pStyle w:val="Paragraphedeliste"/>
        <w:numPr>
          <w:ilvl w:val="3"/>
          <w:numId w:val="17"/>
        </w:numPr>
        <w:spacing w:after="160" w:line="278" w:lineRule="auto"/>
      </w:pPr>
      <w:r>
        <w:t>Adherence in-trial</w:t>
      </w:r>
    </w:p>
    <w:p w14:paraId="66E007B8" w14:textId="10F3CD87" w:rsidR="00FB6F9F" w:rsidRPr="005937BE" w:rsidRDefault="00217AF7" w:rsidP="00670061">
      <w:pPr>
        <w:pStyle w:val="Paragraphedeliste"/>
        <w:numPr>
          <w:ilvl w:val="2"/>
          <w:numId w:val="17"/>
        </w:numPr>
        <w:spacing w:after="160" w:line="278" w:lineRule="auto"/>
        <w:rPr>
          <w:b/>
          <w:bCs/>
        </w:rPr>
      </w:pPr>
      <w:r w:rsidRPr="005937BE">
        <w:rPr>
          <w:b/>
          <w:bCs/>
        </w:rPr>
        <w:t>Exacerbations history</w:t>
      </w:r>
    </w:p>
    <w:p w14:paraId="583E243C" w14:textId="33A04BA8" w:rsidR="003D49C1" w:rsidRDefault="003D49C1" w:rsidP="00217AF7">
      <w:pPr>
        <w:pStyle w:val="Paragraphedeliste"/>
        <w:numPr>
          <w:ilvl w:val="3"/>
          <w:numId w:val="17"/>
        </w:numPr>
        <w:spacing w:after="160" w:line="278" w:lineRule="auto"/>
      </w:pPr>
      <w:r w:rsidRPr="003C658E">
        <w:t>Attack_history</w:t>
      </w:r>
    </w:p>
    <w:p w14:paraId="57AC6D9E" w14:textId="72CA63A3" w:rsidR="007E273B" w:rsidRPr="003C658E" w:rsidRDefault="007E273B" w:rsidP="00217AF7">
      <w:pPr>
        <w:pStyle w:val="Paragraphedeliste"/>
        <w:numPr>
          <w:ilvl w:val="3"/>
          <w:numId w:val="17"/>
        </w:numPr>
        <w:spacing w:after="160" w:line="278" w:lineRule="auto"/>
      </w:pPr>
      <w:r>
        <w:t>Hospitalisation</w:t>
      </w:r>
    </w:p>
    <w:p w14:paraId="203A6903" w14:textId="40D9AC81" w:rsidR="003D49C1" w:rsidRPr="003C658E" w:rsidRDefault="003D49C1" w:rsidP="00217AF7">
      <w:pPr>
        <w:pStyle w:val="Paragraphedeliste"/>
        <w:numPr>
          <w:ilvl w:val="3"/>
          <w:numId w:val="17"/>
        </w:numPr>
        <w:spacing w:after="160" w:line="278" w:lineRule="auto"/>
      </w:pPr>
      <w:r w:rsidRPr="003C658E">
        <w:t>ICU_history</w:t>
      </w:r>
    </w:p>
    <w:p w14:paraId="2A3EC533" w14:textId="56360232" w:rsidR="003D49C1" w:rsidRDefault="003D49C1" w:rsidP="00217AF7">
      <w:pPr>
        <w:pStyle w:val="Paragraphedeliste"/>
        <w:numPr>
          <w:ilvl w:val="3"/>
          <w:numId w:val="17"/>
        </w:numPr>
        <w:spacing w:after="160" w:line="278" w:lineRule="auto"/>
      </w:pPr>
      <w:r w:rsidRPr="003C658E">
        <w:t>Intubation_history</w:t>
      </w:r>
    </w:p>
    <w:p w14:paraId="5ECCD647" w14:textId="42F92EC7" w:rsidR="00217AF7" w:rsidRPr="005937BE" w:rsidRDefault="009742B4" w:rsidP="00217AF7">
      <w:pPr>
        <w:pStyle w:val="Paragraphedeliste"/>
        <w:numPr>
          <w:ilvl w:val="2"/>
          <w:numId w:val="17"/>
        </w:numPr>
        <w:spacing w:after="160" w:line="278" w:lineRule="auto"/>
        <w:rPr>
          <w:b/>
          <w:bCs/>
        </w:rPr>
      </w:pPr>
      <w:r w:rsidRPr="005937BE">
        <w:rPr>
          <w:b/>
          <w:bCs/>
        </w:rPr>
        <w:t>Baseline l</w:t>
      </w:r>
      <w:r w:rsidR="00217AF7" w:rsidRPr="005937BE">
        <w:rPr>
          <w:b/>
          <w:bCs/>
        </w:rPr>
        <w:t>ung function</w:t>
      </w:r>
    </w:p>
    <w:p w14:paraId="19572430" w14:textId="1543B0A6" w:rsidR="00834E51" w:rsidRDefault="00834E51" w:rsidP="004559F4">
      <w:pPr>
        <w:pStyle w:val="Paragraphedeliste"/>
        <w:numPr>
          <w:ilvl w:val="3"/>
          <w:numId w:val="17"/>
        </w:numPr>
        <w:spacing w:after="160" w:line="278" w:lineRule="auto"/>
      </w:pPr>
      <w:r>
        <w:t>Pre-BD</w:t>
      </w:r>
      <w:r w:rsidR="004559F4">
        <w:t xml:space="preserve"> FEV1 </w:t>
      </w:r>
      <w:r w:rsidR="00362950">
        <w:t>(% of predicted)</w:t>
      </w:r>
    </w:p>
    <w:p w14:paraId="0942F7D4" w14:textId="77777777" w:rsidR="00362950" w:rsidRDefault="004559F4" w:rsidP="004559F4">
      <w:pPr>
        <w:pStyle w:val="Paragraphedeliste"/>
        <w:numPr>
          <w:ilvl w:val="3"/>
          <w:numId w:val="17"/>
        </w:numPr>
        <w:spacing w:after="160" w:line="278" w:lineRule="auto"/>
      </w:pPr>
      <w:r>
        <w:t xml:space="preserve">Pre-BD FVC </w:t>
      </w:r>
      <w:r w:rsidR="00362950">
        <w:t>(% of predicted)</w:t>
      </w:r>
    </w:p>
    <w:p w14:paraId="1805ABC9" w14:textId="0A8E1EDF" w:rsidR="004559F4" w:rsidRDefault="004559F4" w:rsidP="004559F4">
      <w:pPr>
        <w:pStyle w:val="Paragraphedeliste"/>
        <w:numPr>
          <w:ilvl w:val="3"/>
          <w:numId w:val="17"/>
        </w:numPr>
        <w:spacing w:after="160" w:line="278" w:lineRule="auto"/>
      </w:pPr>
      <w:r>
        <w:t>Pre-BD FVC/FVC (</w:t>
      </w:r>
      <w:r w:rsidR="00362950">
        <w:t>ratio</w:t>
      </w:r>
      <w:r>
        <w:t>)</w:t>
      </w:r>
    </w:p>
    <w:p w14:paraId="1786D60D" w14:textId="371A97B9" w:rsidR="00362950" w:rsidRDefault="00362950" w:rsidP="00362950">
      <w:pPr>
        <w:pStyle w:val="Paragraphedeliste"/>
        <w:numPr>
          <w:ilvl w:val="3"/>
          <w:numId w:val="17"/>
        </w:numPr>
        <w:spacing w:after="160" w:line="278" w:lineRule="auto"/>
      </w:pPr>
      <w:r>
        <w:t>Pre-BD FVC/FVC (% of predicted)</w:t>
      </w:r>
    </w:p>
    <w:p w14:paraId="5034AC5A" w14:textId="3E4B4326" w:rsidR="00362950" w:rsidRDefault="00362950" w:rsidP="00362950">
      <w:pPr>
        <w:pStyle w:val="Paragraphedeliste"/>
        <w:numPr>
          <w:ilvl w:val="3"/>
          <w:numId w:val="17"/>
        </w:numPr>
        <w:spacing w:after="160" w:line="278" w:lineRule="auto"/>
      </w:pPr>
      <w:r>
        <w:t>Post-BD FEV1 (% of predicted)</w:t>
      </w:r>
    </w:p>
    <w:p w14:paraId="0FC4EB6A" w14:textId="1959F849" w:rsidR="00362950" w:rsidRDefault="00362950" w:rsidP="00362950">
      <w:pPr>
        <w:pStyle w:val="Paragraphedeliste"/>
        <w:numPr>
          <w:ilvl w:val="3"/>
          <w:numId w:val="17"/>
        </w:numPr>
        <w:spacing w:after="160" w:line="278" w:lineRule="auto"/>
      </w:pPr>
      <w:r>
        <w:t>Post-BD FVC (% of predicted)</w:t>
      </w:r>
    </w:p>
    <w:p w14:paraId="1087F882" w14:textId="517A6E83" w:rsidR="00362950" w:rsidRDefault="00362950" w:rsidP="00362950">
      <w:pPr>
        <w:pStyle w:val="Paragraphedeliste"/>
        <w:numPr>
          <w:ilvl w:val="3"/>
          <w:numId w:val="17"/>
        </w:numPr>
        <w:spacing w:after="160" w:line="278" w:lineRule="auto"/>
      </w:pPr>
      <w:r>
        <w:t>Post-BD FVC/FVC (ratio)</w:t>
      </w:r>
    </w:p>
    <w:p w14:paraId="4B555324" w14:textId="3A706D5F" w:rsidR="00362950" w:rsidRDefault="00362950" w:rsidP="00362950">
      <w:pPr>
        <w:pStyle w:val="Paragraphedeliste"/>
        <w:numPr>
          <w:ilvl w:val="3"/>
          <w:numId w:val="17"/>
        </w:numPr>
        <w:spacing w:after="160" w:line="278" w:lineRule="auto"/>
      </w:pPr>
      <w:r>
        <w:t>Post-BD FVC/FVC (% of predicted)</w:t>
      </w:r>
    </w:p>
    <w:p w14:paraId="51CFA53B" w14:textId="638681F0" w:rsidR="004559F4" w:rsidRDefault="009742B4" w:rsidP="004559F4">
      <w:pPr>
        <w:pStyle w:val="Paragraphedeliste"/>
        <w:numPr>
          <w:ilvl w:val="3"/>
          <w:numId w:val="17"/>
        </w:numPr>
        <w:spacing w:after="160" w:line="278" w:lineRule="auto"/>
      </w:pPr>
      <w:r>
        <w:t xml:space="preserve">Merging </w:t>
      </w:r>
      <w:r w:rsidR="00C6203F">
        <w:t>the graphs o</w:t>
      </w:r>
      <w:r w:rsidR="009F0C55">
        <w:t xml:space="preserve">f baseline lung function into a unique </w:t>
      </w:r>
      <w:r w:rsidR="00BB54B4">
        <w:t>figure</w:t>
      </w:r>
    </w:p>
    <w:p w14:paraId="408E8155" w14:textId="54F25499" w:rsidR="003D49C1" w:rsidRPr="001A5403" w:rsidRDefault="003D49C1" w:rsidP="00217AF7">
      <w:pPr>
        <w:pStyle w:val="Paragraphedeliste"/>
        <w:numPr>
          <w:ilvl w:val="3"/>
          <w:numId w:val="17"/>
        </w:numPr>
        <w:spacing w:after="160" w:line="278" w:lineRule="auto"/>
      </w:pPr>
      <w:r>
        <w:t>Reversibility</w:t>
      </w:r>
    </w:p>
    <w:p w14:paraId="36047704" w14:textId="77777777" w:rsidR="003D49C1" w:rsidRPr="00B81ABD" w:rsidRDefault="003D49C1" w:rsidP="00670061">
      <w:pPr>
        <w:pStyle w:val="Paragraphedeliste"/>
        <w:numPr>
          <w:ilvl w:val="2"/>
          <w:numId w:val="17"/>
        </w:numPr>
        <w:spacing w:after="160" w:line="278" w:lineRule="auto"/>
        <w:rPr>
          <w:b/>
          <w:bCs/>
        </w:rPr>
      </w:pPr>
      <w:r w:rsidRPr="00B81ABD">
        <w:rPr>
          <w:b/>
          <w:bCs/>
        </w:rPr>
        <w:t>Symptoms score</w:t>
      </w:r>
    </w:p>
    <w:p w14:paraId="3BF7F2BE" w14:textId="3F33F8CB" w:rsidR="00375E3D" w:rsidRDefault="00375E3D" w:rsidP="00375E3D">
      <w:pPr>
        <w:pStyle w:val="Paragraphedeliste"/>
        <w:numPr>
          <w:ilvl w:val="3"/>
          <w:numId w:val="17"/>
        </w:numPr>
        <w:spacing w:after="160" w:line="278" w:lineRule="auto"/>
      </w:pPr>
      <w:r>
        <w:t>ACQ-5</w:t>
      </w:r>
    </w:p>
    <w:p w14:paraId="11551324" w14:textId="46C01460" w:rsidR="004728EF" w:rsidRDefault="004728EF" w:rsidP="00375E3D">
      <w:pPr>
        <w:pStyle w:val="Paragraphedeliste"/>
        <w:numPr>
          <w:ilvl w:val="3"/>
          <w:numId w:val="17"/>
        </w:numPr>
        <w:spacing w:after="160" w:line="278" w:lineRule="auto"/>
      </w:pPr>
      <w:r>
        <w:t>ACQ per ITEM</w:t>
      </w:r>
    </w:p>
    <w:p w14:paraId="584EED77" w14:textId="49A7A446" w:rsidR="000106BF" w:rsidRDefault="000106BF" w:rsidP="00375E3D">
      <w:pPr>
        <w:pStyle w:val="Paragraphedeliste"/>
        <w:numPr>
          <w:ilvl w:val="3"/>
          <w:numId w:val="17"/>
        </w:numPr>
        <w:spacing w:after="160" w:line="278" w:lineRule="auto"/>
      </w:pPr>
      <w:r>
        <w:t>Merging the graph of symptoms score</w:t>
      </w:r>
    </w:p>
    <w:p w14:paraId="1EA37B7C" w14:textId="2BF57189" w:rsidR="0024786A" w:rsidRPr="005937BE" w:rsidRDefault="0024786A" w:rsidP="00670061">
      <w:pPr>
        <w:pStyle w:val="Paragraphedeliste"/>
        <w:numPr>
          <w:ilvl w:val="2"/>
          <w:numId w:val="17"/>
        </w:numPr>
        <w:spacing w:after="160" w:line="278" w:lineRule="auto"/>
        <w:rPr>
          <w:b/>
          <w:bCs/>
        </w:rPr>
      </w:pPr>
      <w:r w:rsidRPr="005937BE">
        <w:rPr>
          <w:b/>
          <w:bCs/>
        </w:rPr>
        <w:t>Inflammatory biomarkers</w:t>
      </w:r>
    </w:p>
    <w:p w14:paraId="6989917C" w14:textId="6A459A09" w:rsidR="00375E3D" w:rsidRDefault="00375E3D" w:rsidP="00375E3D">
      <w:pPr>
        <w:pStyle w:val="Paragraphedeliste"/>
        <w:numPr>
          <w:ilvl w:val="3"/>
          <w:numId w:val="17"/>
        </w:numPr>
        <w:spacing w:after="160" w:line="278" w:lineRule="auto"/>
      </w:pPr>
      <w:r>
        <w:t>BEC</w:t>
      </w:r>
    </w:p>
    <w:p w14:paraId="44FDEB04" w14:textId="1E59BCD2" w:rsidR="00375E3D" w:rsidRDefault="00375E3D" w:rsidP="00375E3D">
      <w:pPr>
        <w:pStyle w:val="Paragraphedeliste"/>
        <w:numPr>
          <w:ilvl w:val="3"/>
          <w:numId w:val="17"/>
        </w:numPr>
        <w:spacing w:after="160" w:line="278" w:lineRule="auto"/>
      </w:pPr>
      <w:r>
        <w:t>FeNO</w:t>
      </w:r>
    </w:p>
    <w:p w14:paraId="66D1FDD5" w14:textId="52F3B632" w:rsidR="0024786A" w:rsidRDefault="00375E3D" w:rsidP="0024786A">
      <w:pPr>
        <w:pStyle w:val="Paragraphedeliste"/>
        <w:numPr>
          <w:ilvl w:val="3"/>
          <w:numId w:val="17"/>
        </w:numPr>
        <w:spacing w:after="160" w:line="278" w:lineRule="auto"/>
      </w:pPr>
      <w:r>
        <w:t>IgE</w:t>
      </w:r>
    </w:p>
    <w:p w14:paraId="4B7E2AEE" w14:textId="6C8CFF2F" w:rsidR="006A7C5A" w:rsidRDefault="006A7C5A" w:rsidP="006A7C5A">
      <w:pPr>
        <w:pStyle w:val="Paragraphedeliste"/>
        <w:numPr>
          <w:ilvl w:val="3"/>
          <w:numId w:val="17"/>
        </w:numPr>
        <w:spacing w:after="160" w:line="278" w:lineRule="auto"/>
      </w:pPr>
      <w:r>
        <w:t>Merging the graph of inflammatory biomarkers</w:t>
      </w:r>
    </w:p>
    <w:p w14:paraId="72636CB4" w14:textId="62166E7E" w:rsidR="00CB17AC" w:rsidRPr="00CB17AC" w:rsidRDefault="00CB17AC" w:rsidP="00CB17AC">
      <w:pPr>
        <w:pStyle w:val="Paragraphedeliste"/>
        <w:numPr>
          <w:ilvl w:val="2"/>
          <w:numId w:val="17"/>
        </w:numPr>
        <w:spacing w:after="160" w:line="278" w:lineRule="auto"/>
        <w:rPr>
          <w:b/>
          <w:bCs/>
        </w:rPr>
      </w:pPr>
      <w:r w:rsidRPr="00CB17AC">
        <w:rPr>
          <w:b/>
          <w:bCs/>
        </w:rPr>
        <w:t>Follow-up</w:t>
      </w:r>
    </w:p>
    <w:p w14:paraId="539DFEE9" w14:textId="53E0DD92" w:rsidR="00CB17AC" w:rsidRDefault="00CB17AC" w:rsidP="00CB17AC">
      <w:pPr>
        <w:pStyle w:val="Paragraphedeliste"/>
        <w:numPr>
          <w:ilvl w:val="3"/>
          <w:numId w:val="17"/>
        </w:numPr>
        <w:spacing w:after="160" w:line="278" w:lineRule="auto"/>
      </w:pPr>
      <w:r w:rsidRPr="00CB17AC">
        <w:t>Exacerbation during follow-up</w:t>
      </w:r>
    </w:p>
    <w:p w14:paraId="63071EEA" w14:textId="2D76B47B" w:rsidR="00CB17AC" w:rsidRDefault="006A2375" w:rsidP="00CB17AC">
      <w:pPr>
        <w:pStyle w:val="Paragraphedeliste"/>
        <w:numPr>
          <w:ilvl w:val="3"/>
          <w:numId w:val="17"/>
        </w:numPr>
        <w:spacing w:after="160" w:line="278" w:lineRule="auto"/>
      </w:pPr>
      <w:r>
        <w:t>F</w:t>
      </w:r>
      <w:r w:rsidRPr="006A2375">
        <w:t>ollow-up duration in day</w:t>
      </w:r>
    </w:p>
    <w:p w14:paraId="7178E7DC" w14:textId="4AF13C86" w:rsidR="006C138B" w:rsidRDefault="007D1DB8" w:rsidP="006C138B">
      <w:pPr>
        <w:pStyle w:val="Paragraphedeliste"/>
        <w:numPr>
          <w:ilvl w:val="3"/>
          <w:numId w:val="17"/>
        </w:numPr>
        <w:spacing w:after="160" w:line="278" w:lineRule="auto"/>
      </w:pPr>
      <w:r w:rsidRPr="007D1DB8">
        <w:t>For time to attack</w:t>
      </w:r>
    </w:p>
    <w:p w14:paraId="797699D2" w14:textId="763F1813" w:rsidR="006C138B" w:rsidRDefault="006C138B" w:rsidP="006C138B">
      <w:pPr>
        <w:pStyle w:val="Paragraphedeliste"/>
        <w:numPr>
          <w:ilvl w:val="2"/>
          <w:numId w:val="17"/>
        </w:numPr>
        <w:spacing w:after="160" w:line="278" w:lineRule="auto"/>
        <w:rPr>
          <w:b/>
          <w:bCs/>
        </w:rPr>
      </w:pPr>
      <w:r>
        <w:rPr>
          <w:b/>
          <w:bCs/>
        </w:rPr>
        <w:t>Longitudinal data</w:t>
      </w:r>
    </w:p>
    <w:p w14:paraId="09AB3B8C" w14:textId="7D842544" w:rsidR="002E549C" w:rsidRPr="002E549C" w:rsidRDefault="002E549C" w:rsidP="002E549C">
      <w:pPr>
        <w:pStyle w:val="Paragraphedeliste"/>
        <w:numPr>
          <w:ilvl w:val="3"/>
          <w:numId w:val="17"/>
        </w:numPr>
        <w:spacing w:after="160" w:line="278" w:lineRule="auto"/>
      </w:pPr>
      <w:r w:rsidRPr="002E549C">
        <w:t>∆ACQ5</w:t>
      </w:r>
    </w:p>
    <w:p w14:paraId="5E2F63A3" w14:textId="2E8399AD" w:rsidR="002E549C" w:rsidRPr="002E549C" w:rsidRDefault="002E549C" w:rsidP="002E549C">
      <w:pPr>
        <w:pStyle w:val="Paragraphedeliste"/>
        <w:numPr>
          <w:ilvl w:val="3"/>
          <w:numId w:val="17"/>
        </w:numPr>
        <w:spacing w:after="160" w:line="278" w:lineRule="auto"/>
      </w:pPr>
      <w:r w:rsidRPr="002E549C">
        <w:t>∆FEV1 over time</w:t>
      </w:r>
    </w:p>
    <w:p w14:paraId="74C0A1A0" w14:textId="4C653746" w:rsidR="002E549C" w:rsidRPr="002E549C" w:rsidRDefault="002E549C" w:rsidP="002E549C">
      <w:pPr>
        <w:pStyle w:val="Paragraphedeliste"/>
        <w:numPr>
          <w:ilvl w:val="3"/>
          <w:numId w:val="17"/>
        </w:numPr>
        <w:spacing w:after="160" w:line="278" w:lineRule="auto"/>
      </w:pPr>
      <w:r w:rsidRPr="002E549C">
        <w:lastRenderedPageBreak/>
        <w:t>∆FVC over time</w:t>
      </w:r>
    </w:p>
    <w:p w14:paraId="2A5AB28A" w14:textId="25C5D833" w:rsidR="002E549C" w:rsidRDefault="002E549C" w:rsidP="002E549C">
      <w:pPr>
        <w:pStyle w:val="Paragraphedeliste"/>
        <w:numPr>
          <w:ilvl w:val="3"/>
          <w:numId w:val="17"/>
        </w:numPr>
        <w:spacing w:after="160" w:line="278" w:lineRule="auto"/>
      </w:pPr>
      <w:r w:rsidRPr="002E549C">
        <w:t>∆FEV/FVC over time</w:t>
      </w:r>
    </w:p>
    <w:p w14:paraId="654ADFB3" w14:textId="217B0C76" w:rsidR="008978C0" w:rsidRPr="002E549C" w:rsidRDefault="008978C0" w:rsidP="002E549C">
      <w:pPr>
        <w:pStyle w:val="Paragraphedeliste"/>
        <w:numPr>
          <w:ilvl w:val="3"/>
          <w:numId w:val="17"/>
        </w:numPr>
        <w:spacing w:after="160" w:line="278" w:lineRule="auto"/>
      </w:pPr>
      <w:r>
        <w:t>Multipanel ACQ and FEV1</w:t>
      </w:r>
    </w:p>
    <w:p w14:paraId="4014582A" w14:textId="2A1483DF" w:rsidR="00955EBB" w:rsidRPr="005937BE" w:rsidRDefault="002F28C0" w:rsidP="003E7453">
      <w:pPr>
        <w:pStyle w:val="Paragraphedeliste"/>
        <w:numPr>
          <w:ilvl w:val="0"/>
          <w:numId w:val="17"/>
        </w:numPr>
        <w:tabs>
          <w:tab w:val="left" w:pos="993"/>
        </w:tabs>
        <w:spacing w:after="160" w:line="278" w:lineRule="auto"/>
        <w:rPr>
          <w:b/>
          <w:bCs/>
        </w:rPr>
      </w:pPr>
      <w:r w:rsidRPr="005937BE">
        <w:rPr>
          <w:b/>
          <w:bCs/>
        </w:rPr>
        <w:t xml:space="preserve">Identification </w:t>
      </w:r>
      <w:r w:rsidR="00B277B0" w:rsidRPr="005937BE">
        <w:rPr>
          <w:b/>
          <w:bCs/>
        </w:rPr>
        <w:t xml:space="preserve">of variables with anomaly </w:t>
      </w:r>
      <w:r w:rsidRPr="005937BE">
        <w:rPr>
          <w:b/>
          <w:bCs/>
        </w:rPr>
        <w:t>+/- correction of the errors identified</w:t>
      </w:r>
    </w:p>
    <w:tbl>
      <w:tblPr>
        <w:tblStyle w:val="Grilledutableau"/>
        <w:tblW w:w="9511" w:type="dxa"/>
        <w:tblLook w:val="04A0" w:firstRow="1" w:lastRow="0" w:firstColumn="1" w:lastColumn="0" w:noHBand="0" w:noVBand="1"/>
      </w:tblPr>
      <w:tblGrid>
        <w:gridCol w:w="756"/>
        <w:gridCol w:w="2949"/>
        <w:gridCol w:w="3443"/>
        <w:gridCol w:w="2483"/>
      </w:tblGrid>
      <w:tr w:rsidR="00F75BAC" w14:paraId="62DB2914" w14:textId="77777777" w:rsidTr="003E7453">
        <w:tc>
          <w:tcPr>
            <w:tcW w:w="636" w:type="dxa"/>
          </w:tcPr>
          <w:p w14:paraId="61E47854" w14:textId="625A456D" w:rsidR="00F75BAC" w:rsidRDefault="00F75BAC" w:rsidP="00AF408F">
            <w:pPr>
              <w:spacing w:after="160" w:line="278" w:lineRule="auto"/>
            </w:pPr>
            <w:r>
              <w:t>ID</w:t>
            </w:r>
          </w:p>
        </w:tc>
        <w:tc>
          <w:tcPr>
            <w:tcW w:w="2949" w:type="dxa"/>
          </w:tcPr>
          <w:p w14:paraId="2FE70BD0" w14:textId="39007710" w:rsidR="00F75BAC" w:rsidRDefault="00F75BAC" w:rsidP="00AF408F">
            <w:pPr>
              <w:spacing w:after="160" w:line="278" w:lineRule="auto"/>
            </w:pPr>
          </w:p>
        </w:tc>
        <w:tc>
          <w:tcPr>
            <w:tcW w:w="3443" w:type="dxa"/>
          </w:tcPr>
          <w:p w14:paraId="027DD52F" w14:textId="3FA43EB4" w:rsidR="00F75BAC" w:rsidRDefault="00F75BAC" w:rsidP="00AF408F">
            <w:pPr>
              <w:spacing w:after="160" w:line="278" w:lineRule="auto"/>
            </w:pPr>
            <w:r>
              <w:t>Observations</w:t>
            </w:r>
          </w:p>
        </w:tc>
        <w:tc>
          <w:tcPr>
            <w:tcW w:w="2483" w:type="dxa"/>
          </w:tcPr>
          <w:p w14:paraId="4DBCE648" w14:textId="1D3E84EA" w:rsidR="00F75BAC" w:rsidRDefault="00F75BAC" w:rsidP="00AF408F">
            <w:pPr>
              <w:spacing w:after="160" w:line="278" w:lineRule="auto"/>
            </w:pPr>
            <w:r>
              <w:t>Correction</w:t>
            </w:r>
          </w:p>
        </w:tc>
      </w:tr>
      <w:tr w:rsidR="00F75BAC" w14:paraId="24382574" w14:textId="77777777" w:rsidTr="003E7453">
        <w:tc>
          <w:tcPr>
            <w:tcW w:w="636" w:type="dxa"/>
          </w:tcPr>
          <w:p w14:paraId="7C1B8D98" w14:textId="3EBCACD4" w:rsidR="00F75BAC" w:rsidRDefault="00F75BAC" w:rsidP="00AF408F">
            <w:pPr>
              <w:spacing w:after="160" w:line="278" w:lineRule="auto"/>
            </w:pPr>
            <w:r>
              <w:t>11.1</w:t>
            </w:r>
          </w:p>
        </w:tc>
        <w:tc>
          <w:tcPr>
            <w:tcW w:w="2949" w:type="dxa"/>
          </w:tcPr>
          <w:p w14:paraId="0CC3C4B4" w14:textId="44DD6293" w:rsidR="00F75BAC" w:rsidRDefault="00F75BAC" w:rsidP="00AF408F">
            <w:pPr>
              <w:spacing w:after="160" w:line="278" w:lineRule="auto"/>
            </w:pPr>
            <w:r>
              <w:t>Age</w:t>
            </w:r>
          </w:p>
        </w:tc>
        <w:tc>
          <w:tcPr>
            <w:tcW w:w="3443" w:type="dxa"/>
          </w:tcPr>
          <w:p w14:paraId="19C67E8F" w14:textId="2A479874" w:rsidR="00F75BAC" w:rsidRDefault="00F75BAC" w:rsidP="00AF408F">
            <w:pPr>
              <w:spacing w:after="160" w:line="278" w:lineRule="auto"/>
            </w:pPr>
            <w:r>
              <w:t>Some trials have provided as continuous but with an overrepresentation of some values s</w:t>
            </w:r>
            <w:r w:rsidR="009B2C2F">
              <w:t>uggesting that these trials provided the value of a categories instead of real continuous value</w:t>
            </w:r>
          </w:p>
        </w:tc>
        <w:tc>
          <w:tcPr>
            <w:tcW w:w="2483" w:type="dxa"/>
          </w:tcPr>
          <w:p w14:paraId="4D5DD819" w14:textId="6822CAAF" w:rsidR="00F75BAC" w:rsidRDefault="00F75BAC" w:rsidP="00AF408F">
            <w:pPr>
              <w:spacing w:after="160" w:line="278" w:lineRule="auto"/>
            </w:pPr>
            <w:r>
              <w:t>None</w:t>
            </w:r>
          </w:p>
        </w:tc>
      </w:tr>
      <w:tr w:rsidR="00F75BAC" w14:paraId="430D2CAC" w14:textId="77777777" w:rsidTr="003E7453">
        <w:tc>
          <w:tcPr>
            <w:tcW w:w="636" w:type="dxa"/>
          </w:tcPr>
          <w:p w14:paraId="1E4E659D" w14:textId="2D400607" w:rsidR="00F75BAC" w:rsidRDefault="00F75BAC" w:rsidP="00AF408F">
            <w:pPr>
              <w:spacing w:after="160" w:line="278" w:lineRule="auto"/>
            </w:pPr>
            <w:r>
              <w:t>11.2</w:t>
            </w:r>
          </w:p>
        </w:tc>
        <w:tc>
          <w:tcPr>
            <w:tcW w:w="2949" w:type="dxa"/>
          </w:tcPr>
          <w:p w14:paraId="2F678118" w14:textId="24C91A05" w:rsidR="00F75BAC" w:rsidRDefault="0064674F" w:rsidP="00AF408F">
            <w:pPr>
              <w:spacing w:after="160" w:line="278" w:lineRule="auto"/>
            </w:pPr>
            <w:r w:rsidRPr="0064674F">
              <w:t>Chronic_Rhinosinusitis</w:t>
            </w:r>
          </w:p>
        </w:tc>
        <w:tc>
          <w:tcPr>
            <w:tcW w:w="3443" w:type="dxa"/>
          </w:tcPr>
          <w:p w14:paraId="7F81531F" w14:textId="4D39D1FB" w:rsidR="00F75BAC" w:rsidRDefault="005D785F" w:rsidP="00AF408F">
            <w:pPr>
              <w:spacing w:after="160" w:line="278" w:lineRule="auto"/>
            </w:pPr>
            <w:r w:rsidRPr="005D785F">
              <w:t>MILLY trial has unrealistic proportion of Chronic_Rhinosinusitis with comorbidities and biomarkers levels that are the opposite as expected</w:t>
            </w:r>
            <w:r>
              <w:t xml:space="preserve"> when compared to others trials</w:t>
            </w:r>
          </w:p>
        </w:tc>
        <w:tc>
          <w:tcPr>
            <w:tcW w:w="2483" w:type="dxa"/>
          </w:tcPr>
          <w:p w14:paraId="30D05301" w14:textId="433C242C" w:rsidR="00F75BAC" w:rsidRDefault="005D785F" w:rsidP="00AF408F">
            <w:pPr>
              <w:spacing w:after="160" w:line="278" w:lineRule="auto"/>
            </w:pPr>
            <w:r>
              <w:t xml:space="preserve">Put </w:t>
            </w:r>
            <w:r w:rsidRPr="005D785F">
              <w:t>Chronic_Rhinosinusitis</w:t>
            </w:r>
            <w:r>
              <w:t xml:space="preserve"> as NA in MILLY</w:t>
            </w:r>
          </w:p>
        </w:tc>
      </w:tr>
      <w:tr w:rsidR="00F75BAC" w14:paraId="660A1325" w14:textId="77777777" w:rsidTr="003E7453">
        <w:tc>
          <w:tcPr>
            <w:tcW w:w="636" w:type="dxa"/>
          </w:tcPr>
          <w:p w14:paraId="51DA430A" w14:textId="3B5C8956" w:rsidR="00F75BAC" w:rsidRDefault="0064674F" w:rsidP="00AF408F">
            <w:pPr>
              <w:spacing w:after="160" w:line="278" w:lineRule="auto"/>
            </w:pPr>
            <w:r>
              <w:t>11.3</w:t>
            </w:r>
          </w:p>
        </w:tc>
        <w:tc>
          <w:tcPr>
            <w:tcW w:w="2949" w:type="dxa"/>
          </w:tcPr>
          <w:p w14:paraId="20FD25E5" w14:textId="62BDB171" w:rsidR="00F75BAC" w:rsidRDefault="004515E0" w:rsidP="00AF408F">
            <w:pPr>
              <w:spacing w:after="160" w:line="278" w:lineRule="auto"/>
            </w:pPr>
            <w:r w:rsidRPr="004515E0">
              <w:t>Nasal_polyposis</w:t>
            </w:r>
          </w:p>
        </w:tc>
        <w:tc>
          <w:tcPr>
            <w:tcW w:w="3443" w:type="dxa"/>
          </w:tcPr>
          <w:p w14:paraId="2AA388DA" w14:textId="753C63EA" w:rsidR="00F75BAC" w:rsidRDefault="004515E0" w:rsidP="00AF408F">
            <w:pPr>
              <w:spacing w:after="160" w:line="278" w:lineRule="auto"/>
            </w:pPr>
            <w:r w:rsidRPr="005D785F">
              <w:t>MILLY trial has unrealistic proportion of</w:t>
            </w:r>
            <w:r>
              <w:t xml:space="preserve"> </w:t>
            </w:r>
            <w:r w:rsidRPr="004515E0">
              <w:t>Nasal_polyposis</w:t>
            </w:r>
          </w:p>
        </w:tc>
        <w:tc>
          <w:tcPr>
            <w:tcW w:w="2483" w:type="dxa"/>
          </w:tcPr>
          <w:p w14:paraId="5EC5D1AF" w14:textId="7B9D3462" w:rsidR="00F75BAC" w:rsidRDefault="005D785F" w:rsidP="00AF408F">
            <w:pPr>
              <w:spacing w:after="160" w:line="278" w:lineRule="auto"/>
            </w:pPr>
            <w:r>
              <w:t xml:space="preserve">Put </w:t>
            </w:r>
            <w:r w:rsidR="004515E0" w:rsidRPr="004515E0">
              <w:t xml:space="preserve">Nasal_polyposis </w:t>
            </w:r>
            <w:r>
              <w:t>as NA in MILLY</w:t>
            </w:r>
          </w:p>
        </w:tc>
      </w:tr>
      <w:tr w:rsidR="004515E0" w14:paraId="7AA97CBF" w14:textId="77777777" w:rsidTr="003E7453">
        <w:tc>
          <w:tcPr>
            <w:tcW w:w="636" w:type="dxa"/>
          </w:tcPr>
          <w:p w14:paraId="2674301F" w14:textId="77240ADC" w:rsidR="004515E0" w:rsidRDefault="007920F7" w:rsidP="00AF408F">
            <w:pPr>
              <w:spacing w:after="160" w:line="278" w:lineRule="auto"/>
            </w:pPr>
            <w:r>
              <w:t>11.4</w:t>
            </w:r>
          </w:p>
        </w:tc>
        <w:tc>
          <w:tcPr>
            <w:tcW w:w="2949" w:type="dxa"/>
          </w:tcPr>
          <w:p w14:paraId="5266E55C" w14:textId="0F76D218" w:rsidR="004515E0" w:rsidRPr="004515E0" w:rsidRDefault="003E32A4" w:rsidP="00AF408F">
            <w:pPr>
              <w:spacing w:after="160" w:line="278" w:lineRule="auto"/>
            </w:pPr>
            <w:r w:rsidRPr="003E32A4">
              <w:t>mOCS_dose</w:t>
            </w:r>
          </w:p>
        </w:tc>
        <w:tc>
          <w:tcPr>
            <w:tcW w:w="3443" w:type="dxa"/>
          </w:tcPr>
          <w:p w14:paraId="5079DAEE" w14:textId="79ADD369" w:rsidR="004515E0" w:rsidRPr="005D785F" w:rsidRDefault="00303A91" w:rsidP="00AF408F">
            <w:pPr>
              <w:spacing w:after="160" w:line="278" w:lineRule="auto"/>
            </w:pPr>
            <w:r>
              <w:t>Patients in DREAM with</w:t>
            </w:r>
            <w:r w:rsidR="00A51593">
              <w:t>out OCS (mOCS == « </w:t>
            </w:r>
            <w:r w:rsidR="00DB1FEB">
              <w:t>N</w:t>
            </w:r>
            <w:r w:rsidR="00A51593">
              <w:t xml:space="preserve">o ») </w:t>
            </w:r>
            <w:r w:rsidR="00083F2B">
              <w:t xml:space="preserve">has the value of NA instead of </w:t>
            </w:r>
            <w:r w:rsidR="00447473">
              <w:t>0</w:t>
            </w:r>
          </w:p>
        </w:tc>
        <w:tc>
          <w:tcPr>
            <w:tcW w:w="2483" w:type="dxa"/>
          </w:tcPr>
          <w:p w14:paraId="6DD0B480" w14:textId="163D0614" w:rsidR="004515E0" w:rsidRDefault="00375901" w:rsidP="00AF408F">
            <w:pPr>
              <w:spacing w:after="160" w:line="278" w:lineRule="auto"/>
            </w:pPr>
            <w:r>
              <w:t xml:space="preserve">The </w:t>
            </w:r>
            <w:r w:rsidR="00AE6A5D">
              <w:t>value of 0 to mOCS_dose for the patient with a value of NA for mOCS_dose but a value of  « No » for mOCS</w:t>
            </w:r>
            <w:r w:rsidR="00D561DE">
              <w:br/>
            </w:r>
            <w:r w:rsidR="00D561DE">
              <w:br/>
              <w:t xml:space="preserve">And the value </w:t>
            </w:r>
            <w:r w:rsidR="00D561DE" w:rsidRPr="00D561DE">
              <w:t>mOCS_dose_cat</w:t>
            </w:r>
            <w:r w:rsidR="00850D1B">
              <w:t xml:space="preserve">, </w:t>
            </w:r>
            <w:r w:rsidR="00850D1B" w:rsidRPr="00850D1B">
              <w:t>mOCS_dose_min</w:t>
            </w:r>
            <w:r w:rsidR="00850D1B">
              <w:t xml:space="preserve"> and </w:t>
            </w:r>
            <w:r w:rsidR="00850D1B" w:rsidRPr="00850D1B">
              <w:t>mOCS_dose_max</w:t>
            </w:r>
            <w:r w:rsidR="00D561DE">
              <w:t xml:space="preserve"> has been attributed to NA</w:t>
            </w:r>
            <w:r w:rsidR="00850D1B">
              <w:t xml:space="preserve"> because the precise value of mOCS_dose is known in numeric</w:t>
            </w:r>
          </w:p>
        </w:tc>
      </w:tr>
      <w:tr w:rsidR="00083F2B" w14:paraId="639183D1" w14:textId="77777777" w:rsidTr="003E7453">
        <w:trPr>
          <w:trHeight w:val="1308"/>
        </w:trPr>
        <w:tc>
          <w:tcPr>
            <w:tcW w:w="636" w:type="dxa"/>
          </w:tcPr>
          <w:p w14:paraId="37B484F7" w14:textId="77777777" w:rsidR="00083F2B" w:rsidRDefault="00083F2B" w:rsidP="00AF408F">
            <w:pPr>
              <w:spacing w:after="160" w:line="278" w:lineRule="auto"/>
            </w:pPr>
          </w:p>
        </w:tc>
        <w:tc>
          <w:tcPr>
            <w:tcW w:w="2949" w:type="dxa"/>
          </w:tcPr>
          <w:p w14:paraId="235DC5E2" w14:textId="0A9BBEEE" w:rsidR="00083F2B" w:rsidRPr="003E32A4" w:rsidRDefault="00083F2B" w:rsidP="00AF408F">
            <w:pPr>
              <w:spacing w:after="160" w:line="278" w:lineRule="auto"/>
            </w:pPr>
          </w:p>
        </w:tc>
        <w:tc>
          <w:tcPr>
            <w:tcW w:w="3443" w:type="dxa"/>
          </w:tcPr>
          <w:p w14:paraId="5F7D33E2" w14:textId="637589B8" w:rsidR="00083F2B" w:rsidRDefault="00894ACB" w:rsidP="00AF408F">
            <w:pPr>
              <w:spacing w:after="160" w:line="278" w:lineRule="auto"/>
            </w:pPr>
            <w:r>
              <w:t>8</w:t>
            </w:r>
            <w:r w:rsidR="00112CB5">
              <w:t xml:space="preserve"> patients in DREAM with a value mOCS == « no » has </w:t>
            </w:r>
            <w:r w:rsidR="00375901">
              <w:t>a</w:t>
            </w:r>
            <w:r w:rsidR="00112CB5">
              <w:t xml:space="preserve"> </w:t>
            </w:r>
            <w:r w:rsidR="00112CB5">
              <w:lastRenderedPageBreak/>
              <w:t xml:space="preserve">value </w:t>
            </w:r>
            <w:r w:rsidR="00375901">
              <w:t xml:space="preserve">of </w:t>
            </w:r>
            <w:r w:rsidR="00375901" w:rsidRPr="00375901">
              <w:t>mOCS_dose</w:t>
            </w:r>
            <w:r w:rsidR="00375901">
              <w:t xml:space="preserve"> which was not 0</w:t>
            </w:r>
          </w:p>
        </w:tc>
        <w:tc>
          <w:tcPr>
            <w:tcW w:w="2483" w:type="dxa"/>
          </w:tcPr>
          <w:p w14:paraId="613C5B90" w14:textId="6BFED19F" w:rsidR="00083F2B" w:rsidRDefault="00FB46FA" w:rsidP="00AF408F">
            <w:pPr>
              <w:spacing w:after="160" w:line="278" w:lineRule="auto"/>
            </w:pPr>
            <w:r>
              <w:lastRenderedPageBreak/>
              <w:t xml:space="preserve">The value of mOCS has been putted as </w:t>
            </w:r>
            <w:r w:rsidR="009E6A97">
              <w:t>« Yes »</w:t>
            </w:r>
          </w:p>
        </w:tc>
      </w:tr>
      <w:tr w:rsidR="001A0B4E" w14:paraId="35FDB38D" w14:textId="77777777" w:rsidTr="003E7453">
        <w:trPr>
          <w:trHeight w:val="1308"/>
        </w:trPr>
        <w:tc>
          <w:tcPr>
            <w:tcW w:w="636" w:type="dxa"/>
          </w:tcPr>
          <w:p w14:paraId="199425E6" w14:textId="231F85FE" w:rsidR="001A0B4E" w:rsidRDefault="0048777A" w:rsidP="00AF408F">
            <w:pPr>
              <w:spacing w:after="160" w:line="278" w:lineRule="auto"/>
            </w:pPr>
            <w:r>
              <w:t>11.5</w:t>
            </w:r>
          </w:p>
        </w:tc>
        <w:tc>
          <w:tcPr>
            <w:tcW w:w="2949" w:type="dxa"/>
          </w:tcPr>
          <w:p w14:paraId="637EB2CF" w14:textId="20A59179" w:rsidR="001A0B4E" w:rsidRPr="003E32A4" w:rsidRDefault="008F2BFD" w:rsidP="00AF408F">
            <w:pPr>
              <w:spacing w:after="160" w:line="278" w:lineRule="auto"/>
            </w:pPr>
            <w:r w:rsidRPr="008F2BFD">
              <w:t>Adherence_InTrial_quantity</w:t>
            </w:r>
          </w:p>
        </w:tc>
        <w:tc>
          <w:tcPr>
            <w:tcW w:w="3443" w:type="dxa"/>
          </w:tcPr>
          <w:p w14:paraId="127C04A5" w14:textId="071EF6C9" w:rsidR="001A0B4E" w:rsidRDefault="001A0B4E" w:rsidP="001A0B4E">
            <w:pPr>
              <w:spacing w:after="160" w:line="278" w:lineRule="auto"/>
            </w:pPr>
            <w:r>
              <w:t>CAPTAIN is in decimal instead of %</w:t>
            </w:r>
          </w:p>
          <w:p w14:paraId="0E9E94C5" w14:textId="76240D39" w:rsidR="001A0B4E" w:rsidRDefault="001A0B4E" w:rsidP="001A0B4E">
            <w:pPr>
              <w:spacing w:after="160" w:line="278" w:lineRule="auto"/>
            </w:pPr>
          </w:p>
        </w:tc>
        <w:tc>
          <w:tcPr>
            <w:tcW w:w="2483" w:type="dxa"/>
          </w:tcPr>
          <w:p w14:paraId="74BDF21A" w14:textId="13218BAE" w:rsidR="001A0B4E" w:rsidRDefault="001A0B4E" w:rsidP="00AF408F">
            <w:pPr>
              <w:spacing w:after="160" w:line="278" w:lineRule="auto"/>
            </w:pPr>
            <w:r>
              <w:t>Put CAPTAIN th</w:t>
            </w:r>
          </w:p>
        </w:tc>
      </w:tr>
      <w:tr w:rsidR="007670C1" w14:paraId="403E141E" w14:textId="77777777" w:rsidTr="003E7453">
        <w:tc>
          <w:tcPr>
            <w:tcW w:w="636" w:type="dxa"/>
            <w:vMerge w:val="restart"/>
          </w:tcPr>
          <w:p w14:paraId="5C2B34B1" w14:textId="1CDB34A0" w:rsidR="007670C1" w:rsidRDefault="007670C1" w:rsidP="00AF408F">
            <w:pPr>
              <w:spacing w:after="160" w:line="278" w:lineRule="auto"/>
            </w:pPr>
            <w:r>
              <w:t>11.</w:t>
            </w:r>
            <w:r w:rsidR="0048777A">
              <w:t>6</w:t>
            </w:r>
          </w:p>
        </w:tc>
        <w:tc>
          <w:tcPr>
            <w:tcW w:w="2949" w:type="dxa"/>
            <w:vMerge w:val="restart"/>
          </w:tcPr>
          <w:p w14:paraId="0091530E" w14:textId="15375DD4" w:rsidR="007670C1" w:rsidRPr="003E32A4" w:rsidRDefault="007670C1" w:rsidP="00AF408F">
            <w:pPr>
              <w:spacing w:after="160" w:line="278" w:lineRule="auto"/>
            </w:pPr>
            <w:r w:rsidRPr="002427F4">
              <w:t>Attack_history_num</w:t>
            </w:r>
          </w:p>
        </w:tc>
        <w:tc>
          <w:tcPr>
            <w:tcW w:w="3443" w:type="dxa"/>
          </w:tcPr>
          <w:p w14:paraId="477022E2" w14:textId="29F3A375" w:rsidR="007670C1" w:rsidRDefault="007670C1" w:rsidP="00AF408F">
            <w:pPr>
              <w:spacing w:after="160" w:line="278" w:lineRule="auto"/>
            </w:pPr>
            <w:r w:rsidRPr="00FE2C52">
              <w:t xml:space="preserve">In QUEST: around 25% of the patients have more </w:t>
            </w:r>
            <w:r w:rsidR="00240CDE" w:rsidRPr="00240CDE">
              <w:t>Hospitalisation_num</w:t>
            </w:r>
            <w:r w:rsidR="00240CDE">
              <w:t xml:space="preserve"> </w:t>
            </w:r>
            <w:r w:rsidRPr="00FE2C52">
              <w:t xml:space="preserve">than </w:t>
            </w:r>
            <w:r w:rsidR="00240CDE" w:rsidRPr="002427F4">
              <w:t>Attack_history_num</w:t>
            </w:r>
            <w:r w:rsidRPr="00FE2C52">
              <w:t xml:space="preserve"> and multiples patients have </w:t>
            </w:r>
            <w:r w:rsidR="00240CDE" w:rsidRPr="002427F4">
              <w:t>Attack_history_num</w:t>
            </w:r>
            <w:r w:rsidR="00240CDE">
              <w:t xml:space="preserve"> ==0</w:t>
            </w:r>
            <w:r w:rsidRPr="00FE2C52">
              <w:t xml:space="preserve"> which was a seclection criteria of trial (&gt;=1)</w:t>
            </w:r>
          </w:p>
          <w:p w14:paraId="622BF103" w14:textId="1478BA56" w:rsidR="007670C1" w:rsidRDefault="007670C1" w:rsidP="00AF408F">
            <w:pPr>
              <w:spacing w:after="160" w:line="278" w:lineRule="auto"/>
            </w:pPr>
            <w:r>
              <w:t xml:space="preserve">This </w:t>
            </w:r>
            <w:r w:rsidRPr="00FE2C52">
              <w:t>suggest</w:t>
            </w:r>
            <w:r>
              <w:t>s</w:t>
            </w:r>
            <w:r w:rsidRPr="00FE2C52">
              <w:t xml:space="preserve"> that attack and hospitalisation were </w:t>
            </w:r>
            <w:r>
              <w:t xml:space="preserve">potentiallu </w:t>
            </w:r>
            <w:r w:rsidRPr="00FE2C52">
              <w:t>given separately in which exacerbations exclude hospitalisation</w:t>
            </w:r>
          </w:p>
        </w:tc>
        <w:tc>
          <w:tcPr>
            <w:tcW w:w="2483" w:type="dxa"/>
          </w:tcPr>
          <w:p w14:paraId="4AC9F162" w14:textId="7D2C9E1F" w:rsidR="007670C1" w:rsidRDefault="007670C1" w:rsidP="00AF408F">
            <w:pPr>
              <w:spacing w:after="160" w:line="278" w:lineRule="auto"/>
            </w:pPr>
            <w:r>
              <w:t>None</w:t>
            </w:r>
          </w:p>
        </w:tc>
      </w:tr>
      <w:tr w:rsidR="007670C1" w14:paraId="5AABBEAC" w14:textId="77777777" w:rsidTr="003E7453">
        <w:tc>
          <w:tcPr>
            <w:tcW w:w="636" w:type="dxa"/>
            <w:vMerge/>
          </w:tcPr>
          <w:p w14:paraId="12779D0C" w14:textId="3E1C3258" w:rsidR="007670C1" w:rsidRDefault="007670C1" w:rsidP="007670C1">
            <w:pPr>
              <w:spacing w:after="160" w:line="278" w:lineRule="auto"/>
            </w:pPr>
          </w:p>
        </w:tc>
        <w:tc>
          <w:tcPr>
            <w:tcW w:w="2949" w:type="dxa"/>
            <w:vMerge/>
          </w:tcPr>
          <w:p w14:paraId="11D08B63" w14:textId="06EFF756" w:rsidR="007670C1" w:rsidRPr="003E32A4" w:rsidRDefault="007670C1" w:rsidP="007670C1">
            <w:pPr>
              <w:spacing w:after="160" w:line="278" w:lineRule="auto"/>
            </w:pPr>
          </w:p>
        </w:tc>
        <w:tc>
          <w:tcPr>
            <w:tcW w:w="3443" w:type="dxa"/>
          </w:tcPr>
          <w:p w14:paraId="08800705" w14:textId="1378B6F1" w:rsidR="007670C1" w:rsidRDefault="007670C1" w:rsidP="007670C1">
            <w:pPr>
              <w:spacing w:after="160" w:line="278" w:lineRule="auto"/>
            </w:pPr>
            <w:r w:rsidRPr="00B85E60">
              <w:t xml:space="preserve">PRACTICAL: 2 patients had hospitalization but </w:t>
            </w:r>
            <w:r w:rsidRPr="00846A98">
              <w:t>Attack_history_num</w:t>
            </w:r>
            <w:r>
              <w:t>==0</w:t>
            </w:r>
            <w:r w:rsidRPr="00B85E60">
              <w:t xml:space="preserve"> </w:t>
            </w:r>
          </w:p>
        </w:tc>
        <w:tc>
          <w:tcPr>
            <w:tcW w:w="2483" w:type="dxa"/>
          </w:tcPr>
          <w:p w14:paraId="329A0B2E" w14:textId="4B8A50FB" w:rsidR="007670C1" w:rsidRDefault="007670C1" w:rsidP="007670C1">
            <w:pPr>
              <w:spacing w:after="160" w:line="278" w:lineRule="auto"/>
            </w:pPr>
            <w:r>
              <w:t>None</w:t>
            </w:r>
          </w:p>
        </w:tc>
      </w:tr>
      <w:tr w:rsidR="007670C1" w14:paraId="029BD891" w14:textId="77777777" w:rsidTr="003E7453">
        <w:tc>
          <w:tcPr>
            <w:tcW w:w="636" w:type="dxa"/>
            <w:vMerge/>
          </w:tcPr>
          <w:p w14:paraId="4E64C802" w14:textId="3EF04581" w:rsidR="007670C1" w:rsidRDefault="007670C1" w:rsidP="007670C1">
            <w:pPr>
              <w:spacing w:after="160" w:line="278" w:lineRule="auto"/>
            </w:pPr>
          </w:p>
        </w:tc>
        <w:tc>
          <w:tcPr>
            <w:tcW w:w="2949" w:type="dxa"/>
            <w:vMerge/>
          </w:tcPr>
          <w:p w14:paraId="0B59C73A" w14:textId="77777777" w:rsidR="007670C1" w:rsidRPr="003E32A4" w:rsidRDefault="007670C1" w:rsidP="007670C1">
            <w:pPr>
              <w:spacing w:after="160" w:line="278" w:lineRule="auto"/>
            </w:pPr>
          </w:p>
        </w:tc>
        <w:tc>
          <w:tcPr>
            <w:tcW w:w="3443" w:type="dxa"/>
          </w:tcPr>
          <w:p w14:paraId="0E3CAF06" w14:textId="3034DF89" w:rsidR="007670C1" w:rsidRDefault="007670C1" w:rsidP="007670C1">
            <w:pPr>
              <w:spacing w:after="160" w:line="278" w:lineRule="auto"/>
            </w:pPr>
            <w:r w:rsidRPr="00846A98">
              <w:t xml:space="preserve">PACT Trial: </w:t>
            </w:r>
            <w:r>
              <w:br/>
            </w:r>
            <w:r w:rsidRPr="00846A98">
              <w:t>4 patients  have Attack_history_last12mo_yes_no</w:t>
            </w:r>
            <w:r>
              <w:t xml:space="preserve"> = No</w:t>
            </w:r>
            <w:r w:rsidRPr="00846A98">
              <w:t xml:space="preserve"> </w:t>
            </w:r>
            <w:r>
              <w:br/>
            </w:r>
            <w:r w:rsidRPr="00846A98">
              <w:t>but  Attack_history_num &gt;0</w:t>
            </w:r>
          </w:p>
        </w:tc>
        <w:tc>
          <w:tcPr>
            <w:tcW w:w="2483" w:type="dxa"/>
          </w:tcPr>
          <w:p w14:paraId="49134070" w14:textId="145180CE" w:rsidR="007670C1" w:rsidRDefault="007670C1" w:rsidP="007670C1">
            <w:pPr>
              <w:spacing w:after="160" w:line="278" w:lineRule="auto"/>
            </w:pPr>
            <w:r>
              <w:t>None</w:t>
            </w:r>
          </w:p>
        </w:tc>
      </w:tr>
      <w:tr w:rsidR="007670C1" w14:paraId="2AB2D70F" w14:textId="77777777" w:rsidTr="003E7453">
        <w:tc>
          <w:tcPr>
            <w:tcW w:w="636" w:type="dxa"/>
            <w:vMerge/>
          </w:tcPr>
          <w:p w14:paraId="32A9FCED" w14:textId="77777777" w:rsidR="007670C1" w:rsidRDefault="007670C1" w:rsidP="007670C1">
            <w:pPr>
              <w:spacing w:after="160" w:line="278" w:lineRule="auto"/>
            </w:pPr>
          </w:p>
        </w:tc>
        <w:tc>
          <w:tcPr>
            <w:tcW w:w="2949" w:type="dxa"/>
            <w:vMerge/>
          </w:tcPr>
          <w:p w14:paraId="3E58E1B2" w14:textId="77777777" w:rsidR="007670C1" w:rsidRPr="003E32A4" w:rsidRDefault="007670C1" w:rsidP="007670C1">
            <w:pPr>
              <w:spacing w:after="160" w:line="278" w:lineRule="auto"/>
            </w:pPr>
          </w:p>
        </w:tc>
        <w:tc>
          <w:tcPr>
            <w:tcW w:w="3443" w:type="dxa"/>
          </w:tcPr>
          <w:p w14:paraId="72D73C15" w14:textId="3DDE3D33" w:rsidR="007670C1" w:rsidRPr="00846A98" w:rsidRDefault="007670C1" w:rsidP="007670C1">
            <w:pPr>
              <w:spacing w:after="160" w:line="278" w:lineRule="auto"/>
            </w:pPr>
            <w:r>
              <w:t xml:space="preserve">PACT Trial: 3 patients   have hospitalisation and attack history but no </w:t>
            </w:r>
            <w:r w:rsidRPr="00BB1ED5">
              <w:t>Attack_history_num</w:t>
            </w:r>
            <w:r>
              <w:t xml:space="preserve"> ==0</w:t>
            </w:r>
          </w:p>
        </w:tc>
        <w:tc>
          <w:tcPr>
            <w:tcW w:w="2483" w:type="dxa"/>
          </w:tcPr>
          <w:p w14:paraId="4628EA57" w14:textId="004BB80D" w:rsidR="007670C1" w:rsidRDefault="007670C1" w:rsidP="007670C1">
            <w:pPr>
              <w:spacing w:after="160" w:line="278" w:lineRule="auto"/>
            </w:pPr>
            <w:r>
              <w:t>None</w:t>
            </w:r>
          </w:p>
        </w:tc>
      </w:tr>
      <w:tr w:rsidR="0048777A" w14:paraId="0E9B66FE" w14:textId="77777777" w:rsidTr="003E7453">
        <w:tc>
          <w:tcPr>
            <w:tcW w:w="636" w:type="dxa"/>
          </w:tcPr>
          <w:p w14:paraId="3D876847" w14:textId="41EBC616" w:rsidR="0048777A" w:rsidRDefault="0048777A" w:rsidP="007670C1">
            <w:pPr>
              <w:spacing w:after="160" w:line="278" w:lineRule="auto"/>
            </w:pPr>
            <w:r>
              <w:t>11.7</w:t>
            </w:r>
          </w:p>
        </w:tc>
        <w:tc>
          <w:tcPr>
            <w:tcW w:w="2949" w:type="dxa"/>
          </w:tcPr>
          <w:p w14:paraId="0EB8512D" w14:textId="2434DFD3" w:rsidR="0048777A" w:rsidRPr="003E32A4" w:rsidRDefault="008375B0" w:rsidP="007670C1">
            <w:pPr>
              <w:spacing w:after="160" w:line="278" w:lineRule="auto"/>
            </w:pPr>
            <w:r w:rsidRPr="008375B0">
              <w:t>FEV1_reversibility_0W</w:t>
            </w:r>
          </w:p>
        </w:tc>
        <w:tc>
          <w:tcPr>
            <w:tcW w:w="3443" w:type="dxa"/>
          </w:tcPr>
          <w:p w14:paraId="500ED59B" w14:textId="7B6684F9" w:rsidR="0048777A" w:rsidRDefault="004727A8" w:rsidP="007670C1">
            <w:pPr>
              <w:spacing w:after="160" w:line="278" w:lineRule="auto"/>
            </w:pPr>
            <w:r w:rsidRPr="004727A8">
              <w:t>In STRATOS 1 &amp; 2, the values are in decima</w:t>
            </w:r>
            <w:r>
              <w:t>l</w:t>
            </w:r>
            <w:r w:rsidR="00401FF4">
              <w:t xml:space="preserve">s </w:t>
            </w:r>
            <w:r w:rsidRPr="004727A8">
              <w:t>instead of %</w:t>
            </w:r>
          </w:p>
        </w:tc>
        <w:tc>
          <w:tcPr>
            <w:tcW w:w="2483" w:type="dxa"/>
          </w:tcPr>
          <w:p w14:paraId="6425863B" w14:textId="01B553B3" w:rsidR="0048777A" w:rsidRDefault="004727A8" w:rsidP="007670C1">
            <w:pPr>
              <w:spacing w:after="160" w:line="278" w:lineRule="auto"/>
            </w:pPr>
            <w:r>
              <w:t xml:space="preserve">Values </w:t>
            </w:r>
            <w:r w:rsidR="00E65482">
              <w:t>have</w:t>
            </w:r>
            <w:r>
              <w:t xml:space="preserve"> been change for </w:t>
            </w:r>
            <w:r w:rsidR="00401FF4">
              <w:t>percentage</w:t>
            </w:r>
          </w:p>
        </w:tc>
      </w:tr>
      <w:tr w:rsidR="00DF720E" w14:paraId="144AFB87" w14:textId="77777777" w:rsidTr="003E7453">
        <w:tc>
          <w:tcPr>
            <w:tcW w:w="636" w:type="dxa"/>
            <w:vMerge w:val="restart"/>
          </w:tcPr>
          <w:p w14:paraId="16C0F588" w14:textId="5C7C6CA7" w:rsidR="00DF720E" w:rsidRDefault="00DF720E" w:rsidP="007670C1">
            <w:pPr>
              <w:spacing w:after="160" w:line="278" w:lineRule="auto"/>
            </w:pPr>
            <w:r>
              <w:t>11.8</w:t>
            </w:r>
          </w:p>
        </w:tc>
        <w:tc>
          <w:tcPr>
            <w:tcW w:w="2949" w:type="dxa"/>
            <w:vMerge w:val="restart"/>
          </w:tcPr>
          <w:p w14:paraId="03982E76" w14:textId="73F01B35" w:rsidR="00DF720E" w:rsidRPr="008375B0" w:rsidRDefault="00DF720E" w:rsidP="007670C1">
            <w:pPr>
              <w:spacing w:after="160" w:line="278" w:lineRule="auto"/>
            </w:pPr>
            <w:r w:rsidRPr="00E65482">
              <w:t>Attack during follow-up</w:t>
            </w:r>
          </w:p>
        </w:tc>
        <w:tc>
          <w:tcPr>
            <w:tcW w:w="3443" w:type="dxa"/>
          </w:tcPr>
          <w:p w14:paraId="003B265C" w14:textId="1ACDD108" w:rsidR="00DF720E" w:rsidRPr="004727A8" w:rsidRDefault="00DF720E" w:rsidP="007670C1">
            <w:pPr>
              <w:spacing w:after="160" w:line="278" w:lineRule="auto"/>
            </w:pPr>
            <w:r w:rsidRPr="00E65482">
              <w:t>Some trials have a value of NA for</w:t>
            </w:r>
            <w:r>
              <w:t xml:space="preserve"> </w:t>
            </w:r>
            <w:r w:rsidRPr="00E65482">
              <w:t>Attack_number_during_followup when no exacerbations occured</w:t>
            </w:r>
          </w:p>
        </w:tc>
        <w:tc>
          <w:tcPr>
            <w:tcW w:w="2483" w:type="dxa"/>
          </w:tcPr>
          <w:p w14:paraId="783B4174" w14:textId="0269C4D4" w:rsidR="00DF720E" w:rsidRDefault="00DF720E" w:rsidP="007670C1">
            <w:pPr>
              <w:spacing w:after="160" w:line="278" w:lineRule="auto"/>
            </w:pPr>
            <w:r>
              <w:t>The value of NA in these trials have been changed for 0</w:t>
            </w:r>
          </w:p>
        </w:tc>
      </w:tr>
      <w:tr w:rsidR="00DF720E" w14:paraId="0F778136" w14:textId="77777777" w:rsidTr="003E7453">
        <w:tc>
          <w:tcPr>
            <w:tcW w:w="636" w:type="dxa"/>
            <w:vMerge/>
          </w:tcPr>
          <w:p w14:paraId="0BAFE721" w14:textId="77777777" w:rsidR="00DF720E" w:rsidRDefault="00DF720E" w:rsidP="007670C1">
            <w:pPr>
              <w:spacing w:after="160" w:line="278" w:lineRule="auto"/>
            </w:pPr>
          </w:p>
        </w:tc>
        <w:tc>
          <w:tcPr>
            <w:tcW w:w="2949" w:type="dxa"/>
            <w:vMerge/>
          </w:tcPr>
          <w:p w14:paraId="7642A657" w14:textId="77777777" w:rsidR="00DF720E" w:rsidRPr="00E65482" w:rsidRDefault="00DF720E" w:rsidP="007670C1">
            <w:pPr>
              <w:spacing w:after="160" w:line="278" w:lineRule="auto"/>
            </w:pPr>
          </w:p>
        </w:tc>
        <w:tc>
          <w:tcPr>
            <w:tcW w:w="3443" w:type="dxa"/>
          </w:tcPr>
          <w:p w14:paraId="75F45123" w14:textId="52F029DA" w:rsidR="00DF720E" w:rsidRPr="004727A8" w:rsidRDefault="00DD2EB5" w:rsidP="007670C1">
            <w:pPr>
              <w:spacing w:after="160" w:line="278" w:lineRule="auto"/>
            </w:pPr>
            <w:r w:rsidRPr="00DD2EB5">
              <w:t>MILLY have a follow-up and attack after the blinded treatment period of 24weeks (168 days)</w:t>
            </w:r>
          </w:p>
        </w:tc>
        <w:tc>
          <w:tcPr>
            <w:tcW w:w="2483" w:type="dxa"/>
          </w:tcPr>
          <w:p w14:paraId="38D99D62" w14:textId="485CB4FA" w:rsidR="00DF720E" w:rsidRDefault="00DD2EB5" w:rsidP="007670C1">
            <w:pPr>
              <w:spacing w:after="160" w:line="278" w:lineRule="auto"/>
            </w:pPr>
            <w:r w:rsidRPr="00DD2EB5">
              <w:t>number of attack</w:t>
            </w:r>
            <w:r w:rsidRPr="00E65482">
              <w:t xml:space="preserve"> during follow-up</w:t>
            </w:r>
            <w:r w:rsidRPr="00DD2EB5">
              <w:t xml:space="preserve"> based on Time_to_xn_attack until 168 day of follow-up</w:t>
            </w:r>
          </w:p>
        </w:tc>
      </w:tr>
      <w:tr w:rsidR="00232ECC" w14:paraId="518C93E7" w14:textId="77777777" w:rsidTr="003E7453">
        <w:tc>
          <w:tcPr>
            <w:tcW w:w="636" w:type="dxa"/>
          </w:tcPr>
          <w:p w14:paraId="19C3F1B0" w14:textId="543CB84B" w:rsidR="00232ECC" w:rsidRDefault="00BB5518" w:rsidP="007670C1">
            <w:pPr>
              <w:spacing w:after="160" w:line="278" w:lineRule="auto"/>
            </w:pPr>
            <w:r>
              <w:t>11.9</w:t>
            </w:r>
          </w:p>
        </w:tc>
        <w:tc>
          <w:tcPr>
            <w:tcW w:w="2949" w:type="dxa"/>
          </w:tcPr>
          <w:p w14:paraId="0D1BBA58" w14:textId="06EE22E2" w:rsidR="00232ECC" w:rsidRPr="00E65482" w:rsidRDefault="00BB5518" w:rsidP="007670C1">
            <w:pPr>
              <w:spacing w:after="160" w:line="278" w:lineRule="auto"/>
            </w:pPr>
            <w:r w:rsidRPr="00BB5518">
              <w:t>Follow_up_duration_days</w:t>
            </w:r>
          </w:p>
        </w:tc>
        <w:tc>
          <w:tcPr>
            <w:tcW w:w="3443" w:type="dxa"/>
          </w:tcPr>
          <w:p w14:paraId="7BC8676E" w14:textId="3A94127E" w:rsidR="00232ECC" w:rsidRPr="00DD2EB5" w:rsidRDefault="00BB5518" w:rsidP="007670C1">
            <w:pPr>
              <w:spacing w:after="160" w:line="278" w:lineRule="auto"/>
            </w:pPr>
            <w:r w:rsidRPr="00DD2EB5">
              <w:t>MILLY have a follow-up and attack after the blinded treatment period of 24weeks (168 days)</w:t>
            </w:r>
          </w:p>
        </w:tc>
        <w:tc>
          <w:tcPr>
            <w:tcW w:w="2483" w:type="dxa"/>
          </w:tcPr>
          <w:p w14:paraId="5234E045" w14:textId="5673BF98" w:rsidR="00232ECC" w:rsidRPr="00DD2EB5" w:rsidRDefault="00BB5518" w:rsidP="007670C1">
            <w:pPr>
              <w:spacing w:after="160" w:line="278" w:lineRule="auto"/>
            </w:pPr>
            <w:r w:rsidRPr="00BB5518">
              <w:t>put the maximal follow up as 168 for MILLY</w:t>
            </w:r>
          </w:p>
        </w:tc>
      </w:tr>
      <w:tr w:rsidR="00BB5518" w14:paraId="78DFAF7B" w14:textId="77777777" w:rsidTr="003E7453">
        <w:tc>
          <w:tcPr>
            <w:tcW w:w="636" w:type="dxa"/>
          </w:tcPr>
          <w:p w14:paraId="23E7CCD6" w14:textId="0D5A032D" w:rsidR="00BB5518" w:rsidRDefault="00BB5518" w:rsidP="007670C1">
            <w:pPr>
              <w:spacing w:after="160" w:line="278" w:lineRule="auto"/>
            </w:pPr>
            <w:r>
              <w:t>11.10</w:t>
            </w:r>
          </w:p>
        </w:tc>
        <w:tc>
          <w:tcPr>
            <w:tcW w:w="2949" w:type="dxa"/>
          </w:tcPr>
          <w:p w14:paraId="0EA9E651" w14:textId="1C1E1C45" w:rsidR="00BB5518" w:rsidRPr="00BB5518" w:rsidRDefault="00BB5518" w:rsidP="007670C1">
            <w:pPr>
              <w:spacing w:after="160" w:line="278" w:lineRule="auto"/>
            </w:pPr>
            <w:r w:rsidRPr="00BB5518">
              <w:t>Time_to_attack</w:t>
            </w:r>
          </w:p>
        </w:tc>
        <w:tc>
          <w:tcPr>
            <w:tcW w:w="3443" w:type="dxa"/>
          </w:tcPr>
          <w:p w14:paraId="26F56A39" w14:textId="43D33C0A" w:rsidR="00BB5518" w:rsidRPr="00DD2EB5" w:rsidRDefault="004A651C" w:rsidP="007670C1">
            <w:pPr>
              <w:spacing w:after="160" w:line="278" w:lineRule="auto"/>
            </w:pPr>
            <w:r w:rsidRPr="00DD2EB5">
              <w:t>MILLY have a follow-up and attack after the blinded treatment period of 24weeks (168 days)</w:t>
            </w:r>
          </w:p>
        </w:tc>
        <w:tc>
          <w:tcPr>
            <w:tcW w:w="2483" w:type="dxa"/>
          </w:tcPr>
          <w:p w14:paraId="2FF8DA69" w14:textId="25B6A69C" w:rsidR="00BB5518" w:rsidRPr="00BB5518" w:rsidRDefault="004A651C" w:rsidP="007670C1">
            <w:pPr>
              <w:spacing w:after="160" w:line="278" w:lineRule="auto"/>
            </w:pPr>
            <w:r>
              <w:t xml:space="preserve">The differents times to attack occuring </w:t>
            </w:r>
            <w:r w:rsidR="00574B91">
              <w:t>before 168 have been put</w:t>
            </w:r>
            <w:r w:rsidR="009A4BE3">
              <w:t>ted</w:t>
            </w:r>
            <w:r w:rsidR="00574B91">
              <w:t xml:space="preserve"> as NA</w:t>
            </w:r>
          </w:p>
        </w:tc>
      </w:tr>
    </w:tbl>
    <w:p w14:paraId="76D02704" w14:textId="77777777" w:rsidR="002F28C0" w:rsidRDefault="002F28C0" w:rsidP="00FC67F6">
      <w:pPr>
        <w:spacing w:after="160" w:line="278" w:lineRule="auto"/>
      </w:pPr>
    </w:p>
    <w:p w14:paraId="759DF632" w14:textId="72AB6ECA" w:rsidR="00B83EDA" w:rsidRPr="003E7453" w:rsidRDefault="00B83EDA" w:rsidP="00B83EDA">
      <w:pPr>
        <w:pStyle w:val="Paragraphedeliste"/>
        <w:numPr>
          <w:ilvl w:val="0"/>
          <w:numId w:val="17"/>
        </w:numPr>
        <w:spacing w:after="160" w:line="278" w:lineRule="auto"/>
        <w:rPr>
          <w:b/>
          <w:bCs/>
        </w:rPr>
      </w:pPr>
      <w:r w:rsidRPr="003E7453">
        <w:rPr>
          <w:b/>
          <w:bCs/>
        </w:rPr>
        <w:t xml:space="preserve">Creation of </w:t>
      </w:r>
      <w:r w:rsidR="00DA5CA7" w:rsidRPr="003E7453">
        <w:rPr>
          <w:b/>
          <w:bCs/>
        </w:rPr>
        <w:t>new</w:t>
      </w:r>
      <w:r w:rsidRPr="003E7453">
        <w:rPr>
          <w:b/>
          <w:bCs/>
        </w:rPr>
        <w:t xml:space="preserve"> variables</w:t>
      </w:r>
    </w:p>
    <w:p w14:paraId="559F095A" w14:textId="3A5FC288" w:rsidR="00916E6A" w:rsidRDefault="00427492" w:rsidP="00916E6A">
      <w:pPr>
        <w:pStyle w:val="Paragraphedeliste"/>
        <w:numPr>
          <w:ilvl w:val="1"/>
          <w:numId w:val="17"/>
        </w:numPr>
        <w:spacing w:after="160" w:line="278" w:lineRule="auto"/>
      </w:pPr>
      <w:r>
        <w:t>C</w:t>
      </w:r>
      <w:r w:rsidRPr="00427492">
        <w:t>RSwNP</w:t>
      </w:r>
    </w:p>
    <w:p w14:paraId="6EC78B2C" w14:textId="527E7D4D" w:rsidR="00427492" w:rsidRDefault="00427492" w:rsidP="00B83EDA">
      <w:pPr>
        <w:pStyle w:val="Paragraphedeliste"/>
        <w:numPr>
          <w:ilvl w:val="1"/>
          <w:numId w:val="17"/>
        </w:numPr>
        <w:spacing w:after="160" w:line="278" w:lineRule="auto"/>
      </w:pPr>
      <w:r w:rsidRPr="00427492">
        <w:t>CRSsNP</w:t>
      </w:r>
    </w:p>
    <w:p w14:paraId="0B2038DE" w14:textId="1E91CB5E" w:rsidR="009329D7" w:rsidRDefault="00866D94" w:rsidP="00B83EDA">
      <w:pPr>
        <w:pStyle w:val="Paragraphedeliste"/>
        <w:numPr>
          <w:ilvl w:val="1"/>
          <w:numId w:val="17"/>
        </w:numPr>
        <w:spacing w:after="160" w:line="278" w:lineRule="auto"/>
      </w:pPr>
      <w:r w:rsidRPr="00866D94">
        <w:t>ICU_or_ETI_history</w:t>
      </w:r>
    </w:p>
    <w:p w14:paraId="7FE69E21" w14:textId="4F28EE54" w:rsidR="00536667" w:rsidRDefault="00536667" w:rsidP="00B83EDA">
      <w:pPr>
        <w:pStyle w:val="Paragraphedeliste"/>
        <w:numPr>
          <w:ilvl w:val="1"/>
          <w:numId w:val="17"/>
        </w:numPr>
        <w:spacing w:after="160" w:line="278" w:lineRule="auto"/>
      </w:pPr>
      <w:r>
        <w:t>BEC in log 10</w:t>
      </w:r>
    </w:p>
    <w:p w14:paraId="1138503F" w14:textId="75394F09" w:rsidR="00536667" w:rsidRDefault="00536667" w:rsidP="00536667">
      <w:pPr>
        <w:pStyle w:val="Paragraphedeliste"/>
        <w:numPr>
          <w:ilvl w:val="1"/>
          <w:numId w:val="17"/>
        </w:numPr>
        <w:spacing w:after="160" w:line="278" w:lineRule="auto"/>
      </w:pPr>
      <w:r>
        <w:t>FeNO in log10</w:t>
      </w:r>
    </w:p>
    <w:p w14:paraId="5A70149E" w14:textId="7B892417" w:rsidR="00536667" w:rsidRDefault="00536667" w:rsidP="00536667">
      <w:pPr>
        <w:pStyle w:val="Paragraphedeliste"/>
        <w:numPr>
          <w:ilvl w:val="1"/>
          <w:numId w:val="17"/>
        </w:numPr>
        <w:spacing w:after="160" w:line="278" w:lineRule="auto"/>
      </w:pPr>
      <w:r>
        <w:t>IgE in Log10</w:t>
      </w:r>
    </w:p>
    <w:p w14:paraId="514F6702" w14:textId="5DD4472A" w:rsidR="00E055DD" w:rsidRDefault="00DA5CA7" w:rsidP="00916E6A">
      <w:pPr>
        <w:pStyle w:val="Paragraphedeliste"/>
        <w:numPr>
          <w:ilvl w:val="1"/>
          <w:numId w:val="17"/>
        </w:numPr>
        <w:spacing w:after="160" w:line="278" w:lineRule="auto"/>
      </w:pPr>
      <w:r w:rsidRPr="00DA5CA7">
        <w:t>Follow_up_duration_days</w:t>
      </w:r>
      <w:r w:rsidR="008F2BFD">
        <w:t xml:space="preserve"> in log10</w:t>
      </w:r>
    </w:p>
    <w:p w14:paraId="0B85ED6B" w14:textId="7D0A243C" w:rsidR="00FC67F6" w:rsidRPr="00916E6A" w:rsidRDefault="00E768DD" w:rsidP="00FC67F6">
      <w:pPr>
        <w:pStyle w:val="Paragraphedeliste"/>
        <w:numPr>
          <w:ilvl w:val="0"/>
          <w:numId w:val="17"/>
        </w:numPr>
        <w:spacing w:after="160" w:line="278" w:lineRule="auto"/>
        <w:rPr>
          <w:b/>
          <w:bCs/>
        </w:rPr>
      </w:pPr>
      <w:r w:rsidRPr="0082042C">
        <w:rPr>
          <w:b/>
          <w:bCs/>
        </w:rPr>
        <w:t>Exporting the results</w:t>
      </w:r>
    </w:p>
    <w:p w14:paraId="6E1E2A37" w14:textId="73901EFF" w:rsidR="008F2BFD" w:rsidRDefault="008F2BFD">
      <w:pPr>
        <w:spacing w:after="160" w:line="312" w:lineRule="auto"/>
        <w:rPr>
          <w:rFonts w:asciiTheme="majorHAnsi" w:eastAsiaTheme="majorEastAsia" w:hAnsiTheme="majorHAnsi" w:cstheme="majorBidi"/>
          <w:b/>
          <w:caps/>
          <w:color w:val="3A3A3A" w:themeColor="text2"/>
          <w:sz w:val="50"/>
          <w:szCs w:val="32"/>
          <w:lang w:val="fr-FR" w:eastAsia="ja-JP" w:bidi="fr-FR"/>
        </w:rPr>
      </w:pPr>
    </w:p>
    <w:p w14:paraId="5599A1B5" w14:textId="13F9B840" w:rsidR="00B908CF" w:rsidRPr="007C5F1C" w:rsidRDefault="00A2185E" w:rsidP="00A25798">
      <w:pPr>
        <w:pStyle w:val="Titre1"/>
        <w:rPr>
          <w:bCs/>
          <w:lang w:val="fr-CA"/>
        </w:rPr>
      </w:pPr>
      <w:bookmarkStart w:id="2" w:name="_Toc228286972"/>
      <w:r>
        <w:lastRenderedPageBreak/>
        <w:t xml:space="preserve">PART A : </w:t>
      </w:r>
      <w:r w:rsidR="007C5F1C" w:rsidRPr="007C5F1C">
        <w:rPr>
          <w:bCs/>
          <w:lang w:val="fr-CA"/>
        </w:rPr>
        <w:t>Data preparation</w:t>
      </w:r>
      <w:bookmarkEnd w:id="2"/>
      <w:r w:rsidR="00945751">
        <w:rPr>
          <w:bCs/>
          <w:lang w:val="fr-CA"/>
        </w:rPr>
        <w:t xml:space="preserve"> </w:t>
      </w:r>
    </w:p>
    <w:p w14:paraId="31270553" w14:textId="1435FA97" w:rsidR="00504845" w:rsidRPr="00504845" w:rsidRDefault="00504845" w:rsidP="00504845">
      <w:pPr>
        <w:spacing w:after="240" w:line="360" w:lineRule="auto"/>
        <w:jc w:val="both"/>
      </w:pPr>
      <w:r w:rsidRPr="00504845">
        <w:t>This section begins by selecting eligible subjects from the harmonized dataset and creating derived variables needed for downstream analyses.</w:t>
      </w:r>
    </w:p>
    <w:p w14:paraId="410402B7" w14:textId="77777777" w:rsidR="00504845" w:rsidRPr="00504845" w:rsidRDefault="00504845" w:rsidP="00504845">
      <w:pPr>
        <w:spacing w:after="240" w:line="360" w:lineRule="auto"/>
        <w:jc w:val="both"/>
      </w:pPr>
      <w:r w:rsidRPr="00504845">
        <w:t>It then standardizes data distributions by applying winsorization — including within-cluster winsorization — to handle extreme outliers in continuous variables, and transforms skewed variables (e.g., inflammatory biomarkers) to more appropriate distributions such as log10.</w:t>
      </w:r>
    </w:p>
    <w:p w14:paraId="56474ECE" w14:textId="125CFBD6" w:rsidR="00504845" w:rsidRDefault="00504845" w:rsidP="00767719">
      <w:pPr>
        <w:spacing w:after="240" w:line="360" w:lineRule="auto"/>
        <w:jc w:val="both"/>
      </w:pPr>
      <w:r w:rsidRPr="00504845">
        <w:t>These transformations are validated using density and Q-Q plots to confirm distributional adequacy before exporting a clean, analysis-ready dataset for the imputation steps.</w:t>
      </w:r>
    </w:p>
    <w:p w14:paraId="590BB9DC" w14:textId="7435FD67" w:rsidR="00767719" w:rsidRDefault="00767719" w:rsidP="00767719">
      <w:pPr>
        <w:spacing w:after="240" w:line="360" w:lineRule="auto"/>
        <w:jc w:val="both"/>
      </w:pPr>
      <w:r w:rsidRPr="00565C56">
        <w:rPr>
          <w:u w:val="single"/>
        </w:rPr>
        <w:t>R script</w:t>
      </w:r>
      <w:r>
        <w:t xml:space="preserve">: </w:t>
      </w:r>
      <w:r w:rsidR="004F07AA" w:rsidRPr="004F07AA">
        <w:rPr>
          <w:b/>
          <w:bCs/>
        </w:rPr>
        <w:t>Imputation</w:t>
      </w:r>
      <w:r w:rsidR="00BF0D99">
        <w:rPr>
          <w:b/>
          <w:bCs/>
        </w:rPr>
        <w:t>_</w:t>
      </w:r>
      <w:r w:rsidR="004F07AA" w:rsidRPr="004F07AA">
        <w:rPr>
          <w:b/>
          <w:bCs/>
        </w:rPr>
        <w:t>ORACLE2_Part_A</w:t>
      </w:r>
      <w:r w:rsidR="004F07AA">
        <w:rPr>
          <w:b/>
          <w:bCs/>
        </w:rPr>
        <w:t>.R</w:t>
      </w:r>
    </w:p>
    <w:p w14:paraId="73925A03" w14:textId="396A8017" w:rsidR="00767719" w:rsidRPr="00FE6B93" w:rsidRDefault="00CC2A22" w:rsidP="00FE6B93">
      <w:pPr>
        <w:pStyle w:val="Paragraphedeliste"/>
        <w:numPr>
          <w:ilvl w:val="0"/>
          <w:numId w:val="25"/>
        </w:numPr>
        <w:spacing w:after="160" w:line="278" w:lineRule="auto"/>
        <w:rPr>
          <w:b/>
          <w:bCs/>
        </w:rPr>
      </w:pPr>
      <w:r>
        <w:rPr>
          <w:b/>
          <w:bCs/>
        </w:rPr>
        <w:t>Defining user settings and path</w:t>
      </w:r>
    </w:p>
    <w:p w14:paraId="03864940" w14:textId="3BD98110" w:rsidR="00A9463E" w:rsidRDefault="002C2609" w:rsidP="00A9463E">
      <w:pPr>
        <w:pStyle w:val="Paragraphedeliste"/>
        <w:numPr>
          <w:ilvl w:val="0"/>
          <w:numId w:val="25"/>
        </w:numPr>
        <w:spacing w:after="160" w:line="278" w:lineRule="auto"/>
        <w:rPr>
          <w:b/>
          <w:bCs/>
        </w:rPr>
      </w:pPr>
      <w:r>
        <w:rPr>
          <w:b/>
          <w:bCs/>
        </w:rPr>
        <w:t xml:space="preserve">Data </w:t>
      </w:r>
      <w:r w:rsidR="00ED6E07">
        <w:rPr>
          <w:b/>
          <w:bCs/>
        </w:rPr>
        <w:t>Importation</w:t>
      </w:r>
    </w:p>
    <w:p w14:paraId="7E7B01D3" w14:textId="4FFD3635" w:rsidR="00BF55B7" w:rsidRPr="0070238D" w:rsidRDefault="00BF55B7" w:rsidP="00BF55B7">
      <w:pPr>
        <w:pStyle w:val="Paragraphedeliste"/>
        <w:numPr>
          <w:ilvl w:val="1"/>
          <w:numId w:val="25"/>
        </w:numPr>
        <w:spacing w:after="160" w:line="278" w:lineRule="auto"/>
      </w:pPr>
      <w:r w:rsidRPr="0070238D">
        <w:t>Creation of a function to Safe load .RData</w:t>
      </w:r>
    </w:p>
    <w:p w14:paraId="114245D3" w14:textId="68960498" w:rsidR="00BF55B7" w:rsidRPr="0070238D" w:rsidRDefault="00BF55B7" w:rsidP="00BF55B7">
      <w:pPr>
        <w:pStyle w:val="Paragraphedeliste"/>
        <w:numPr>
          <w:ilvl w:val="1"/>
          <w:numId w:val="25"/>
        </w:numPr>
        <w:spacing w:after="160" w:line="278" w:lineRule="auto"/>
      </w:pPr>
      <w:r w:rsidRPr="0070238D">
        <w:t>Importation of data</w:t>
      </w:r>
    </w:p>
    <w:p w14:paraId="0509F8F7" w14:textId="3B89E846" w:rsidR="00ED6E07" w:rsidRDefault="00ED6E07" w:rsidP="00A9463E">
      <w:pPr>
        <w:pStyle w:val="Paragraphedeliste"/>
        <w:numPr>
          <w:ilvl w:val="0"/>
          <w:numId w:val="25"/>
        </w:numPr>
        <w:spacing w:after="160" w:line="278" w:lineRule="auto"/>
        <w:rPr>
          <w:b/>
          <w:bCs/>
        </w:rPr>
      </w:pPr>
      <w:r>
        <w:rPr>
          <w:b/>
          <w:bCs/>
        </w:rPr>
        <w:t>Selection of subjects</w:t>
      </w:r>
    </w:p>
    <w:p w14:paraId="59D06517" w14:textId="2C552685" w:rsidR="00AE0436" w:rsidRPr="0070238D" w:rsidRDefault="00AE0436" w:rsidP="0055261D">
      <w:pPr>
        <w:pStyle w:val="Paragraphedeliste"/>
        <w:numPr>
          <w:ilvl w:val="1"/>
          <w:numId w:val="25"/>
        </w:numPr>
        <w:spacing w:after="160" w:line="278" w:lineRule="auto"/>
      </w:pPr>
      <w:r w:rsidRPr="0070238D">
        <w:t>Creation of a function to select subject based on elligibility criteria</w:t>
      </w:r>
    </w:p>
    <w:p w14:paraId="5971CFC1" w14:textId="66D1E4ED" w:rsidR="00AE0436" w:rsidRPr="0070238D" w:rsidRDefault="00AE0436" w:rsidP="0055261D">
      <w:pPr>
        <w:pStyle w:val="Paragraphedeliste"/>
        <w:numPr>
          <w:ilvl w:val="1"/>
          <w:numId w:val="25"/>
        </w:numPr>
        <w:spacing w:after="160" w:line="278" w:lineRule="auto"/>
      </w:pPr>
      <w:r w:rsidRPr="0070238D">
        <w:t>Application of the function</w:t>
      </w:r>
    </w:p>
    <w:p w14:paraId="602A1476" w14:textId="77777777" w:rsidR="00CB775D" w:rsidRDefault="00CB775D" w:rsidP="00CB775D">
      <w:pPr>
        <w:pStyle w:val="Paragraphedeliste"/>
        <w:numPr>
          <w:ilvl w:val="0"/>
          <w:numId w:val="25"/>
        </w:numPr>
        <w:spacing w:after="160" w:line="278" w:lineRule="auto"/>
        <w:rPr>
          <w:b/>
          <w:bCs/>
        </w:rPr>
      </w:pPr>
      <w:r>
        <w:rPr>
          <w:b/>
          <w:bCs/>
        </w:rPr>
        <w:t>Data standardization</w:t>
      </w:r>
    </w:p>
    <w:p w14:paraId="7C11AF2A" w14:textId="649B2598" w:rsidR="0009350F" w:rsidRDefault="0009350F" w:rsidP="002D4C37">
      <w:pPr>
        <w:pStyle w:val="Paragraphedeliste"/>
        <w:numPr>
          <w:ilvl w:val="1"/>
          <w:numId w:val="25"/>
        </w:numPr>
        <w:spacing w:after="160" w:line="278" w:lineRule="auto"/>
        <w:rPr>
          <w:b/>
          <w:bCs/>
        </w:rPr>
      </w:pPr>
      <w:r w:rsidRPr="0009350F">
        <w:rPr>
          <w:b/>
          <w:bCs/>
        </w:rPr>
        <w:t xml:space="preserve">Winsorization </w:t>
      </w:r>
    </w:p>
    <w:p w14:paraId="693D5F1D" w14:textId="4260F57B" w:rsidR="0090793D" w:rsidRPr="00AA3E68" w:rsidRDefault="0090793D" w:rsidP="0090793D">
      <w:pPr>
        <w:pStyle w:val="Paragraphedeliste"/>
        <w:numPr>
          <w:ilvl w:val="2"/>
          <w:numId w:val="25"/>
        </w:numPr>
        <w:spacing w:after="160" w:line="278" w:lineRule="auto"/>
      </w:pPr>
      <w:r w:rsidRPr="00AA3E68">
        <w:t>Creation of a function to do winsorization</w:t>
      </w:r>
    </w:p>
    <w:p w14:paraId="1743B5F6" w14:textId="4CF642D7" w:rsidR="0090793D" w:rsidRPr="00AA3E68" w:rsidRDefault="0090793D" w:rsidP="0090793D">
      <w:pPr>
        <w:pStyle w:val="Paragraphedeliste"/>
        <w:numPr>
          <w:ilvl w:val="2"/>
          <w:numId w:val="25"/>
        </w:numPr>
        <w:spacing w:after="160" w:line="278" w:lineRule="auto"/>
      </w:pPr>
      <w:r w:rsidRPr="00AA3E68">
        <w:t>Creation of a function to do winsorization within cluster</w:t>
      </w:r>
    </w:p>
    <w:p w14:paraId="235589AB" w14:textId="2CE7A956" w:rsidR="0090793D" w:rsidRPr="00AA3E68" w:rsidRDefault="00172ED7" w:rsidP="0090793D">
      <w:pPr>
        <w:pStyle w:val="Paragraphedeliste"/>
        <w:numPr>
          <w:ilvl w:val="2"/>
          <w:numId w:val="25"/>
        </w:numPr>
        <w:spacing w:after="160" w:line="278" w:lineRule="auto"/>
      </w:pPr>
      <w:r w:rsidRPr="00AA3E68">
        <w:t>Selection of the variables to winsorize</w:t>
      </w:r>
    </w:p>
    <w:p w14:paraId="2185C654" w14:textId="5879BAB0" w:rsidR="00172ED7" w:rsidRDefault="00EC09CB" w:rsidP="0090793D">
      <w:pPr>
        <w:pStyle w:val="Paragraphedeliste"/>
        <w:numPr>
          <w:ilvl w:val="2"/>
          <w:numId w:val="25"/>
        </w:numPr>
        <w:spacing w:after="160" w:line="278" w:lineRule="auto"/>
      </w:pPr>
      <w:r w:rsidRPr="00AA3E68">
        <w:t>Apply the winsorization within cluster function</w:t>
      </w:r>
    </w:p>
    <w:p w14:paraId="6E7AF197" w14:textId="77777777" w:rsidR="008568F7" w:rsidRPr="008568F7" w:rsidRDefault="008568F7" w:rsidP="008568F7">
      <w:pPr>
        <w:pStyle w:val="Paragraphedeliste"/>
        <w:numPr>
          <w:ilvl w:val="2"/>
          <w:numId w:val="25"/>
        </w:numPr>
        <w:spacing w:after="160" w:line="278" w:lineRule="auto"/>
        <w:rPr>
          <w:b/>
          <w:bCs/>
        </w:rPr>
      </w:pPr>
      <w:r w:rsidRPr="008568F7">
        <w:t>Apply rounding to integer for the count values</w:t>
      </w:r>
    </w:p>
    <w:p w14:paraId="69C7C04E" w14:textId="0BEBC1EA" w:rsidR="00EC09CB" w:rsidRDefault="00EC09CB" w:rsidP="00EC09CB">
      <w:pPr>
        <w:pStyle w:val="Paragraphedeliste"/>
        <w:numPr>
          <w:ilvl w:val="1"/>
          <w:numId w:val="25"/>
        </w:numPr>
        <w:spacing w:after="160" w:line="278" w:lineRule="auto"/>
        <w:rPr>
          <w:b/>
          <w:bCs/>
        </w:rPr>
      </w:pPr>
      <w:r>
        <w:rPr>
          <w:b/>
          <w:bCs/>
        </w:rPr>
        <w:t xml:space="preserve">Creation of derived variables that will be used </w:t>
      </w:r>
      <w:r w:rsidR="005F41FC">
        <w:rPr>
          <w:b/>
          <w:bCs/>
        </w:rPr>
        <w:t>in the code</w:t>
      </w:r>
    </w:p>
    <w:p w14:paraId="295343F5" w14:textId="1C60257C" w:rsidR="00EC09CB" w:rsidRPr="0070238D" w:rsidRDefault="00F33BBE" w:rsidP="00EC09CB">
      <w:pPr>
        <w:pStyle w:val="Paragraphedeliste"/>
        <w:numPr>
          <w:ilvl w:val="2"/>
          <w:numId w:val="25"/>
        </w:numPr>
        <w:spacing w:after="160" w:line="278" w:lineRule="auto"/>
      </w:pPr>
      <w:r w:rsidRPr="0070238D">
        <w:t>Creating of a function that will put create derived variables (ICS_Dose_Category_Numeric,Trial_age_population,mOCS_supraphysiologic,Hospitalisation_yes_no)</w:t>
      </w:r>
    </w:p>
    <w:p w14:paraId="7C5A490A" w14:textId="3057746D" w:rsidR="00F33BBE" w:rsidRPr="0070238D" w:rsidRDefault="005F41FC" w:rsidP="00EC09CB">
      <w:pPr>
        <w:pStyle w:val="Paragraphedeliste"/>
        <w:numPr>
          <w:ilvl w:val="2"/>
          <w:numId w:val="25"/>
        </w:numPr>
        <w:spacing w:after="160" w:line="278" w:lineRule="auto"/>
      </w:pPr>
      <w:r w:rsidRPr="0070238D">
        <w:t>Application of the function</w:t>
      </w:r>
    </w:p>
    <w:p w14:paraId="1A3F25CB" w14:textId="4FCF4DDF" w:rsidR="00AF1158" w:rsidRDefault="005B07C0" w:rsidP="005F41FC">
      <w:pPr>
        <w:pStyle w:val="Paragraphedeliste"/>
        <w:numPr>
          <w:ilvl w:val="0"/>
          <w:numId w:val="25"/>
        </w:numPr>
        <w:spacing w:after="160" w:line="278" w:lineRule="auto"/>
        <w:rPr>
          <w:b/>
          <w:bCs/>
        </w:rPr>
      </w:pPr>
      <w:r>
        <w:rPr>
          <w:b/>
          <w:bCs/>
        </w:rPr>
        <w:t xml:space="preserve">Vizualisation </w:t>
      </w:r>
      <w:r w:rsidR="005F41FC">
        <w:rPr>
          <w:b/>
          <w:bCs/>
        </w:rPr>
        <w:t>of the o</w:t>
      </w:r>
      <w:r>
        <w:rPr>
          <w:b/>
          <w:bCs/>
        </w:rPr>
        <w:t>riginal values</w:t>
      </w:r>
    </w:p>
    <w:p w14:paraId="4F7FF365" w14:textId="559E9159" w:rsidR="00C94D23" w:rsidRDefault="00C94D23" w:rsidP="005F0120">
      <w:pPr>
        <w:pStyle w:val="Paragraphedeliste"/>
        <w:numPr>
          <w:ilvl w:val="1"/>
          <w:numId w:val="25"/>
        </w:numPr>
        <w:spacing w:after="160" w:line="278" w:lineRule="auto"/>
        <w:rPr>
          <w:b/>
          <w:bCs/>
        </w:rPr>
      </w:pPr>
      <w:r>
        <w:rPr>
          <w:b/>
          <w:bCs/>
        </w:rPr>
        <w:t>Density plot</w:t>
      </w:r>
    </w:p>
    <w:p w14:paraId="14BB416D" w14:textId="6D076378" w:rsidR="00E71172" w:rsidRPr="00755EC7" w:rsidRDefault="00E71172" w:rsidP="005F0120">
      <w:pPr>
        <w:pStyle w:val="Paragraphedeliste"/>
        <w:numPr>
          <w:ilvl w:val="2"/>
          <w:numId w:val="25"/>
        </w:numPr>
        <w:spacing w:after="160" w:line="278" w:lineRule="auto"/>
      </w:pPr>
      <w:r w:rsidRPr="00755EC7">
        <w:t>Creation of function that can transform the variable</w:t>
      </w:r>
    </w:p>
    <w:p w14:paraId="6F9C75F0" w14:textId="090A409A" w:rsidR="00E71172" w:rsidRPr="00755EC7" w:rsidRDefault="00442C12" w:rsidP="005F0120">
      <w:pPr>
        <w:pStyle w:val="Paragraphedeliste"/>
        <w:numPr>
          <w:ilvl w:val="2"/>
          <w:numId w:val="25"/>
        </w:numPr>
        <w:spacing w:after="160" w:line="278" w:lineRule="auto"/>
      </w:pPr>
      <w:r w:rsidRPr="00755EC7">
        <w:t>Creation of function to create Density overlay per variable (by trial)</w:t>
      </w:r>
    </w:p>
    <w:p w14:paraId="2FA7FAC8" w14:textId="4E896F7E" w:rsidR="00442C12" w:rsidRPr="00755EC7" w:rsidRDefault="009F0DF3" w:rsidP="005F0120">
      <w:pPr>
        <w:pStyle w:val="Paragraphedeliste"/>
        <w:numPr>
          <w:ilvl w:val="2"/>
          <w:numId w:val="25"/>
        </w:numPr>
        <w:spacing w:after="160" w:line="278" w:lineRule="auto"/>
      </w:pPr>
      <w:r w:rsidRPr="00755EC7">
        <w:t>Defining the variables distribution of the original variable as raw</w:t>
      </w:r>
    </w:p>
    <w:p w14:paraId="1E456354" w14:textId="278DEA35" w:rsidR="009F0DF3" w:rsidRPr="00755EC7" w:rsidRDefault="00F70391" w:rsidP="005F0120">
      <w:pPr>
        <w:pStyle w:val="Paragraphedeliste"/>
        <w:numPr>
          <w:ilvl w:val="2"/>
          <w:numId w:val="25"/>
        </w:numPr>
        <w:spacing w:after="160" w:line="278" w:lineRule="auto"/>
      </w:pPr>
      <w:r w:rsidRPr="00755EC7">
        <w:t>Identification of pretty name for the variables</w:t>
      </w:r>
    </w:p>
    <w:p w14:paraId="6CBEDF23" w14:textId="5961FB7F" w:rsidR="00F70391" w:rsidRPr="00755EC7" w:rsidRDefault="00CF722D" w:rsidP="005F0120">
      <w:pPr>
        <w:pStyle w:val="Paragraphedeliste"/>
        <w:numPr>
          <w:ilvl w:val="2"/>
          <w:numId w:val="25"/>
        </w:numPr>
        <w:spacing w:after="160" w:line="278" w:lineRule="auto"/>
      </w:pPr>
      <w:r w:rsidRPr="00755EC7">
        <w:t>Creation of the density plot for each variable per trial</w:t>
      </w:r>
    </w:p>
    <w:p w14:paraId="79F15DEC" w14:textId="2386443D" w:rsidR="00CF722D" w:rsidRPr="00755EC7" w:rsidRDefault="005F0120" w:rsidP="005F0120">
      <w:pPr>
        <w:pStyle w:val="Paragraphedeliste"/>
        <w:numPr>
          <w:ilvl w:val="2"/>
          <w:numId w:val="25"/>
        </w:numPr>
        <w:spacing w:after="160" w:line="278" w:lineRule="auto"/>
      </w:pPr>
      <w:r w:rsidRPr="00755EC7">
        <w:t>Saving the plot</w:t>
      </w:r>
    </w:p>
    <w:p w14:paraId="497C15B8" w14:textId="78AF13ED" w:rsidR="005B07C0" w:rsidRDefault="00775C5B" w:rsidP="005F0120">
      <w:pPr>
        <w:pStyle w:val="Paragraphedeliste"/>
        <w:numPr>
          <w:ilvl w:val="1"/>
          <w:numId w:val="25"/>
        </w:numPr>
        <w:spacing w:after="160" w:line="278" w:lineRule="auto"/>
        <w:rPr>
          <w:b/>
          <w:bCs/>
        </w:rPr>
      </w:pPr>
      <w:r w:rsidRPr="00775C5B">
        <w:rPr>
          <w:b/>
          <w:bCs/>
        </w:rPr>
        <w:t>Q-Q plot of original values (per trial)</w:t>
      </w:r>
    </w:p>
    <w:p w14:paraId="748DFD16" w14:textId="7FBE499D" w:rsidR="00671D62" w:rsidRPr="00755EC7" w:rsidRDefault="00671D62" w:rsidP="00671D62">
      <w:pPr>
        <w:pStyle w:val="Paragraphedeliste"/>
        <w:numPr>
          <w:ilvl w:val="2"/>
          <w:numId w:val="25"/>
        </w:numPr>
        <w:spacing w:after="160" w:line="278" w:lineRule="auto"/>
      </w:pPr>
      <w:r w:rsidRPr="00755EC7">
        <w:t>Creation of a function to generate Q-Q plot per trials</w:t>
      </w:r>
    </w:p>
    <w:p w14:paraId="1F729736" w14:textId="28694A2E" w:rsidR="00671D62" w:rsidRPr="00755EC7" w:rsidRDefault="006B748E" w:rsidP="00671D62">
      <w:pPr>
        <w:pStyle w:val="Paragraphedeliste"/>
        <w:numPr>
          <w:ilvl w:val="2"/>
          <w:numId w:val="25"/>
        </w:numPr>
        <w:spacing w:after="160" w:line="278" w:lineRule="auto"/>
      </w:pPr>
      <w:r w:rsidRPr="00755EC7">
        <w:t>Identification of the variables to evaluate distribution</w:t>
      </w:r>
    </w:p>
    <w:p w14:paraId="0A76226B" w14:textId="0DC9CCD7" w:rsidR="006B748E" w:rsidRPr="00755EC7" w:rsidRDefault="00FB6BB2" w:rsidP="00671D62">
      <w:pPr>
        <w:pStyle w:val="Paragraphedeliste"/>
        <w:numPr>
          <w:ilvl w:val="2"/>
          <w:numId w:val="25"/>
        </w:numPr>
        <w:spacing w:after="160" w:line="278" w:lineRule="auto"/>
      </w:pPr>
      <w:r w:rsidRPr="00755EC7">
        <w:t>Creation of the Q-Q plots</w:t>
      </w:r>
    </w:p>
    <w:p w14:paraId="03379448" w14:textId="24404DCC" w:rsidR="005F41FC" w:rsidRPr="00755EC7" w:rsidRDefault="00FB6BB2" w:rsidP="005F41FC">
      <w:pPr>
        <w:pStyle w:val="Paragraphedeliste"/>
        <w:numPr>
          <w:ilvl w:val="2"/>
          <w:numId w:val="25"/>
        </w:numPr>
        <w:spacing w:after="160" w:line="278" w:lineRule="auto"/>
      </w:pPr>
      <w:r w:rsidRPr="00755EC7">
        <w:t>Saving the Q-Q plots</w:t>
      </w:r>
    </w:p>
    <w:p w14:paraId="406FCB31" w14:textId="21FBCD6D" w:rsidR="00775C5B" w:rsidRDefault="009B55E3" w:rsidP="00B069CD">
      <w:pPr>
        <w:pStyle w:val="Paragraphedeliste"/>
        <w:numPr>
          <w:ilvl w:val="0"/>
          <w:numId w:val="25"/>
        </w:numPr>
        <w:spacing w:after="160" w:line="278" w:lineRule="auto"/>
        <w:rPr>
          <w:b/>
          <w:bCs/>
        </w:rPr>
      </w:pPr>
      <w:r>
        <w:rPr>
          <w:b/>
          <w:bCs/>
        </w:rPr>
        <w:t xml:space="preserve">Transformation </w:t>
      </w:r>
      <w:r w:rsidR="005A1174">
        <w:rPr>
          <w:b/>
          <w:bCs/>
        </w:rPr>
        <w:t xml:space="preserve">of </w:t>
      </w:r>
      <w:r w:rsidR="00B069CD">
        <w:rPr>
          <w:b/>
          <w:bCs/>
        </w:rPr>
        <w:t>variables in the appropriate distribution</w:t>
      </w:r>
    </w:p>
    <w:p w14:paraId="4C9CFD76" w14:textId="4AA79463" w:rsidR="00B069CD" w:rsidRPr="00755EC7" w:rsidRDefault="009C29FC" w:rsidP="00B069CD">
      <w:pPr>
        <w:pStyle w:val="Paragraphedeliste"/>
        <w:numPr>
          <w:ilvl w:val="1"/>
          <w:numId w:val="25"/>
        </w:numPr>
        <w:spacing w:after="160" w:line="278" w:lineRule="auto"/>
      </w:pPr>
      <w:r w:rsidRPr="00755EC7">
        <w:t>Creation of a function to create log10 transformed variable</w:t>
      </w:r>
    </w:p>
    <w:p w14:paraId="51B53B63" w14:textId="6C9CCEFD" w:rsidR="009C29FC" w:rsidRPr="00755EC7" w:rsidRDefault="009C29FC" w:rsidP="00B069CD">
      <w:pPr>
        <w:pStyle w:val="Paragraphedeliste"/>
        <w:numPr>
          <w:ilvl w:val="1"/>
          <w:numId w:val="25"/>
        </w:numPr>
        <w:spacing w:after="160" w:line="278" w:lineRule="auto"/>
      </w:pPr>
      <w:r w:rsidRPr="00755EC7">
        <w:t xml:space="preserve">Application of the function to </w:t>
      </w:r>
      <w:r w:rsidR="003C345D" w:rsidRPr="00755EC7">
        <w:t>inflammatory biomarkers</w:t>
      </w:r>
    </w:p>
    <w:p w14:paraId="3E6325DD" w14:textId="77777777" w:rsidR="00000B88" w:rsidRDefault="00000B88" w:rsidP="00000B88">
      <w:pPr>
        <w:pStyle w:val="Paragraphedeliste"/>
        <w:numPr>
          <w:ilvl w:val="0"/>
          <w:numId w:val="25"/>
        </w:numPr>
        <w:spacing w:after="160" w:line="278" w:lineRule="auto"/>
        <w:rPr>
          <w:b/>
          <w:bCs/>
        </w:rPr>
      </w:pPr>
      <w:r w:rsidRPr="00104768">
        <w:rPr>
          <w:b/>
          <w:bCs/>
        </w:rPr>
        <w:t>Validation: density + QQ of transformed variables</w:t>
      </w:r>
    </w:p>
    <w:p w14:paraId="7CB05C88" w14:textId="77777777" w:rsidR="00000B88" w:rsidRPr="00755EC7" w:rsidRDefault="00000B88" w:rsidP="00000B88">
      <w:pPr>
        <w:pStyle w:val="Paragraphedeliste"/>
        <w:numPr>
          <w:ilvl w:val="1"/>
          <w:numId w:val="25"/>
        </w:numPr>
        <w:spacing w:after="160" w:line="278" w:lineRule="auto"/>
      </w:pPr>
      <w:r w:rsidRPr="00755EC7">
        <w:t>Identification of the transformation method for all variables</w:t>
      </w:r>
    </w:p>
    <w:p w14:paraId="14DAD807" w14:textId="77777777" w:rsidR="00000B88" w:rsidRPr="00755EC7" w:rsidRDefault="00000B88" w:rsidP="00000B88">
      <w:pPr>
        <w:pStyle w:val="Paragraphedeliste"/>
        <w:numPr>
          <w:ilvl w:val="1"/>
          <w:numId w:val="25"/>
        </w:numPr>
        <w:spacing w:after="160" w:line="278" w:lineRule="auto"/>
      </w:pPr>
      <w:r w:rsidRPr="00755EC7">
        <w:t>Identification of the name of the variables for the graph</w:t>
      </w:r>
    </w:p>
    <w:p w14:paraId="2A9E395E" w14:textId="77777777" w:rsidR="00000B88" w:rsidRPr="00755EC7" w:rsidRDefault="00000B88" w:rsidP="00000B88">
      <w:pPr>
        <w:pStyle w:val="Paragraphedeliste"/>
        <w:numPr>
          <w:ilvl w:val="1"/>
          <w:numId w:val="25"/>
        </w:numPr>
        <w:spacing w:after="160" w:line="278" w:lineRule="auto"/>
      </w:pPr>
      <w:r w:rsidRPr="00755EC7">
        <w:t>Density plots : creation and saving</w:t>
      </w:r>
    </w:p>
    <w:p w14:paraId="683E7032" w14:textId="44CACBC6" w:rsidR="00000B88" w:rsidRPr="00755EC7" w:rsidRDefault="00000B88" w:rsidP="00000B88">
      <w:pPr>
        <w:pStyle w:val="Paragraphedeliste"/>
        <w:numPr>
          <w:ilvl w:val="1"/>
          <w:numId w:val="25"/>
        </w:numPr>
        <w:spacing w:after="160" w:line="278" w:lineRule="auto"/>
      </w:pPr>
      <w:r w:rsidRPr="00755EC7">
        <w:lastRenderedPageBreak/>
        <w:t>Q-Q plots : creation and saving</w:t>
      </w:r>
    </w:p>
    <w:p w14:paraId="49D37A70" w14:textId="40DF4953" w:rsidR="000F26A7" w:rsidRPr="00652885" w:rsidRDefault="000F26A7" w:rsidP="00652885">
      <w:pPr>
        <w:pStyle w:val="Paragraphedeliste"/>
        <w:numPr>
          <w:ilvl w:val="0"/>
          <w:numId w:val="25"/>
        </w:numPr>
        <w:spacing w:after="160" w:line="278" w:lineRule="auto"/>
        <w:rPr>
          <w:b/>
          <w:bCs/>
        </w:rPr>
      </w:pPr>
      <w:r w:rsidRPr="002C5DB0">
        <w:rPr>
          <w:b/>
          <w:bCs/>
        </w:rPr>
        <w:t>Saving the dataframe</w:t>
      </w:r>
    </w:p>
    <w:p w14:paraId="498239F0" w14:textId="77777777" w:rsidR="000265E5" w:rsidRPr="00C072CE" w:rsidRDefault="000265E5" w:rsidP="000265E5">
      <w:pPr>
        <w:spacing w:after="240" w:line="360" w:lineRule="auto"/>
        <w:jc w:val="both"/>
      </w:pPr>
    </w:p>
    <w:p w14:paraId="7AAF0BF8" w14:textId="77777777" w:rsidR="00B96424" w:rsidRDefault="00B96424">
      <w:pPr>
        <w:spacing w:after="160" w:line="312" w:lineRule="auto"/>
        <w:rPr>
          <w:rFonts w:asciiTheme="majorHAnsi" w:eastAsiaTheme="majorEastAsia" w:hAnsiTheme="majorHAnsi" w:cstheme="majorBidi"/>
          <w:b/>
          <w:caps/>
          <w:color w:val="3A3A3A" w:themeColor="text2"/>
          <w:sz w:val="50"/>
          <w:szCs w:val="32"/>
          <w:lang w:val="fr-FR" w:eastAsia="ja-JP" w:bidi="fr-FR"/>
        </w:rPr>
      </w:pPr>
      <w:bookmarkStart w:id="3" w:name="_Toc228286973"/>
      <w:r>
        <w:br w:type="page"/>
      </w:r>
    </w:p>
    <w:p w14:paraId="4DB5202A" w14:textId="162DEB78" w:rsidR="00CD4BF1" w:rsidRPr="000265E5" w:rsidRDefault="000265E5" w:rsidP="000265E5">
      <w:pPr>
        <w:pStyle w:val="Titre1"/>
        <w:rPr>
          <w:bCs/>
          <w:lang w:val="fr-CA"/>
        </w:rPr>
      </w:pPr>
      <w:r>
        <w:t xml:space="preserve">PART B : </w:t>
      </w:r>
      <w:r>
        <w:rPr>
          <w:bCs/>
          <w:lang w:val="fr-CA"/>
        </w:rPr>
        <w:t>Single Restricted Range imputation</w:t>
      </w:r>
      <w:bookmarkEnd w:id="3"/>
    </w:p>
    <w:p w14:paraId="2043CFB8" w14:textId="2322CB8C" w:rsidR="00565C56" w:rsidRPr="00565C56" w:rsidRDefault="00565C56" w:rsidP="00565C56">
      <w:pPr>
        <w:spacing w:after="240" w:line="360" w:lineRule="auto"/>
        <w:jc w:val="both"/>
      </w:pPr>
      <w:r w:rsidRPr="00565C56">
        <w:t>This section (R script: Imputation_ORACLE2_Part_B.R) addresses a specific challenge in the dataset: several key variables (Age, BMI, attack history, hospitalization, mOCS dose, ICS dose, pack-years) were collected either as continuous values or as categories depending on the trial, leaving many subjects with only a known range rather than a precise value.To resolve this, a range-restricted single imputation method is applied, drawing an imputed continuous value constrained within the known categorical bounds for each subject, using trial-specific core and auxiliary predictors.</w:t>
      </w:r>
    </w:p>
    <w:p w14:paraId="5EC49635" w14:textId="08E78744" w:rsidR="00565C56" w:rsidRDefault="00565C56" w:rsidP="002B772C">
      <w:pPr>
        <w:spacing w:after="240" w:line="360" w:lineRule="auto"/>
        <w:jc w:val="both"/>
      </w:pPr>
      <w:r w:rsidRPr="00565C56">
        <w:t>The imputed values are visualized with boxplots and violin plots to verify plausibility, before the dataset is saved for use in the next stage.</w:t>
      </w:r>
    </w:p>
    <w:p w14:paraId="68B41A85" w14:textId="249E0F7B" w:rsidR="002B772C" w:rsidRPr="002B772C" w:rsidRDefault="002B772C" w:rsidP="002B772C">
      <w:pPr>
        <w:spacing w:after="240" w:line="360" w:lineRule="auto"/>
        <w:jc w:val="both"/>
        <w:rPr>
          <w:b/>
          <w:bCs/>
        </w:rPr>
      </w:pPr>
      <w:r w:rsidRPr="00565C56">
        <w:rPr>
          <w:u w:val="single"/>
        </w:rPr>
        <w:t>R script</w:t>
      </w:r>
      <w:r>
        <w:t xml:space="preserve">: </w:t>
      </w:r>
      <w:r w:rsidRPr="004F07AA">
        <w:rPr>
          <w:b/>
          <w:bCs/>
        </w:rPr>
        <w:t>Imputation_ORACLE2_Part_</w:t>
      </w:r>
      <w:r>
        <w:rPr>
          <w:b/>
          <w:bCs/>
        </w:rPr>
        <w:t>B.R</w:t>
      </w:r>
    </w:p>
    <w:p w14:paraId="0990E84A" w14:textId="77777777" w:rsidR="0075208C" w:rsidRPr="00FE6B93" w:rsidRDefault="0075208C" w:rsidP="0075208C">
      <w:pPr>
        <w:pStyle w:val="Paragraphedeliste"/>
        <w:numPr>
          <w:ilvl w:val="0"/>
          <w:numId w:val="27"/>
        </w:numPr>
        <w:spacing w:after="160" w:line="278" w:lineRule="auto"/>
        <w:rPr>
          <w:b/>
          <w:bCs/>
        </w:rPr>
      </w:pPr>
      <w:r>
        <w:rPr>
          <w:b/>
          <w:bCs/>
        </w:rPr>
        <w:t>Defining user settings and path</w:t>
      </w:r>
    </w:p>
    <w:p w14:paraId="5235D50D" w14:textId="77777777" w:rsidR="00BF0D99" w:rsidRDefault="00BF0D99" w:rsidP="00BF0D99">
      <w:pPr>
        <w:pStyle w:val="Paragraphedeliste"/>
        <w:numPr>
          <w:ilvl w:val="0"/>
          <w:numId w:val="27"/>
        </w:numPr>
        <w:spacing w:after="160" w:line="278" w:lineRule="auto"/>
        <w:rPr>
          <w:b/>
          <w:bCs/>
        </w:rPr>
      </w:pPr>
      <w:r>
        <w:rPr>
          <w:b/>
          <w:bCs/>
        </w:rPr>
        <w:t>Data Importation</w:t>
      </w:r>
    </w:p>
    <w:p w14:paraId="763B4742" w14:textId="77777777" w:rsidR="00BF0D99" w:rsidRPr="00591607" w:rsidRDefault="00BF0D99" w:rsidP="00BF0D99">
      <w:pPr>
        <w:pStyle w:val="Paragraphedeliste"/>
        <w:numPr>
          <w:ilvl w:val="1"/>
          <w:numId w:val="27"/>
        </w:numPr>
        <w:spacing w:after="160" w:line="278" w:lineRule="auto"/>
      </w:pPr>
      <w:r w:rsidRPr="00591607">
        <w:t>Creation of a function to Safe load .RData</w:t>
      </w:r>
    </w:p>
    <w:p w14:paraId="70F4C5D6" w14:textId="047E283D" w:rsidR="0075208C" w:rsidRPr="00591607" w:rsidRDefault="00BF0D99" w:rsidP="00BF0D99">
      <w:pPr>
        <w:pStyle w:val="Paragraphedeliste"/>
        <w:numPr>
          <w:ilvl w:val="1"/>
          <w:numId w:val="27"/>
        </w:numPr>
        <w:spacing w:after="160" w:line="278" w:lineRule="auto"/>
      </w:pPr>
      <w:r w:rsidRPr="00591607">
        <w:t>Importation of data</w:t>
      </w:r>
    </w:p>
    <w:p w14:paraId="57AE3F42" w14:textId="1641AF74" w:rsidR="005A1174" w:rsidRDefault="005A1174" w:rsidP="002B772C">
      <w:pPr>
        <w:pStyle w:val="Paragraphedeliste"/>
        <w:numPr>
          <w:ilvl w:val="0"/>
          <w:numId w:val="27"/>
        </w:numPr>
        <w:spacing w:after="160" w:line="278" w:lineRule="auto"/>
        <w:rPr>
          <w:b/>
          <w:bCs/>
        </w:rPr>
      </w:pPr>
      <w:r>
        <w:rPr>
          <w:b/>
          <w:bCs/>
        </w:rPr>
        <w:t>Range-restricted single imputation</w:t>
      </w:r>
      <w:r w:rsidR="003A64D9">
        <w:rPr>
          <w:b/>
          <w:bCs/>
        </w:rPr>
        <w:t xml:space="preserve"> for the </w:t>
      </w:r>
      <w:r w:rsidR="003A64D9" w:rsidRPr="003A64D9">
        <w:rPr>
          <w:b/>
          <w:bCs/>
        </w:rPr>
        <w:t>mixed-format semi-continuous variables</w:t>
      </w:r>
    </w:p>
    <w:p w14:paraId="4A106EFE" w14:textId="75BBB66C" w:rsidR="000F5856" w:rsidRDefault="000F5856" w:rsidP="002B772C">
      <w:pPr>
        <w:pStyle w:val="Paragraphedeliste"/>
        <w:numPr>
          <w:ilvl w:val="1"/>
          <w:numId w:val="27"/>
        </w:numPr>
        <w:spacing w:after="160" w:line="278" w:lineRule="auto"/>
        <w:rPr>
          <w:b/>
          <w:bCs/>
        </w:rPr>
      </w:pPr>
      <w:r>
        <w:rPr>
          <w:b/>
          <w:bCs/>
        </w:rPr>
        <w:t>Creation of a function to do r</w:t>
      </w:r>
      <w:r w:rsidRPr="000F5856">
        <w:rPr>
          <w:b/>
          <w:bCs/>
        </w:rPr>
        <w:t>ange-restricted single imputation</w:t>
      </w:r>
    </w:p>
    <w:p w14:paraId="155B4283" w14:textId="5AC08933" w:rsidR="000F5856" w:rsidRDefault="000F5856" w:rsidP="002B772C">
      <w:pPr>
        <w:pStyle w:val="Paragraphedeliste"/>
        <w:numPr>
          <w:ilvl w:val="1"/>
          <w:numId w:val="27"/>
        </w:numPr>
        <w:spacing w:after="160" w:line="278" w:lineRule="auto"/>
        <w:rPr>
          <w:b/>
          <w:bCs/>
        </w:rPr>
      </w:pPr>
      <w:r>
        <w:rPr>
          <w:b/>
          <w:bCs/>
        </w:rPr>
        <w:t>Application of the function for the diff</w:t>
      </w:r>
      <w:r w:rsidR="00034D1A">
        <w:rPr>
          <w:b/>
          <w:bCs/>
        </w:rPr>
        <w:t>erents variables</w:t>
      </w:r>
    </w:p>
    <w:p w14:paraId="19F8BA2B" w14:textId="071CAD7A" w:rsidR="00034D1A" w:rsidRDefault="00034D1A" w:rsidP="002B772C">
      <w:pPr>
        <w:pStyle w:val="Paragraphedeliste"/>
        <w:numPr>
          <w:ilvl w:val="2"/>
          <w:numId w:val="27"/>
        </w:numPr>
        <w:spacing w:after="160" w:line="278" w:lineRule="auto"/>
        <w:rPr>
          <w:b/>
          <w:bCs/>
        </w:rPr>
      </w:pPr>
      <w:r>
        <w:rPr>
          <w:b/>
          <w:bCs/>
        </w:rPr>
        <w:t>For Age</w:t>
      </w:r>
    </w:p>
    <w:p w14:paraId="60CC2039" w14:textId="4AEFEFAF" w:rsidR="00034D1A" w:rsidRPr="00591607" w:rsidRDefault="00034D1A" w:rsidP="002B772C">
      <w:pPr>
        <w:pStyle w:val="Paragraphedeliste"/>
        <w:numPr>
          <w:ilvl w:val="3"/>
          <w:numId w:val="27"/>
        </w:numPr>
        <w:spacing w:after="160" w:line="278" w:lineRule="auto"/>
      </w:pPr>
      <w:r w:rsidRPr="00591607">
        <w:t>Define the core predictors</w:t>
      </w:r>
    </w:p>
    <w:p w14:paraId="0E2A56E0" w14:textId="77687632" w:rsidR="00034D1A" w:rsidRPr="00591607" w:rsidRDefault="00034D1A" w:rsidP="002B772C">
      <w:pPr>
        <w:pStyle w:val="Paragraphedeliste"/>
        <w:numPr>
          <w:ilvl w:val="3"/>
          <w:numId w:val="27"/>
        </w:numPr>
        <w:spacing w:after="160" w:line="278" w:lineRule="auto"/>
      </w:pPr>
      <w:r w:rsidRPr="00591607">
        <w:t>Define the auxiliary predictors</w:t>
      </w:r>
    </w:p>
    <w:p w14:paraId="63F38FE2" w14:textId="0BF46443" w:rsidR="00034D1A" w:rsidRPr="00591607" w:rsidRDefault="00034D1A" w:rsidP="002B772C">
      <w:pPr>
        <w:pStyle w:val="Paragraphedeliste"/>
        <w:numPr>
          <w:ilvl w:val="3"/>
          <w:numId w:val="27"/>
        </w:numPr>
        <w:spacing w:after="160" w:line="278" w:lineRule="auto"/>
      </w:pPr>
      <w:r w:rsidRPr="00591607">
        <w:t>Make the imputation</w:t>
      </w:r>
    </w:p>
    <w:p w14:paraId="5F6B7284" w14:textId="29A86AE1" w:rsidR="00034D1A" w:rsidRDefault="00034D1A" w:rsidP="002B772C">
      <w:pPr>
        <w:pStyle w:val="Paragraphedeliste"/>
        <w:numPr>
          <w:ilvl w:val="2"/>
          <w:numId w:val="27"/>
        </w:numPr>
        <w:spacing w:after="160" w:line="278" w:lineRule="auto"/>
        <w:rPr>
          <w:b/>
          <w:bCs/>
        </w:rPr>
      </w:pPr>
      <w:r>
        <w:rPr>
          <w:b/>
          <w:bCs/>
        </w:rPr>
        <w:t>For BMI</w:t>
      </w:r>
    </w:p>
    <w:p w14:paraId="38152A37" w14:textId="77777777" w:rsidR="00034D1A" w:rsidRPr="00591607" w:rsidRDefault="00034D1A" w:rsidP="002B772C">
      <w:pPr>
        <w:pStyle w:val="Paragraphedeliste"/>
        <w:numPr>
          <w:ilvl w:val="3"/>
          <w:numId w:val="27"/>
        </w:numPr>
        <w:spacing w:after="160" w:line="278" w:lineRule="auto"/>
      </w:pPr>
      <w:r w:rsidRPr="00591607">
        <w:t>Define the core predictors</w:t>
      </w:r>
    </w:p>
    <w:p w14:paraId="1F0147EA" w14:textId="77777777" w:rsidR="00034D1A" w:rsidRPr="00591607" w:rsidRDefault="00034D1A" w:rsidP="002B772C">
      <w:pPr>
        <w:pStyle w:val="Paragraphedeliste"/>
        <w:numPr>
          <w:ilvl w:val="3"/>
          <w:numId w:val="27"/>
        </w:numPr>
        <w:spacing w:after="160" w:line="278" w:lineRule="auto"/>
      </w:pPr>
      <w:r w:rsidRPr="00591607">
        <w:t>Define the auxiliary predictors</w:t>
      </w:r>
    </w:p>
    <w:p w14:paraId="0F309DE0" w14:textId="77777777" w:rsidR="00034D1A" w:rsidRPr="00591607" w:rsidRDefault="00034D1A" w:rsidP="002B772C">
      <w:pPr>
        <w:pStyle w:val="Paragraphedeliste"/>
        <w:numPr>
          <w:ilvl w:val="3"/>
          <w:numId w:val="27"/>
        </w:numPr>
        <w:spacing w:after="160" w:line="278" w:lineRule="auto"/>
      </w:pPr>
      <w:r w:rsidRPr="00591607">
        <w:t>Make the imputation</w:t>
      </w:r>
    </w:p>
    <w:p w14:paraId="554C8B03" w14:textId="3D91BA95" w:rsidR="00034D1A" w:rsidRDefault="00034D1A" w:rsidP="002B772C">
      <w:pPr>
        <w:pStyle w:val="Paragraphedeliste"/>
        <w:numPr>
          <w:ilvl w:val="2"/>
          <w:numId w:val="27"/>
        </w:numPr>
        <w:spacing w:after="160" w:line="278" w:lineRule="auto"/>
        <w:rPr>
          <w:b/>
          <w:bCs/>
        </w:rPr>
      </w:pPr>
      <w:r>
        <w:rPr>
          <w:b/>
          <w:bCs/>
        </w:rPr>
        <w:t>For Attacks</w:t>
      </w:r>
    </w:p>
    <w:p w14:paraId="747DCC87" w14:textId="77777777" w:rsidR="00034D1A" w:rsidRPr="00591607" w:rsidRDefault="00034D1A" w:rsidP="002B772C">
      <w:pPr>
        <w:pStyle w:val="Paragraphedeliste"/>
        <w:numPr>
          <w:ilvl w:val="3"/>
          <w:numId w:val="27"/>
        </w:numPr>
        <w:spacing w:after="160" w:line="278" w:lineRule="auto"/>
      </w:pPr>
      <w:r w:rsidRPr="00591607">
        <w:t>Define the core predictors</w:t>
      </w:r>
    </w:p>
    <w:p w14:paraId="191C3A1A" w14:textId="77777777" w:rsidR="00034D1A" w:rsidRPr="00591607" w:rsidRDefault="00034D1A" w:rsidP="002B772C">
      <w:pPr>
        <w:pStyle w:val="Paragraphedeliste"/>
        <w:numPr>
          <w:ilvl w:val="3"/>
          <w:numId w:val="27"/>
        </w:numPr>
        <w:spacing w:after="160" w:line="278" w:lineRule="auto"/>
      </w:pPr>
      <w:r w:rsidRPr="00591607">
        <w:t>Define the auxiliary predictors</w:t>
      </w:r>
    </w:p>
    <w:p w14:paraId="6AEDAFDD" w14:textId="77777777" w:rsidR="00034D1A" w:rsidRDefault="00034D1A" w:rsidP="002B772C">
      <w:pPr>
        <w:pStyle w:val="Paragraphedeliste"/>
        <w:numPr>
          <w:ilvl w:val="3"/>
          <w:numId w:val="27"/>
        </w:numPr>
        <w:spacing w:after="160" w:line="278" w:lineRule="auto"/>
      </w:pPr>
      <w:r w:rsidRPr="00591607">
        <w:t>Make the imputation</w:t>
      </w:r>
    </w:p>
    <w:p w14:paraId="4FDD949D" w14:textId="338F8F4E" w:rsidR="00364C89" w:rsidRDefault="00364C89" w:rsidP="00364C89">
      <w:pPr>
        <w:pStyle w:val="Paragraphedeliste"/>
        <w:numPr>
          <w:ilvl w:val="2"/>
          <w:numId w:val="27"/>
        </w:numPr>
        <w:spacing w:after="160" w:line="278" w:lineRule="auto"/>
        <w:rPr>
          <w:b/>
          <w:bCs/>
        </w:rPr>
      </w:pPr>
      <w:r>
        <w:rPr>
          <w:b/>
          <w:bCs/>
        </w:rPr>
        <w:t>For Hospitalisation</w:t>
      </w:r>
    </w:p>
    <w:p w14:paraId="029B1C43" w14:textId="77777777" w:rsidR="00364C89" w:rsidRPr="00591607" w:rsidRDefault="00364C89" w:rsidP="00364C89">
      <w:pPr>
        <w:pStyle w:val="Paragraphedeliste"/>
        <w:numPr>
          <w:ilvl w:val="3"/>
          <w:numId w:val="27"/>
        </w:numPr>
        <w:spacing w:after="160" w:line="278" w:lineRule="auto"/>
      </w:pPr>
      <w:r w:rsidRPr="00591607">
        <w:t>Define the core predictors</w:t>
      </w:r>
    </w:p>
    <w:p w14:paraId="1397E5EC" w14:textId="77777777" w:rsidR="00364C89" w:rsidRPr="00591607" w:rsidRDefault="00364C89" w:rsidP="00364C89">
      <w:pPr>
        <w:pStyle w:val="Paragraphedeliste"/>
        <w:numPr>
          <w:ilvl w:val="3"/>
          <w:numId w:val="27"/>
        </w:numPr>
        <w:spacing w:after="160" w:line="278" w:lineRule="auto"/>
      </w:pPr>
      <w:r w:rsidRPr="00591607">
        <w:t>Define the auxiliary predictors</w:t>
      </w:r>
    </w:p>
    <w:p w14:paraId="00738805" w14:textId="3AB6FDDB" w:rsidR="00364C89" w:rsidRPr="00591607" w:rsidRDefault="00364C89" w:rsidP="00364C89">
      <w:pPr>
        <w:pStyle w:val="Paragraphedeliste"/>
        <w:numPr>
          <w:ilvl w:val="3"/>
          <w:numId w:val="27"/>
        </w:numPr>
        <w:spacing w:after="160" w:line="278" w:lineRule="auto"/>
      </w:pPr>
      <w:r w:rsidRPr="00591607">
        <w:t>Make the imputation</w:t>
      </w:r>
    </w:p>
    <w:p w14:paraId="600E6EF2" w14:textId="07669B56" w:rsidR="00034D1A" w:rsidRDefault="00034D1A" w:rsidP="002B772C">
      <w:pPr>
        <w:pStyle w:val="Paragraphedeliste"/>
        <w:numPr>
          <w:ilvl w:val="2"/>
          <w:numId w:val="27"/>
        </w:numPr>
        <w:spacing w:after="160" w:line="278" w:lineRule="auto"/>
        <w:rPr>
          <w:b/>
          <w:bCs/>
        </w:rPr>
      </w:pPr>
      <w:r>
        <w:rPr>
          <w:b/>
          <w:bCs/>
        </w:rPr>
        <w:t>For mOCS dose</w:t>
      </w:r>
    </w:p>
    <w:p w14:paraId="24C3304E" w14:textId="77777777" w:rsidR="00034D1A" w:rsidRPr="00591607" w:rsidRDefault="00034D1A" w:rsidP="002B772C">
      <w:pPr>
        <w:pStyle w:val="Paragraphedeliste"/>
        <w:numPr>
          <w:ilvl w:val="3"/>
          <w:numId w:val="27"/>
        </w:numPr>
        <w:spacing w:after="160" w:line="278" w:lineRule="auto"/>
      </w:pPr>
      <w:r w:rsidRPr="00591607">
        <w:t>Define the core predictors</w:t>
      </w:r>
    </w:p>
    <w:p w14:paraId="6F20D382" w14:textId="77777777" w:rsidR="00034D1A" w:rsidRPr="00591607" w:rsidRDefault="00034D1A" w:rsidP="002B772C">
      <w:pPr>
        <w:pStyle w:val="Paragraphedeliste"/>
        <w:numPr>
          <w:ilvl w:val="3"/>
          <w:numId w:val="27"/>
        </w:numPr>
        <w:spacing w:after="160" w:line="278" w:lineRule="auto"/>
      </w:pPr>
      <w:r w:rsidRPr="00591607">
        <w:t>Define the auxiliary predictors</w:t>
      </w:r>
    </w:p>
    <w:p w14:paraId="7E946EA2" w14:textId="33E82E65" w:rsidR="00034D1A" w:rsidRDefault="00034D1A" w:rsidP="002B772C">
      <w:pPr>
        <w:pStyle w:val="Paragraphedeliste"/>
        <w:numPr>
          <w:ilvl w:val="3"/>
          <w:numId w:val="27"/>
        </w:numPr>
        <w:spacing w:after="160" w:line="278" w:lineRule="auto"/>
      </w:pPr>
      <w:r w:rsidRPr="00591607">
        <w:t>Make the imputation</w:t>
      </w:r>
    </w:p>
    <w:p w14:paraId="483155FC" w14:textId="62D6AA49" w:rsidR="00F27056" w:rsidRDefault="00F27056" w:rsidP="00F27056">
      <w:pPr>
        <w:pStyle w:val="Paragraphedeliste"/>
        <w:numPr>
          <w:ilvl w:val="2"/>
          <w:numId w:val="27"/>
        </w:numPr>
        <w:spacing w:after="160" w:line="278" w:lineRule="auto"/>
        <w:rPr>
          <w:b/>
          <w:bCs/>
        </w:rPr>
      </w:pPr>
      <w:r>
        <w:rPr>
          <w:b/>
          <w:bCs/>
        </w:rPr>
        <w:t xml:space="preserve">For </w:t>
      </w:r>
      <w:r w:rsidR="00EE5786">
        <w:rPr>
          <w:b/>
          <w:bCs/>
        </w:rPr>
        <w:t>ICS</w:t>
      </w:r>
      <w:r>
        <w:rPr>
          <w:b/>
          <w:bCs/>
        </w:rPr>
        <w:t xml:space="preserve"> dose</w:t>
      </w:r>
    </w:p>
    <w:p w14:paraId="27BC7014" w14:textId="77777777" w:rsidR="00F27056" w:rsidRPr="00591607" w:rsidRDefault="00F27056" w:rsidP="00F27056">
      <w:pPr>
        <w:pStyle w:val="Paragraphedeliste"/>
        <w:numPr>
          <w:ilvl w:val="3"/>
          <w:numId w:val="27"/>
        </w:numPr>
        <w:spacing w:after="160" w:line="278" w:lineRule="auto"/>
      </w:pPr>
      <w:r w:rsidRPr="00591607">
        <w:t>Define the core predictors</w:t>
      </w:r>
    </w:p>
    <w:p w14:paraId="03246658" w14:textId="77777777" w:rsidR="00F27056" w:rsidRPr="00591607" w:rsidRDefault="00F27056" w:rsidP="00F27056">
      <w:pPr>
        <w:pStyle w:val="Paragraphedeliste"/>
        <w:numPr>
          <w:ilvl w:val="3"/>
          <w:numId w:val="27"/>
        </w:numPr>
        <w:spacing w:after="160" w:line="278" w:lineRule="auto"/>
      </w:pPr>
      <w:r w:rsidRPr="00591607">
        <w:t>Define the auxiliary predictors</w:t>
      </w:r>
    </w:p>
    <w:p w14:paraId="0B2C93DE" w14:textId="001DEC2A" w:rsidR="00F27056" w:rsidRDefault="00F27056" w:rsidP="00F27056">
      <w:pPr>
        <w:pStyle w:val="Paragraphedeliste"/>
        <w:numPr>
          <w:ilvl w:val="3"/>
          <w:numId w:val="27"/>
        </w:numPr>
        <w:spacing w:after="160" w:line="278" w:lineRule="auto"/>
      </w:pPr>
      <w:r w:rsidRPr="00591607">
        <w:t>Make the imputation</w:t>
      </w:r>
    </w:p>
    <w:p w14:paraId="59CDE225" w14:textId="4B23ED6B" w:rsidR="00EE5786" w:rsidRDefault="00EE5786" w:rsidP="00EE5786">
      <w:pPr>
        <w:pStyle w:val="Paragraphedeliste"/>
        <w:numPr>
          <w:ilvl w:val="2"/>
          <w:numId w:val="27"/>
        </w:numPr>
        <w:spacing w:after="160" w:line="278" w:lineRule="auto"/>
        <w:rPr>
          <w:b/>
          <w:bCs/>
        </w:rPr>
      </w:pPr>
      <w:r>
        <w:rPr>
          <w:b/>
          <w:bCs/>
        </w:rPr>
        <w:t>For Pack-year</w:t>
      </w:r>
    </w:p>
    <w:p w14:paraId="4A698593" w14:textId="77777777" w:rsidR="00EE5786" w:rsidRPr="00591607" w:rsidRDefault="00EE5786" w:rsidP="00EE5786">
      <w:pPr>
        <w:pStyle w:val="Paragraphedeliste"/>
        <w:numPr>
          <w:ilvl w:val="3"/>
          <w:numId w:val="27"/>
        </w:numPr>
        <w:spacing w:after="160" w:line="278" w:lineRule="auto"/>
      </w:pPr>
      <w:r w:rsidRPr="00591607">
        <w:lastRenderedPageBreak/>
        <w:t>Define the core predictors</w:t>
      </w:r>
    </w:p>
    <w:p w14:paraId="4D3633F7" w14:textId="77777777" w:rsidR="00EE5786" w:rsidRPr="00591607" w:rsidRDefault="00EE5786" w:rsidP="00EE5786">
      <w:pPr>
        <w:pStyle w:val="Paragraphedeliste"/>
        <w:numPr>
          <w:ilvl w:val="3"/>
          <w:numId w:val="27"/>
        </w:numPr>
        <w:spacing w:after="160" w:line="278" w:lineRule="auto"/>
      </w:pPr>
      <w:r w:rsidRPr="00591607">
        <w:t>Define the auxiliary predictors</w:t>
      </w:r>
    </w:p>
    <w:p w14:paraId="4C14ECD1" w14:textId="36057302" w:rsidR="00EE5786" w:rsidRPr="00591607" w:rsidRDefault="00EE5786" w:rsidP="00EE5786">
      <w:pPr>
        <w:pStyle w:val="Paragraphedeliste"/>
        <w:numPr>
          <w:ilvl w:val="3"/>
          <w:numId w:val="27"/>
        </w:numPr>
        <w:spacing w:after="160" w:line="278" w:lineRule="auto"/>
      </w:pPr>
      <w:r w:rsidRPr="00591607">
        <w:t>Make the imputation</w:t>
      </w:r>
    </w:p>
    <w:p w14:paraId="2EF62228" w14:textId="666507F4" w:rsidR="00D63A47" w:rsidRPr="004E126E" w:rsidRDefault="00D63A47" w:rsidP="002B772C">
      <w:pPr>
        <w:pStyle w:val="Paragraphedeliste"/>
        <w:numPr>
          <w:ilvl w:val="1"/>
          <w:numId w:val="27"/>
        </w:numPr>
        <w:spacing w:after="160" w:line="278" w:lineRule="auto"/>
        <w:rPr>
          <w:b/>
          <w:bCs/>
        </w:rPr>
      </w:pPr>
      <w:r>
        <w:rPr>
          <w:b/>
          <w:bCs/>
        </w:rPr>
        <w:t>Add imputation method</w:t>
      </w:r>
      <w:r w:rsidR="002446EC">
        <w:rPr>
          <w:b/>
          <w:bCs/>
        </w:rPr>
        <w:t xml:space="preserve"> flag for the differents methods for each subjects</w:t>
      </w:r>
    </w:p>
    <w:p w14:paraId="1B656C60" w14:textId="282F7090" w:rsidR="00D65E3B" w:rsidRDefault="00D11B62" w:rsidP="002B772C">
      <w:pPr>
        <w:pStyle w:val="Paragraphedeliste"/>
        <w:numPr>
          <w:ilvl w:val="1"/>
          <w:numId w:val="27"/>
        </w:numPr>
        <w:spacing w:after="160" w:line="278" w:lineRule="auto"/>
        <w:rPr>
          <w:b/>
          <w:bCs/>
        </w:rPr>
      </w:pPr>
      <w:r w:rsidRPr="00D11B62">
        <w:rPr>
          <w:b/>
          <w:bCs/>
        </w:rPr>
        <w:t>Creation of mOCS_dose_supraphysiologic</w:t>
      </w:r>
    </w:p>
    <w:p w14:paraId="3DAE2BCF" w14:textId="48D30981" w:rsidR="005C1B18" w:rsidRDefault="0088316A" w:rsidP="002B772C">
      <w:pPr>
        <w:pStyle w:val="Paragraphedeliste"/>
        <w:numPr>
          <w:ilvl w:val="0"/>
          <w:numId w:val="27"/>
        </w:numPr>
        <w:spacing w:after="160" w:line="278" w:lineRule="auto"/>
        <w:rPr>
          <w:b/>
          <w:bCs/>
        </w:rPr>
      </w:pPr>
      <w:r>
        <w:rPr>
          <w:b/>
          <w:bCs/>
        </w:rPr>
        <w:t>Vi</w:t>
      </w:r>
      <w:r w:rsidR="009F7030">
        <w:rPr>
          <w:b/>
          <w:bCs/>
        </w:rPr>
        <w:t>s</w:t>
      </w:r>
      <w:r>
        <w:rPr>
          <w:b/>
          <w:bCs/>
        </w:rPr>
        <w:t>ualization of data</w:t>
      </w:r>
      <w:r w:rsidR="00C320B0">
        <w:rPr>
          <w:b/>
          <w:bCs/>
        </w:rPr>
        <w:t xml:space="preserve"> singly imputed</w:t>
      </w:r>
    </w:p>
    <w:p w14:paraId="03CE0624" w14:textId="6A5CCFA3" w:rsidR="005A6DE5" w:rsidRDefault="005A6DE5" w:rsidP="002B772C">
      <w:pPr>
        <w:pStyle w:val="Paragraphedeliste"/>
        <w:numPr>
          <w:ilvl w:val="1"/>
          <w:numId w:val="27"/>
        </w:numPr>
        <w:spacing w:after="160" w:line="278" w:lineRule="auto"/>
        <w:rPr>
          <w:b/>
          <w:bCs/>
        </w:rPr>
      </w:pPr>
      <w:r w:rsidRPr="005A6DE5">
        <w:rPr>
          <w:b/>
          <w:bCs/>
        </w:rPr>
        <w:t>Identify method</w:t>
      </w:r>
      <w:r>
        <w:rPr>
          <w:b/>
          <w:bCs/>
        </w:rPr>
        <w:t xml:space="preserve"> of imputation</w:t>
      </w:r>
      <w:r w:rsidRPr="005A6DE5">
        <w:rPr>
          <w:b/>
          <w:bCs/>
        </w:rPr>
        <w:t xml:space="preserve"> flags</w:t>
      </w:r>
    </w:p>
    <w:p w14:paraId="4B2A96DE" w14:textId="77777777" w:rsidR="003039D8" w:rsidRDefault="003039D8" w:rsidP="002B772C">
      <w:pPr>
        <w:pStyle w:val="Paragraphedeliste"/>
        <w:numPr>
          <w:ilvl w:val="1"/>
          <w:numId w:val="27"/>
        </w:numPr>
        <w:spacing w:after="160" w:line="278" w:lineRule="auto"/>
        <w:rPr>
          <w:b/>
          <w:bCs/>
        </w:rPr>
      </w:pPr>
      <w:r w:rsidRPr="003039D8">
        <w:rPr>
          <w:b/>
          <w:bCs/>
        </w:rPr>
        <w:t>Boxplot/violin plot</w:t>
      </w:r>
    </w:p>
    <w:p w14:paraId="10EDC972" w14:textId="34520F88" w:rsidR="00DA12C3" w:rsidRPr="00855FA2" w:rsidRDefault="00DA12C3" w:rsidP="002B772C">
      <w:pPr>
        <w:pStyle w:val="Paragraphedeliste"/>
        <w:numPr>
          <w:ilvl w:val="2"/>
          <w:numId w:val="27"/>
        </w:numPr>
        <w:spacing w:after="160" w:line="278" w:lineRule="auto"/>
      </w:pPr>
      <w:r w:rsidRPr="00855FA2">
        <w:t>Creation of the boxplot function</w:t>
      </w:r>
      <w:r w:rsidR="00B43EA8" w:rsidRPr="00855FA2">
        <w:t xml:space="preserve"> (which generate boxplot or violin plot)</w:t>
      </w:r>
    </w:p>
    <w:p w14:paraId="4E37BAA1" w14:textId="1DF0A9E1" w:rsidR="00944299" w:rsidRPr="00855FA2" w:rsidRDefault="00A1046B" w:rsidP="002B772C">
      <w:pPr>
        <w:pStyle w:val="Paragraphedeliste"/>
        <w:numPr>
          <w:ilvl w:val="2"/>
          <w:numId w:val="27"/>
        </w:numPr>
        <w:spacing w:after="160" w:line="278" w:lineRule="auto"/>
      </w:pPr>
      <w:r w:rsidRPr="00855FA2">
        <w:t>Creation of the Shared constants for fill legend labels</w:t>
      </w:r>
    </w:p>
    <w:p w14:paraId="246B2135" w14:textId="364A7CDC" w:rsidR="00A1046B" w:rsidRPr="00855FA2" w:rsidRDefault="009259A7" w:rsidP="002B772C">
      <w:pPr>
        <w:pStyle w:val="Paragraphedeliste"/>
        <w:numPr>
          <w:ilvl w:val="2"/>
          <w:numId w:val="27"/>
        </w:numPr>
        <w:spacing w:after="160" w:line="278" w:lineRule="auto"/>
      </w:pPr>
      <w:r w:rsidRPr="00855FA2">
        <w:t>Age : Boxplot</w:t>
      </w:r>
    </w:p>
    <w:p w14:paraId="22617C64" w14:textId="49E8FBF8" w:rsidR="00DA12C3" w:rsidRPr="00855FA2" w:rsidRDefault="00781C80" w:rsidP="002B772C">
      <w:pPr>
        <w:pStyle w:val="Paragraphedeliste"/>
        <w:numPr>
          <w:ilvl w:val="2"/>
          <w:numId w:val="27"/>
        </w:numPr>
        <w:spacing w:after="160" w:line="278" w:lineRule="auto"/>
      </w:pPr>
      <w:r w:rsidRPr="00855FA2">
        <w:t>BMI : Boxplot</w:t>
      </w:r>
    </w:p>
    <w:p w14:paraId="3540C10F" w14:textId="2A58FD59" w:rsidR="00781C80" w:rsidRPr="00855FA2" w:rsidRDefault="00F56118" w:rsidP="002B772C">
      <w:pPr>
        <w:pStyle w:val="Paragraphedeliste"/>
        <w:numPr>
          <w:ilvl w:val="2"/>
          <w:numId w:val="27"/>
        </w:numPr>
        <w:spacing w:after="160" w:line="278" w:lineRule="auto"/>
      </w:pPr>
      <w:r w:rsidRPr="00855FA2">
        <w:t>Attack: Violin plot</w:t>
      </w:r>
    </w:p>
    <w:p w14:paraId="0BDA449C" w14:textId="58DEDCA5" w:rsidR="00F56118" w:rsidRDefault="00F56118" w:rsidP="002B772C">
      <w:pPr>
        <w:pStyle w:val="Paragraphedeliste"/>
        <w:numPr>
          <w:ilvl w:val="2"/>
          <w:numId w:val="27"/>
        </w:numPr>
        <w:spacing w:after="160" w:line="278" w:lineRule="auto"/>
      </w:pPr>
      <w:r w:rsidRPr="00855FA2">
        <w:t>mOCS dose: Violin plot</w:t>
      </w:r>
    </w:p>
    <w:p w14:paraId="404EE479" w14:textId="0DEBE5E6" w:rsidR="000D6CC0" w:rsidRPr="00855FA2" w:rsidRDefault="000D6CC0" w:rsidP="002B772C">
      <w:pPr>
        <w:pStyle w:val="Paragraphedeliste"/>
        <w:numPr>
          <w:ilvl w:val="2"/>
          <w:numId w:val="27"/>
        </w:numPr>
        <w:spacing w:after="160" w:line="278" w:lineRule="auto"/>
      </w:pPr>
      <w:r>
        <w:t xml:space="preserve">ICS dose : Violin </w:t>
      </w:r>
      <w:r w:rsidR="003E5407">
        <w:t>plot</w:t>
      </w:r>
    </w:p>
    <w:p w14:paraId="0106C4D4" w14:textId="76716396" w:rsidR="00F56118" w:rsidRPr="00855FA2" w:rsidRDefault="0008247F" w:rsidP="002B772C">
      <w:pPr>
        <w:pStyle w:val="Paragraphedeliste"/>
        <w:numPr>
          <w:ilvl w:val="2"/>
          <w:numId w:val="27"/>
        </w:numPr>
        <w:spacing w:after="160" w:line="278" w:lineRule="auto"/>
      </w:pPr>
      <w:r w:rsidRPr="00855FA2">
        <w:t>Creation of the multipanel plot (Box/violin plot)</w:t>
      </w:r>
    </w:p>
    <w:p w14:paraId="427531F5" w14:textId="03DAC98C" w:rsidR="001D1361" w:rsidRPr="00855FA2" w:rsidRDefault="001D1361" w:rsidP="002B772C">
      <w:pPr>
        <w:pStyle w:val="Paragraphedeliste"/>
        <w:numPr>
          <w:ilvl w:val="3"/>
          <w:numId w:val="27"/>
        </w:numPr>
        <w:spacing w:after="160" w:line="278" w:lineRule="auto"/>
      </w:pPr>
      <w:r w:rsidRPr="00855FA2">
        <w:t>Creation the multipanel plot</w:t>
      </w:r>
    </w:p>
    <w:p w14:paraId="7BA14D0A" w14:textId="1D6A5B2F" w:rsidR="001D1361" w:rsidRPr="00855FA2" w:rsidRDefault="001D1361" w:rsidP="002B772C">
      <w:pPr>
        <w:pStyle w:val="Paragraphedeliste"/>
        <w:numPr>
          <w:ilvl w:val="3"/>
          <w:numId w:val="27"/>
        </w:numPr>
        <w:spacing w:after="160" w:line="278" w:lineRule="auto"/>
      </w:pPr>
      <w:r w:rsidRPr="00855FA2">
        <w:t>Saving the multipanel plot</w:t>
      </w:r>
    </w:p>
    <w:p w14:paraId="15DCF1BD" w14:textId="0461058D" w:rsidR="00DC0F0A" w:rsidRDefault="00DC0F0A" w:rsidP="00DC0F0A">
      <w:pPr>
        <w:pStyle w:val="Paragraphedeliste"/>
        <w:numPr>
          <w:ilvl w:val="0"/>
          <w:numId w:val="27"/>
        </w:numPr>
        <w:spacing w:after="160" w:line="278" w:lineRule="auto"/>
        <w:rPr>
          <w:b/>
          <w:bCs/>
        </w:rPr>
      </w:pPr>
      <w:r>
        <w:rPr>
          <w:b/>
          <w:bCs/>
        </w:rPr>
        <w:t>Creating of the dataframe after this section for the imputation in next section</w:t>
      </w:r>
    </w:p>
    <w:p w14:paraId="4C95751F" w14:textId="77777777" w:rsidR="00DC0F0A" w:rsidRPr="00DC0F0A" w:rsidRDefault="00DC0F0A" w:rsidP="00DC0F0A">
      <w:pPr>
        <w:pStyle w:val="Paragraphedeliste"/>
        <w:spacing w:after="160" w:line="278" w:lineRule="auto"/>
        <w:ind w:left="360"/>
        <w:rPr>
          <w:b/>
          <w:bCs/>
        </w:rPr>
      </w:pPr>
    </w:p>
    <w:p w14:paraId="7049FDA3" w14:textId="5E1C7904" w:rsidR="008B2770" w:rsidRPr="000069A7" w:rsidRDefault="008B2770" w:rsidP="007C5F1C">
      <w:pPr>
        <w:spacing w:line="360" w:lineRule="auto"/>
      </w:pPr>
    </w:p>
    <w:p w14:paraId="7AD18DE2" w14:textId="77777777" w:rsidR="00A25798" w:rsidRDefault="00A25798" w:rsidP="00982BD6">
      <w:pPr>
        <w:spacing w:line="360" w:lineRule="auto"/>
      </w:pPr>
      <w:r>
        <w:br w:type="page"/>
      </w:r>
    </w:p>
    <w:p w14:paraId="07994919" w14:textId="1B7EFC23" w:rsidR="00B54238" w:rsidRDefault="00B54238" w:rsidP="00A25798">
      <w:pPr>
        <w:pStyle w:val="Titre1"/>
      </w:pPr>
      <w:bookmarkStart w:id="4" w:name="_Toc228286974"/>
      <w:r>
        <w:lastRenderedPageBreak/>
        <w:t>PART C : Pattern of missingness</w:t>
      </w:r>
      <w:bookmarkEnd w:id="4"/>
    </w:p>
    <w:p w14:paraId="0C482802" w14:textId="0A4D93E6" w:rsidR="00FF6D6F" w:rsidRPr="00FF6D6F" w:rsidRDefault="00FF6D6F" w:rsidP="00FF6D6F">
      <w:pPr>
        <w:spacing w:after="240" w:line="360" w:lineRule="auto"/>
        <w:jc w:val="both"/>
      </w:pPr>
      <w:r w:rsidRPr="00FF6D6F">
        <w:t>This section characterizes the structure of missing data in the dataset before proceeding to full multiple imputation. It generates heatmaps showing the percentage of missingness per variable across trials, and a missingness decomposition plot that distinguishes systematic missingness (a variable absent for an entire trial) from sporadic missingness (randomly absent across individual subjects).</w:t>
      </w:r>
    </w:p>
    <w:p w14:paraId="47339BAF" w14:textId="77777777" w:rsidR="00FF6D6F" w:rsidRPr="00FF6D6F" w:rsidRDefault="00FF6D6F" w:rsidP="00FF6D6F">
      <w:pPr>
        <w:spacing w:after="240" w:line="360" w:lineRule="auto"/>
        <w:jc w:val="both"/>
      </w:pPr>
      <w:r w:rsidRPr="00FF6D6F">
        <w:t>Based on this analysis, all variables to be imputed are identified and classified as continuous, categorical, or count variables. Intermediate working variables are then removed, and imputed variables are renamed to their final analytical names.</w:t>
      </w:r>
    </w:p>
    <w:p w14:paraId="0E0A0941" w14:textId="0FE1EDC9" w:rsidR="00461304" w:rsidRDefault="00FF6D6F" w:rsidP="0016218A">
      <w:pPr>
        <w:spacing w:after="240" w:line="360" w:lineRule="auto"/>
        <w:jc w:val="both"/>
      </w:pPr>
      <w:r w:rsidRPr="00FF6D6F">
        <w:t>The finalized and cleaned dataset is then exported, ready for the multiple imputation stage.</w:t>
      </w:r>
    </w:p>
    <w:p w14:paraId="03B290A9" w14:textId="79ED82B4" w:rsidR="00B54238" w:rsidRPr="0016218A" w:rsidRDefault="0016218A" w:rsidP="0016218A">
      <w:pPr>
        <w:spacing w:after="240" w:line="360" w:lineRule="auto"/>
        <w:jc w:val="both"/>
        <w:rPr>
          <w:b/>
          <w:bCs/>
        </w:rPr>
      </w:pPr>
      <w:r w:rsidRPr="00461304">
        <w:rPr>
          <w:u w:val="single"/>
        </w:rPr>
        <w:t>R script</w:t>
      </w:r>
      <w:r>
        <w:t xml:space="preserve">: </w:t>
      </w:r>
      <w:r w:rsidR="00C86B2A" w:rsidRPr="00C86B2A">
        <w:rPr>
          <w:b/>
          <w:bCs/>
        </w:rPr>
        <w:t>ORACLE2_</w:t>
      </w:r>
      <w:r w:rsidRPr="004F07AA">
        <w:rPr>
          <w:b/>
          <w:bCs/>
        </w:rPr>
        <w:t>Imputation_</w:t>
      </w:r>
      <w:r w:rsidR="00C86B2A" w:rsidRPr="00C86B2A">
        <w:rPr>
          <w:b/>
          <w:bCs/>
        </w:rPr>
        <w:t>part</w:t>
      </w:r>
      <w:r w:rsidRPr="004F07AA">
        <w:rPr>
          <w:b/>
          <w:bCs/>
        </w:rPr>
        <w:t>_</w:t>
      </w:r>
      <w:r>
        <w:rPr>
          <w:b/>
          <w:bCs/>
        </w:rPr>
        <w:t>C</w:t>
      </w:r>
      <w:r w:rsidR="00C86B2A" w:rsidRPr="00C86B2A">
        <w:rPr>
          <w:b/>
          <w:bCs/>
        </w:rPr>
        <w:t>_Missingness_Pattern</w:t>
      </w:r>
      <w:r>
        <w:rPr>
          <w:b/>
          <w:bCs/>
        </w:rPr>
        <w:t>.R</w:t>
      </w:r>
    </w:p>
    <w:p w14:paraId="0614EB9F" w14:textId="77777777" w:rsidR="0016218A" w:rsidRPr="00FE6B93" w:rsidRDefault="0016218A" w:rsidP="0016218A">
      <w:pPr>
        <w:pStyle w:val="Paragraphedeliste"/>
        <w:numPr>
          <w:ilvl w:val="0"/>
          <w:numId w:val="28"/>
        </w:numPr>
        <w:spacing w:after="160" w:line="278" w:lineRule="auto"/>
        <w:rPr>
          <w:b/>
          <w:bCs/>
        </w:rPr>
      </w:pPr>
      <w:r>
        <w:rPr>
          <w:b/>
          <w:bCs/>
        </w:rPr>
        <w:t>Defining user settings and path</w:t>
      </w:r>
    </w:p>
    <w:p w14:paraId="6B9FDAD9" w14:textId="77777777" w:rsidR="0016218A" w:rsidRDefault="0016218A" w:rsidP="0016218A">
      <w:pPr>
        <w:pStyle w:val="Paragraphedeliste"/>
        <w:numPr>
          <w:ilvl w:val="0"/>
          <w:numId w:val="28"/>
        </w:numPr>
        <w:spacing w:after="160" w:line="278" w:lineRule="auto"/>
        <w:rPr>
          <w:b/>
          <w:bCs/>
        </w:rPr>
      </w:pPr>
      <w:r>
        <w:rPr>
          <w:b/>
          <w:bCs/>
        </w:rPr>
        <w:t>Data Importation</w:t>
      </w:r>
    </w:p>
    <w:p w14:paraId="6E9B977D" w14:textId="77777777" w:rsidR="0016218A" w:rsidRPr="00855FA2" w:rsidRDefault="0016218A" w:rsidP="0016218A">
      <w:pPr>
        <w:pStyle w:val="Paragraphedeliste"/>
        <w:numPr>
          <w:ilvl w:val="1"/>
          <w:numId w:val="28"/>
        </w:numPr>
        <w:spacing w:after="160" w:line="278" w:lineRule="auto"/>
      </w:pPr>
      <w:r w:rsidRPr="00855FA2">
        <w:t>Creation of a function to Safe load .RData</w:t>
      </w:r>
    </w:p>
    <w:p w14:paraId="620F7C63" w14:textId="77777777" w:rsidR="0016218A" w:rsidRPr="00855FA2" w:rsidRDefault="0016218A" w:rsidP="0016218A">
      <w:pPr>
        <w:pStyle w:val="Paragraphedeliste"/>
        <w:numPr>
          <w:ilvl w:val="1"/>
          <w:numId w:val="28"/>
        </w:numPr>
        <w:spacing w:after="160" w:line="278" w:lineRule="auto"/>
      </w:pPr>
      <w:r w:rsidRPr="00855FA2">
        <w:t>Importation of data</w:t>
      </w:r>
    </w:p>
    <w:p w14:paraId="14DDBE60" w14:textId="77777777" w:rsidR="00797862" w:rsidRDefault="00797862" w:rsidP="00656BD0">
      <w:pPr>
        <w:pStyle w:val="Paragraphedeliste"/>
        <w:numPr>
          <w:ilvl w:val="0"/>
          <w:numId w:val="28"/>
        </w:numPr>
        <w:spacing w:after="160" w:line="278" w:lineRule="auto"/>
        <w:rPr>
          <w:b/>
          <w:bCs/>
        </w:rPr>
      </w:pPr>
      <w:r w:rsidRPr="00A42AB6">
        <w:rPr>
          <w:b/>
          <w:bCs/>
        </w:rPr>
        <w:t>Heatmap: % missing according to trials</w:t>
      </w:r>
    </w:p>
    <w:p w14:paraId="19DD23D9" w14:textId="77777777" w:rsidR="00797862" w:rsidRPr="00855FA2" w:rsidRDefault="00797862" w:rsidP="00656BD0">
      <w:pPr>
        <w:pStyle w:val="Paragraphedeliste"/>
        <w:numPr>
          <w:ilvl w:val="1"/>
          <w:numId w:val="28"/>
        </w:numPr>
        <w:spacing w:after="160" w:line="278" w:lineRule="auto"/>
      </w:pPr>
      <w:r w:rsidRPr="00855FA2">
        <w:t>Creation of the function to create heatmap for missingness across trials</w:t>
      </w:r>
    </w:p>
    <w:p w14:paraId="53B4ED6F" w14:textId="77777777" w:rsidR="00797862" w:rsidRPr="00855FA2" w:rsidRDefault="00797862" w:rsidP="00656BD0">
      <w:pPr>
        <w:pStyle w:val="Paragraphedeliste"/>
        <w:numPr>
          <w:ilvl w:val="1"/>
          <w:numId w:val="28"/>
        </w:numPr>
        <w:spacing w:after="160" w:line="278" w:lineRule="auto"/>
      </w:pPr>
      <w:r w:rsidRPr="00855FA2">
        <w:t>Identify the variables to include in the heatmap</w:t>
      </w:r>
    </w:p>
    <w:p w14:paraId="5F059E9A" w14:textId="77777777" w:rsidR="00797862" w:rsidRPr="00855FA2" w:rsidRDefault="00797862" w:rsidP="00656BD0">
      <w:pPr>
        <w:pStyle w:val="Paragraphedeliste"/>
        <w:numPr>
          <w:ilvl w:val="1"/>
          <w:numId w:val="28"/>
        </w:numPr>
        <w:spacing w:after="160" w:line="278" w:lineRule="auto"/>
      </w:pPr>
      <w:r w:rsidRPr="00855FA2">
        <w:t>Identify the pretty label for each variable</w:t>
      </w:r>
    </w:p>
    <w:p w14:paraId="75A26DA2" w14:textId="77777777" w:rsidR="00797862" w:rsidRPr="00855FA2" w:rsidRDefault="00797862" w:rsidP="00656BD0">
      <w:pPr>
        <w:pStyle w:val="Paragraphedeliste"/>
        <w:numPr>
          <w:ilvl w:val="1"/>
          <w:numId w:val="28"/>
        </w:numPr>
        <w:spacing w:after="160" w:line="278" w:lineRule="auto"/>
      </w:pPr>
      <w:r w:rsidRPr="00855FA2">
        <w:t>Creation of the heatmap</w:t>
      </w:r>
    </w:p>
    <w:p w14:paraId="7354CB12" w14:textId="77777777" w:rsidR="00797862" w:rsidRPr="00855FA2" w:rsidRDefault="00797862" w:rsidP="00656BD0">
      <w:pPr>
        <w:pStyle w:val="Paragraphedeliste"/>
        <w:numPr>
          <w:ilvl w:val="1"/>
          <w:numId w:val="28"/>
        </w:numPr>
        <w:spacing w:after="160" w:line="278" w:lineRule="auto"/>
      </w:pPr>
      <w:r w:rsidRPr="00855FA2">
        <w:t>Saving the heatmap</w:t>
      </w:r>
    </w:p>
    <w:p w14:paraId="16FF6F0C" w14:textId="77777777" w:rsidR="00797862" w:rsidRDefault="00797862" w:rsidP="00656BD0">
      <w:pPr>
        <w:pStyle w:val="Paragraphedeliste"/>
        <w:numPr>
          <w:ilvl w:val="0"/>
          <w:numId w:val="28"/>
        </w:numPr>
        <w:spacing w:after="160" w:line="278" w:lineRule="auto"/>
        <w:rPr>
          <w:b/>
          <w:bCs/>
        </w:rPr>
      </w:pPr>
      <w:r w:rsidRPr="0054704D">
        <w:rPr>
          <w:b/>
          <w:bCs/>
        </w:rPr>
        <w:t>Missingness decomposition plot (systematic vs sporadic)</w:t>
      </w:r>
    </w:p>
    <w:p w14:paraId="6053DC6D" w14:textId="77777777" w:rsidR="00797862" w:rsidRPr="00855FA2" w:rsidRDefault="00797862" w:rsidP="00656BD0">
      <w:pPr>
        <w:pStyle w:val="Paragraphedeliste"/>
        <w:numPr>
          <w:ilvl w:val="1"/>
          <w:numId w:val="28"/>
        </w:numPr>
        <w:spacing w:after="160" w:line="278" w:lineRule="auto"/>
      </w:pPr>
      <w:r w:rsidRPr="00855FA2">
        <w:t>Creating the plot</w:t>
      </w:r>
    </w:p>
    <w:p w14:paraId="0C3C1CDD" w14:textId="77777777" w:rsidR="00797862" w:rsidRPr="00855FA2" w:rsidRDefault="00797862" w:rsidP="00656BD0">
      <w:pPr>
        <w:pStyle w:val="Paragraphedeliste"/>
        <w:numPr>
          <w:ilvl w:val="1"/>
          <w:numId w:val="28"/>
        </w:numPr>
        <w:spacing w:after="160" w:line="278" w:lineRule="auto"/>
      </w:pPr>
      <w:r w:rsidRPr="00855FA2">
        <w:t>Saving the plot</w:t>
      </w:r>
    </w:p>
    <w:p w14:paraId="792C06E6" w14:textId="77777777" w:rsidR="00797862" w:rsidRDefault="00797862" w:rsidP="00656BD0">
      <w:pPr>
        <w:pStyle w:val="Paragraphedeliste"/>
        <w:numPr>
          <w:ilvl w:val="0"/>
          <w:numId w:val="28"/>
        </w:numPr>
        <w:spacing w:after="160" w:line="278" w:lineRule="auto"/>
        <w:rPr>
          <w:b/>
          <w:bCs/>
        </w:rPr>
      </w:pPr>
      <w:r>
        <w:rPr>
          <w:b/>
          <w:bCs/>
        </w:rPr>
        <w:t>Multipanel plot : Heatmap + Missingess decomposition</w:t>
      </w:r>
    </w:p>
    <w:p w14:paraId="2911A3BC" w14:textId="77777777" w:rsidR="00797862" w:rsidRPr="00855FA2" w:rsidRDefault="00797862" w:rsidP="00656BD0">
      <w:pPr>
        <w:pStyle w:val="Paragraphedeliste"/>
        <w:numPr>
          <w:ilvl w:val="1"/>
          <w:numId w:val="28"/>
        </w:numPr>
        <w:spacing w:after="160" w:line="278" w:lineRule="auto"/>
      </w:pPr>
      <w:r w:rsidRPr="00855FA2">
        <w:t>Creating the plot</w:t>
      </w:r>
    </w:p>
    <w:p w14:paraId="24C338A4" w14:textId="77777777" w:rsidR="00797862" w:rsidRPr="00855FA2" w:rsidRDefault="00797862" w:rsidP="00656BD0">
      <w:pPr>
        <w:pStyle w:val="Paragraphedeliste"/>
        <w:numPr>
          <w:ilvl w:val="1"/>
          <w:numId w:val="28"/>
        </w:numPr>
        <w:spacing w:after="160" w:line="278" w:lineRule="auto"/>
      </w:pPr>
      <w:r w:rsidRPr="00855FA2">
        <w:t>Saving the plot</w:t>
      </w:r>
    </w:p>
    <w:p w14:paraId="7060C125" w14:textId="77777777" w:rsidR="00797862" w:rsidRDefault="00797862" w:rsidP="00797862">
      <w:pPr>
        <w:pStyle w:val="Paragraphedeliste"/>
        <w:numPr>
          <w:ilvl w:val="0"/>
          <w:numId w:val="28"/>
        </w:numPr>
        <w:spacing w:after="160" w:line="278" w:lineRule="auto"/>
        <w:rPr>
          <w:b/>
          <w:bCs/>
        </w:rPr>
      </w:pPr>
      <w:r>
        <w:rPr>
          <w:b/>
          <w:bCs/>
        </w:rPr>
        <w:t>Creating of the dataframe after this section for the imputation in next section</w:t>
      </w:r>
    </w:p>
    <w:p w14:paraId="4ADE92EA" w14:textId="77777777" w:rsidR="00797862" w:rsidRDefault="00797862" w:rsidP="00797862">
      <w:pPr>
        <w:pStyle w:val="Paragraphedeliste"/>
        <w:numPr>
          <w:ilvl w:val="1"/>
          <w:numId w:val="28"/>
        </w:numPr>
        <w:spacing w:after="160" w:line="278" w:lineRule="auto"/>
        <w:rPr>
          <w:b/>
          <w:bCs/>
        </w:rPr>
      </w:pPr>
      <w:r w:rsidRPr="004524FB">
        <w:rPr>
          <w:b/>
          <w:bCs/>
        </w:rPr>
        <w:t>Identifications the variables to impute</w:t>
      </w:r>
    </w:p>
    <w:p w14:paraId="57B6F931" w14:textId="77777777" w:rsidR="00797862" w:rsidRPr="00855FA2" w:rsidRDefault="00797862" w:rsidP="00797862">
      <w:pPr>
        <w:pStyle w:val="Paragraphedeliste"/>
        <w:numPr>
          <w:ilvl w:val="2"/>
          <w:numId w:val="28"/>
        </w:numPr>
        <w:spacing w:after="160" w:line="278" w:lineRule="auto"/>
      </w:pPr>
      <w:r w:rsidRPr="00855FA2">
        <w:t>Continuous variables</w:t>
      </w:r>
    </w:p>
    <w:p w14:paraId="2182B301" w14:textId="77777777" w:rsidR="00797862" w:rsidRPr="00855FA2" w:rsidRDefault="00797862" w:rsidP="00797862">
      <w:pPr>
        <w:pStyle w:val="Paragraphedeliste"/>
        <w:numPr>
          <w:ilvl w:val="2"/>
          <w:numId w:val="28"/>
        </w:numPr>
        <w:spacing w:after="160" w:line="278" w:lineRule="auto"/>
      </w:pPr>
      <w:r w:rsidRPr="00855FA2">
        <w:t>Categorical variables</w:t>
      </w:r>
    </w:p>
    <w:p w14:paraId="2E19FDEA" w14:textId="77777777" w:rsidR="00797862" w:rsidRPr="00855FA2" w:rsidRDefault="00797862" w:rsidP="00797862">
      <w:pPr>
        <w:pStyle w:val="Paragraphedeliste"/>
        <w:numPr>
          <w:ilvl w:val="2"/>
          <w:numId w:val="28"/>
        </w:numPr>
        <w:spacing w:after="160" w:line="278" w:lineRule="auto"/>
      </w:pPr>
      <w:r w:rsidRPr="00855FA2">
        <w:t>Count variables</w:t>
      </w:r>
    </w:p>
    <w:p w14:paraId="362EB79A" w14:textId="77777777" w:rsidR="00797862" w:rsidRPr="00855FA2" w:rsidRDefault="00797862" w:rsidP="00797862">
      <w:pPr>
        <w:pStyle w:val="Paragraphedeliste"/>
        <w:numPr>
          <w:ilvl w:val="2"/>
          <w:numId w:val="28"/>
        </w:numPr>
        <w:spacing w:after="160" w:line="278" w:lineRule="auto"/>
      </w:pPr>
      <w:r w:rsidRPr="00855FA2">
        <w:t>Safety/filtering step to make variable lists only contain variables that actually exist the dataset</w:t>
      </w:r>
    </w:p>
    <w:p w14:paraId="39464E43" w14:textId="77777777" w:rsidR="00797862" w:rsidRDefault="00797862" w:rsidP="00797862">
      <w:pPr>
        <w:pStyle w:val="Paragraphedeliste"/>
        <w:numPr>
          <w:ilvl w:val="1"/>
          <w:numId w:val="28"/>
        </w:numPr>
        <w:spacing w:after="160" w:line="278" w:lineRule="auto"/>
        <w:rPr>
          <w:b/>
          <w:bCs/>
        </w:rPr>
      </w:pPr>
      <w:r w:rsidRPr="00223B08">
        <w:rPr>
          <w:b/>
          <w:bCs/>
        </w:rPr>
        <w:t>Remove the variables that are no more useful (data before singly imputation)</w:t>
      </w:r>
    </w:p>
    <w:p w14:paraId="59352679" w14:textId="77777777" w:rsidR="00797862" w:rsidRDefault="00797862" w:rsidP="00797862">
      <w:pPr>
        <w:pStyle w:val="Paragraphedeliste"/>
        <w:numPr>
          <w:ilvl w:val="1"/>
          <w:numId w:val="28"/>
        </w:numPr>
        <w:spacing w:after="160" w:line="278" w:lineRule="auto"/>
        <w:rPr>
          <w:b/>
          <w:bCs/>
        </w:rPr>
      </w:pPr>
      <w:r w:rsidRPr="00223B08">
        <w:rPr>
          <w:b/>
          <w:bCs/>
        </w:rPr>
        <w:t>Renaming the variables with clear name (ex: Age_con_imputed -&gt; Age)</w:t>
      </w:r>
    </w:p>
    <w:p w14:paraId="6711CA65" w14:textId="77777777" w:rsidR="00797862" w:rsidRDefault="00797862" w:rsidP="00797862">
      <w:pPr>
        <w:pStyle w:val="Paragraphedeliste"/>
        <w:numPr>
          <w:ilvl w:val="1"/>
          <w:numId w:val="28"/>
        </w:numPr>
        <w:spacing w:after="160" w:line="278" w:lineRule="auto"/>
        <w:rPr>
          <w:b/>
          <w:bCs/>
        </w:rPr>
      </w:pPr>
      <w:r w:rsidRPr="002C5DB0">
        <w:rPr>
          <w:b/>
          <w:bCs/>
        </w:rPr>
        <w:t>Renaming the dataframe name (ORACLE_after_partA)</w:t>
      </w:r>
    </w:p>
    <w:p w14:paraId="308E67BF" w14:textId="77777777" w:rsidR="00797862" w:rsidRPr="002C5DB0" w:rsidRDefault="00797862" w:rsidP="00797862">
      <w:pPr>
        <w:pStyle w:val="Paragraphedeliste"/>
        <w:numPr>
          <w:ilvl w:val="1"/>
          <w:numId w:val="28"/>
        </w:numPr>
        <w:spacing w:after="160" w:line="278" w:lineRule="auto"/>
        <w:rPr>
          <w:b/>
          <w:bCs/>
        </w:rPr>
      </w:pPr>
      <w:r w:rsidRPr="002C5DB0">
        <w:rPr>
          <w:b/>
          <w:bCs/>
        </w:rPr>
        <w:t>Saving the dataframe</w:t>
      </w:r>
    </w:p>
    <w:p w14:paraId="22ED564F" w14:textId="77777777" w:rsidR="0016218A" w:rsidRPr="00B54238" w:rsidRDefault="0016218A" w:rsidP="00B54238">
      <w:pPr>
        <w:rPr>
          <w:lang w:val="fr-FR" w:eastAsia="ja-JP" w:bidi="fr-FR"/>
        </w:rPr>
      </w:pPr>
    </w:p>
    <w:p w14:paraId="02779FEA" w14:textId="32F67BA4" w:rsidR="00B54238" w:rsidRPr="001A5058" w:rsidRDefault="001A5058" w:rsidP="001A5058">
      <w:pPr>
        <w:spacing w:after="160" w:line="312" w:lineRule="auto"/>
        <w:rPr>
          <w:rFonts w:asciiTheme="majorHAnsi" w:eastAsiaTheme="majorEastAsia" w:hAnsiTheme="majorHAnsi" w:cstheme="majorBidi"/>
          <w:b/>
          <w:caps/>
          <w:color w:val="3A3A3A" w:themeColor="text2"/>
          <w:sz w:val="50"/>
          <w:szCs w:val="32"/>
          <w:lang w:val="fr-FR" w:eastAsia="ja-JP" w:bidi="fr-FR"/>
        </w:rPr>
      </w:pPr>
      <w:r>
        <w:br w:type="page"/>
      </w:r>
    </w:p>
    <w:p w14:paraId="77B58E49" w14:textId="02923FB5" w:rsidR="00A25798" w:rsidRDefault="007C5F1C" w:rsidP="00A25798">
      <w:pPr>
        <w:pStyle w:val="Titre1"/>
      </w:pPr>
      <w:bookmarkStart w:id="5" w:name="_Toc228286975"/>
      <w:r>
        <w:lastRenderedPageBreak/>
        <w:t xml:space="preserve">PART </w:t>
      </w:r>
      <w:r w:rsidR="00656BD0">
        <w:t>D</w:t>
      </w:r>
      <w:r>
        <w:t xml:space="preserve"> : </w:t>
      </w:r>
      <w:r w:rsidR="00945751">
        <w:t xml:space="preserve">Multiple </w:t>
      </w:r>
      <w:r>
        <w:t>IMPUTATION</w:t>
      </w:r>
      <w:bookmarkEnd w:id="5"/>
    </w:p>
    <w:p w14:paraId="3691BE84" w14:textId="74ECBA79" w:rsidR="00815DB5" w:rsidRPr="00815DB5" w:rsidRDefault="00815DB5" w:rsidP="00815DB5">
      <w:pPr>
        <w:spacing w:after="240" w:line="360" w:lineRule="auto"/>
        <w:jc w:val="both"/>
      </w:pPr>
      <w:r w:rsidRPr="00815DB5">
        <w:t>This section performs full multiple imputation using the mice framework, accounting for the multi-level structure of the data clustered by trial. It begins by adjusting trial-level parameters (FEV1 bounds, ACQ thresholds, ICS dose categories) and classifying all variables by their role: identifiers, variables to impute (continuous, dichotomous, count), and predictor types (core, auxiliary, clustering).</w:t>
      </w:r>
    </w:p>
    <w:p w14:paraId="1046B030" w14:textId="77777777" w:rsidR="00815DB5" w:rsidRPr="00815DB5" w:rsidRDefault="00815DB5" w:rsidP="00815DB5">
      <w:pPr>
        <w:spacing w:after="240" w:line="360" w:lineRule="auto"/>
        <w:jc w:val="both"/>
      </w:pPr>
      <w:r w:rsidRPr="00815DB5">
        <w:t>A comprehensive library of custom helper functions is then built to support the pipeline, covering type handling, binary factor integrity, imputation engine setup, data reconstruction from mids objects, format preservation, and imputation quality assessment. Two main wrapper functions — MI_Imputation and MI_diagnostic — execute the imputation and produce standardized diagnostic outputs.</w:t>
      </w:r>
    </w:p>
    <w:p w14:paraId="733F6E6B" w14:textId="77777777" w:rsidR="008575B9" w:rsidRPr="008575B9" w:rsidRDefault="008575B9" w:rsidP="008575B9">
      <w:pPr>
        <w:spacing w:after="240" w:line="360" w:lineRule="auto"/>
        <w:jc w:val="both"/>
      </w:pPr>
      <w:r w:rsidRPr="008575B9">
        <w:t>The main model replicates the approach of the original ORACLE2 paper, using single-level FCS with method-specific distributions: PMM for continuous variables, logistic regression for dichotomous variables, and Poisson for count variables.</w:t>
      </w:r>
    </w:p>
    <w:p w14:paraId="637BF4F5" w14:textId="62A44CE3" w:rsidR="008575B9" w:rsidRPr="008575B9" w:rsidRDefault="008575B9" w:rsidP="008575B9">
      <w:pPr>
        <w:spacing w:after="240" w:line="360" w:lineRule="auto"/>
        <w:jc w:val="both"/>
      </w:pPr>
      <w:r w:rsidRPr="008575B9">
        <w:t xml:space="preserve">Four families of alternative models are also built. Group A explores variations of single-level FCS with different method combinations. Group B extends to FCS with contextual cluster effects. Group C applies two-stage FCS approaches. Group D uses fully multilevel MI (MLMI), the most methodologically rigorous approach for clustered data. This systematic comparison allows identification </w:t>
      </w:r>
      <w:r w:rsidR="00E52703">
        <w:t xml:space="preserve">that the original </w:t>
      </w:r>
      <w:r w:rsidR="004D7B0C">
        <w:t>model</w:t>
      </w:r>
      <w:r w:rsidR="00E52703">
        <w:t xml:space="preserve"> had a performance similar</w:t>
      </w:r>
      <w:r w:rsidR="004D7B0C">
        <w:t xml:space="preserve"> or better to alternative methods.</w:t>
      </w:r>
    </w:p>
    <w:p w14:paraId="27BA79D0" w14:textId="4F599E0B" w:rsidR="00972DC6" w:rsidRDefault="00972DC6" w:rsidP="00972DC6">
      <w:pPr>
        <w:spacing w:after="240" w:line="360" w:lineRule="auto"/>
        <w:jc w:val="both"/>
        <w:rPr>
          <w:b/>
          <w:bCs/>
        </w:rPr>
      </w:pPr>
      <w:r w:rsidRPr="00985112">
        <w:rPr>
          <w:u w:val="single"/>
        </w:rPr>
        <w:t>R script</w:t>
      </w:r>
      <w:r>
        <w:t xml:space="preserve">: </w:t>
      </w:r>
      <w:r w:rsidR="004F07AA" w:rsidRPr="004F07AA">
        <w:rPr>
          <w:b/>
          <w:bCs/>
        </w:rPr>
        <w:t>Imputation</w:t>
      </w:r>
      <w:r w:rsidR="00DE3064">
        <w:rPr>
          <w:b/>
          <w:bCs/>
        </w:rPr>
        <w:t>_</w:t>
      </w:r>
      <w:r w:rsidR="004F07AA" w:rsidRPr="004F07AA">
        <w:rPr>
          <w:b/>
          <w:bCs/>
        </w:rPr>
        <w:t>ORACLE2_Part_</w:t>
      </w:r>
      <w:r w:rsidR="00656BD0">
        <w:rPr>
          <w:b/>
          <w:bCs/>
        </w:rPr>
        <w:t>D</w:t>
      </w:r>
    </w:p>
    <w:p w14:paraId="5C1AC9D7" w14:textId="77777777" w:rsidR="00144279" w:rsidRPr="00FE6B93" w:rsidRDefault="00144279" w:rsidP="00144279">
      <w:pPr>
        <w:pStyle w:val="Paragraphedeliste"/>
        <w:numPr>
          <w:ilvl w:val="0"/>
          <w:numId w:val="26"/>
        </w:numPr>
        <w:spacing w:after="160" w:line="278" w:lineRule="auto"/>
        <w:rPr>
          <w:b/>
          <w:bCs/>
        </w:rPr>
      </w:pPr>
      <w:r>
        <w:rPr>
          <w:b/>
          <w:bCs/>
        </w:rPr>
        <w:t>Defining user settings and path</w:t>
      </w:r>
    </w:p>
    <w:p w14:paraId="0ABE3359" w14:textId="77777777" w:rsidR="00144279" w:rsidRDefault="00144279" w:rsidP="00144279">
      <w:pPr>
        <w:pStyle w:val="Paragraphedeliste"/>
        <w:numPr>
          <w:ilvl w:val="0"/>
          <w:numId w:val="26"/>
        </w:numPr>
        <w:spacing w:after="160" w:line="278" w:lineRule="auto"/>
        <w:rPr>
          <w:b/>
          <w:bCs/>
        </w:rPr>
      </w:pPr>
      <w:r>
        <w:rPr>
          <w:b/>
          <w:bCs/>
        </w:rPr>
        <w:t>Data Importation</w:t>
      </w:r>
    </w:p>
    <w:p w14:paraId="3DC48292" w14:textId="77777777" w:rsidR="00144279" w:rsidRPr="00855FA2" w:rsidRDefault="00144279" w:rsidP="00144279">
      <w:pPr>
        <w:pStyle w:val="Paragraphedeliste"/>
        <w:numPr>
          <w:ilvl w:val="1"/>
          <w:numId w:val="26"/>
        </w:numPr>
        <w:spacing w:after="160" w:line="278" w:lineRule="auto"/>
      </w:pPr>
      <w:r w:rsidRPr="00855FA2">
        <w:t>Creation of a function to Safe load .RData</w:t>
      </w:r>
    </w:p>
    <w:p w14:paraId="36D1FF72" w14:textId="77777777" w:rsidR="00144279" w:rsidRPr="00855FA2" w:rsidRDefault="00144279" w:rsidP="00144279">
      <w:pPr>
        <w:pStyle w:val="Paragraphedeliste"/>
        <w:numPr>
          <w:ilvl w:val="1"/>
          <w:numId w:val="26"/>
        </w:numPr>
        <w:spacing w:after="160" w:line="278" w:lineRule="auto"/>
      </w:pPr>
      <w:r w:rsidRPr="00855FA2">
        <w:t>Importation of data</w:t>
      </w:r>
    </w:p>
    <w:p w14:paraId="73A0B218" w14:textId="40F58A58" w:rsidR="006D39C2" w:rsidRDefault="005C6FA9" w:rsidP="00B241E9">
      <w:pPr>
        <w:pStyle w:val="Paragraphedeliste"/>
        <w:numPr>
          <w:ilvl w:val="0"/>
          <w:numId w:val="26"/>
        </w:numPr>
        <w:spacing w:after="160" w:line="278" w:lineRule="auto"/>
        <w:rPr>
          <w:b/>
          <w:bCs/>
        </w:rPr>
      </w:pPr>
      <w:r>
        <w:rPr>
          <w:b/>
          <w:bCs/>
        </w:rPr>
        <w:t>Adjusting</w:t>
      </w:r>
      <w:r w:rsidR="00B241E9">
        <w:rPr>
          <w:b/>
          <w:bCs/>
        </w:rPr>
        <w:t xml:space="preserve"> the </w:t>
      </w:r>
      <w:r w:rsidR="00107CA9">
        <w:rPr>
          <w:b/>
          <w:bCs/>
        </w:rPr>
        <w:t xml:space="preserve">variables that can be used as clustered or </w:t>
      </w:r>
      <w:r w:rsidR="006F6537">
        <w:rPr>
          <w:b/>
          <w:bCs/>
        </w:rPr>
        <w:t>range</w:t>
      </w:r>
    </w:p>
    <w:p w14:paraId="33F66913" w14:textId="3E4BCB7A" w:rsidR="005C6FA9" w:rsidRPr="00855FA2" w:rsidRDefault="005C6FA9" w:rsidP="005C6FA9">
      <w:pPr>
        <w:pStyle w:val="Paragraphedeliste"/>
        <w:numPr>
          <w:ilvl w:val="1"/>
          <w:numId w:val="26"/>
        </w:numPr>
        <w:spacing w:after="160" w:line="278" w:lineRule="auto"/>
      </w:pPr>
      <w:r w:rsidRPr="00855FA2">
        <w:t>Putting the value of Trial_FEV1_max as 120 when not specified</w:t>
      </w:r>
    </w:p>
    <w:p w14:paraId="6493D8CF" w14:textId="7E60AAC6" w:rsidR="005C6FA9" w:rsidRPr="00855FA2" w:rsidRDefault="005C6FA9" w:rsidP="005C6FA9">
      <w:pPr>
        <w:pStyle w:val="Paragraphedeliste"/>
        <w:numPr>
          <w:ilvl w:val="1"/>
          <w:numId w:val="26"/>
        </w:numPr>
        <w:spacing w:after="160" w:line="278" w:lineRule="auto"/>
      </w:pPr>
      <w:r w:rsidRPr="00855FA2">
        <w:t xml:space="preserve">Putting the value of </w:t>
      </w:r>
      <w:r w:rsidR="00950AFA" w:rsidRPr="00855FA2">
        <w:t>Trial_asthma_ACQ_min as 0 when not specified</w:t>
      </w:r>
    </w:p>
    <w:p w14:paraId="1C17B6E2" w14:textId="6711B993" w:rsidR="001C1D3A" w:rsidRPr="00855FA2" w:rsidRDefault="00224853" w:rsidP="005C6FA9">
      <w:pPr>
        <w:pStyle w:val="Paragraphedeliste"/>
        <w:numPr>
          <w:ilvl w:val="1"/>
          <w:numId w:val="26"/>
        </w:numPr>
        <w:spacing w:after="160" w:line="278" w:lineRule="auto"/>
      </w:pPr>
      <w:r w:rsidRPr="00855FA2">
        <w:t>Creation of Trial_ICS_category which is defining the category of ICS dose include in the trial and Trial_ICS_category_num when expressed in numeric</w:t>
      </w:r>
    </w:p>
    <w:p w14:paraId="3D849476" w14:textId="56F9BDA2" w:rsidR="00950AFA" w:rsidRDefault="00950AFA" w:rsidP="00950AFA">
      <w:pPr>
        <w:pStyle w:val="Paragraphedeliste"/>
        <w:numPr>
          <w:ilvl w:val="0"/>
          <w:numId w:val="26"/>
        </w:numPr>
        <w:spacing w:after="160" w:line="278" w:lineRule="auto"/>
        <w:rPr>
          <w:b/>
          <w:bCs/>
        </w:rPr>
      </w:pPr>
      <w:r>
        <w:rPr>
          <w:b/>
          <w:bCs/>
        </w:rPr>
        <w:t>Identifications of the variables</w:t>
      </w:r>
    </w:p>
    <w:p w14:paraId="64E794E6" w14:textId="3CC466E3" w:rsidR="00496FAA" w:rsidRDefault="00496FAA" w:rsidP="00496FAA">
      <w:pPr>
        <w:pStyle w:val="Paragraphedeliste"/>
        <w:numPr>
          <w:ilvl w:val="1"/>
          <w:numId w:val="26"/>
        </w:numPr>
        <w:spacing w:after="160" w:line="278" w:lineRule="auto"/>
        <w:rPr>
          <w:b/>
          <w:bCs/>
        </w:rPr>
      </w:pPr>
      <w:r>
        <w:rPr>
          <w:b/>
          <w:bCs/>
        </w:rPr>
        <w:t>Variable to identify individual </w:t>
      </w:r>
    </w:p>
    <w:p w14:paraId="27E87E23" w14:textId="3F1EDA10" w:rsidR="00950AFA" w:rsidRDefault="00A533C6" w:rsidP="00950AFA">
      <w:pPr>
        <w:pStyle w:val="Paragraphedeliste"/>
        <w:numPr>
          <w:ilvl w:val="1"/>
          <w:numId w:val="26"/>
        </w:numPr>
        <w:spacing w:after="160" w:line="278" w:lineRule="auto"/>
        <w:rPr>
          <w:b/>
          <w:bCs/>
        </w:rPr>
      </w:pPr>
      <w:r>
        <w:rPr>
          <w:b/>
          <w:bCs/>
        </w:rPr>
        <w:t>Variables to impute</w:t>
      </w:r>
    </w:p>
    <w:p w14:paraId="07EBAA9D" w14:textId="307C9699" w:rsidR="003D1941" w:rsidRPr="00855FA2" w:rsidRDefault="003D1941" w:rsidP="00A533C6">
      <w:pPr>
        <w:pStyle w:val="Paragraphedeliste"/>
        <w:numPr>
          <w:ilvl w:val="2"/>
          <w:numId w:val="26"/>
        </w:numPr>
        <w:spacing w:after="160" w:line="278" w:lineRule="auto"/>
      </w:pPr>
      <w:r w:rsidRPr="00855FA2">
        <w:t>Variables continuous to impute</w:t>
      </w:r>
    </w:p>
    <w:p w14:paraId="3E6F03CD" w14:textId="4F340C04" w:rsidR="003D1941" w:rsidRPr="00855FA2" w:rsidRDefault="003D1941" w:rsidP="00A533C6">
      <w:pPr>
        <w:pStyle w:val="Paragraphedeliste"/>
        <w:numPr>
          <w:ilvl w:val="2"/>
          <w:numId w:val="26"/>
        </w:numPr>
        <w:spacing w:after="160" w:line="278" w:lineRule="auto"/>
      </w:pPr>
      <w:r w:rsidRPr="00855FA2">
        <w:t xml:space="preserve">Variables </w:t>
      </w:r>
      <w:r w:rsidR="00473631" w:rsidRPr="00855FA2">
        <w:t>dichotomic</w:t>
      </w:r>
      <w:r w:rsidRPr="00855FA2">
        <w:t xml:space="preserve"> to impute</w:t>
      </w:r>
    </w:p>
    <w:p w14:paraId="7FF41456" w14:textId="00C600EC" w:rsidR="00473631" w:rsidRPr="00855FA2" w:rsidRDefault="00473631" w:rsidP="00A533C6">
      <w:pPr>
        <w:pStyle w:val="Paragraphedeliste"/>
        <w:numPr>
          <w:ilvl w:val="2"/>
          <w:numId w:val="26"/>
        </w:numPr>
        <w:spacing w:after="160" w:line="278" w:lineRule="auto"/>
      </w:pPr>
      <w:r w:rsidRPr="00855FA2">
        <w:t>Variables in count to impute</w:t>
      </w:r>
    </w:p>
    <w:p w14:paraId="3BBAA2FA" w14:textId="5C50CB96" w:rsidR="00A533C6" w:rsidRDefault="00A533C6" w:rsidP="00A533C6">
      <w:pPr>
        <w:pStyle w:val="Paragraphedeliste"/>
        <w:numPr>
          <w:ilvl w:val="1"/>
          <w:numId w:val="26"/>
        </w:numPr>
        <w:spacing w:after="160" w:line="278" w:lineRule="auto"/>
        <w:rPr>
          <w:b/>
          <w:bCs/>
        </w:rPr>
      </w:pPr>
      <w:r>
        <w:rPr>
          <w:b/>
          <w:bCs/>
        </w:rPr>
        <w:t>Defining the variable according to thei</w:t>
      </w:r>
      <w:r w:rsidR="006B642C">
        <w:rPr>
          <w:b/>
          <w:bCs/>
        </w:rPr>
        <w:t>r use in the imputation</w:t>
      </w:r>
    </w:p>
    <w:p w14:paraId="56F9C1A6" w14:textId="77777777" w:rsidR="006B642C" w:rsidRPr="00855FA2" w:rsidRDefault="003F6FBA" w:rsidP="006B642C">
      <w:pPr>
        <w:pStyle w:val="Paragraphedeliste"/>
        <w:numPr>
          <w:ilvl w:val="2"/>
          <w:numId w:val="26"/>
        </w:numPr>
        <w:spacing w:after="160" w:line="278" w:lineRule="auto"/>
      </w:pPr>
      <w:r w:rsidRPr="00855FA2">
        <w:t>Variables considered as the core variables</w:t>
      </w:r>
    </w:p>
    <w:p w14:paraId="58D4DD4E" w14:textId="37446645" w:rsidR="003F6FBA" w:rsidRPr="00855FA2" w:rsidRDefault="003F6FBA" w:rsidP="006B642C">
      <w:pPr>
        <w:pStyle w:val="Paragraphedeliste"/>
        <w:numPr>
          <w:ilvl w:val="2"/>
          <w:numId w:val="26"/>
        </w:numPr>
        <w:spacing w:after="160" w:line="278" w:lineRule="auto"/>
      </w:pPr>
      <w:r w:rsidRPr="00855FA2">
        <w:t>Variables considered as the auxilliary variables</w:t>
      </w:r>
    </w:p>
    <w:p w14:paraId="5DD5C8F5" w14:textId="6FB19071" w:rsidR="006B642C" w:rsidRPr="00855FA2" w:rsidRDefault="006B642C" w:rsidP="006B642C">
      <w:pPr>
        <w:pStyle w:val="Paragraphedeliste"/>
        <w:numPr>
          <w:ilvl w:val="2"/>
          <w:numId w:val="26"/>
        </w:numPr>
        <w:spacing w:after="160" w:line="278" w:lineRule="auto"/>
      </w:pPr>
      <w:r w:rsidRPr="00855FA2">
        <w:t>Variables considered as the clustering variables</w:t>
      </w:r>
    </w:p>
    <w:p w14:paraId="1F361D48" w14:textId="292F9BD9" w:rsidR="006B642C" w:rsidRDefault="00292F04" w:rsidP="00E922DE">
      <w:pPr>
        <w:pStyle w:val="Paragraphedeliste"/>
        <w:numPr>
          <w:ilvl w:val="0"/>
          <w:numId w:val="26"/>
        </w:numPr>
        <w:spacing w:after="160" w:line="278" w:lineRule="auto"/>
        <w:rPr>
          <w:b/>
          <w:bCs/>
        </w:rPr>
      </w:pPr>
      <w:r>
        <w:rPr>
          <w:b/>
          <w:bCs/>
        </w:rPr>
        <w:t>Creation of the functions to to do multiple imputations</w:t>
      </w:r>
    </w:p>
    <w:p w14:paraId="51A5B7CA" w14:textId="18542FF2" w:rsidR="00A261F5" w:rsidRDefault="00A261F5" w:rsidP="00A261F5">
      <w:pPr>
        <w:pStyle w:val="Paragraphedeliste"/>
        <w:numPr>
          <w:ilvl w:val="1"/>
          <w:numId w:val="26"/>
        </w:numPr>
        <w:spacing w:after="160" w:line="278" w:lineRule="auto"/>
        <w:rPr>
          <w:b/>
          <w:bCs/>
        </w:rPr>
      </w:pPr>
      <w:r>
        <w:rPr>
          <w:b/>
          <w:bCs/>
        </w:rPr>
        <w:t>Creation of the helpers function</w:t>
      </w:r>
      <w:r w:rsidR="007F5C81">
        <w:rPr>
          <w:b/>
          <w:bCs/>
        </w:rPr>
        <w:t>s</w:t>
      </w:r>
      <w:r>
        <w:rPr>
          <w:b/>
          <w:bCs/>
        </w:rPr>
        <w:t xml:space="preserve"> that will be used inside the main function</w:t>
      </w:r>
    </w:p>
    <w:p w14:paraId="439897AC" w14:textId="77777777" w:rsidR="00CE4D73" w:rsidRDefault="007F5C81" w:rsidP="00CE4D73">
      <w:pPr>
        <w:pStyle w:val="Paragraphedeliste"/>
        <w:numPr>
          <w:ilvl w:val="2"/>
          <w:numId w:val="26"/>
        </w:numPr>
        <w:spacing w:after="160" w:line="278" w:lineRule="auto"/>
        <w:rPr>
          <w:b/>
          <w:bCs/>
        </w:rPr>
      </w:pPr>
      <w:r>
        <w:rPr>
          <w:b/>
          <w:bCs/>
        </w:rPr>
        <w:t xml:space="preserve">Helpers functions for </w:t>
      </w:r>
      <w:r w:rsidR="00F5400D" w:rsidRPr="00F5400D">
        <w:rPr>
          <w:b/>
          <w:bCs/>
        </w:rPr>
        <w:t>Data preparation &amp; type handling</w:t>
      </w:r>
    </w:p>
    <w:p w14:paraId="0A75CE09" w14:textId="0BE3F772" w:rsidR="00B872BF" w:rsidRPr="00CE4D73" w:rsidRDefault="00B872BF" w:rsidP="00CE4D73">
      <w:pPr>
        <w:pStyle w:val="Paragraphedeliste"/>
        <w:numPr>
          <w:ilvl w:val="3"/>
          <w:numId w:val="26"/>
        </w:numPr>
        <w:spacing w:after="160" w:line="278" w:lineRule="auto"/>
        <w:rPr>
          <w:b/>
          <w:bCs/>
        </w:rPr>
      </w:pPr>
      <w:r w:rsidRPr="00CE4D73">
        <w:rPr>
          <w:rStyle w:val="CodeHTML"/>
          <w:b/>
          <w:bCs/>
        </w:rPr>
        <w:t>%||% :</w:t>
      </w:r>
      <w:r>
        <w:t>a function that is used to assign fallback values when optional arguments are missing</w:t>
      </w:r>
    </w:p>
    <w:p w14:paraId="541C1150" w14:textId="6D173CC2" w:rsidR="00B872BF" w:rsidRDefault="00B872BF" w:rsidP="00F5400D">
      <w:pPr>
        <w:pStyle w:val="Paragraphedeliste"/>
        <w:numPr>
          <w:ilvl w:val="3"/>
          <w:numId w:val="26"/>
        </w:numPr>
        <w:spacing w:after="160" w:line="278" w:lineRule="auto"/>
        <w:rPr>
          <w:b/>
          <w:bCs/>
        </w:rPr>
      </w:pPr>
      <w:r w:rsidRPr="00B872BF">
        <w:rPr>
          <w:b/>
          <w:bCs/>
        </w:rPr>
        <w:t>.safe_num</w:t>
      </w:r>
      <w:r>
        <w:rPr>
          <w:b/>
          <w:bCs/>
        </w:rPr>
        <w:t xml:space="preserve"> : </w:t>
      </w:r>
      <w:r w:rsidRPr="00B76567">
        <w:t>Safely converts a variable to numeric : Safely converts a variable to numeric, a function that is used for variables that may be factors or characters representing numbers to ensure they are treated as numeric as expected</w:t>
      </w:r>
    </w:p>
    <w:p w14:paraId="37802B90" w14:textId="77777777" w:rsidR="00030F6D" w:rsidRDefault="00030F6D" w:rsidP="00030F6D">
      <w:pPr>
        <w:pStyle w:val="Paragraphedeliste"/>
        <w:numPr>
          <w:ilvl w:val="2"/>
          <w:numId w:val="26"/>
        </w:numPr>
        <w:rPr>
          <w:b/>
          <w:bCs/>
        </w:rPr>
      </w:pPr>
      <w:r w:rsidRPr="00030F6D">
        <w:rPr>
          <w:b/>
          <w:bCs/>
        </w:rPr>
        <w:t>Binary variable integrity (critical for dichotomous imputation)</w:t>
      </w:r>
    </w:p>
    <w:p w14:paraId="5D6CB3E3" w14:textId="77777777" w:rsidR="00146EE7" w:rsidRPr="00B872BF" w:rsidRDefault="00146EE7" w:rsidP="00146EE7">
      <w:pPr>
        <w:pStyle w:val="Paragraphedeliste"/>
        <w:numPr>
          <w:ilvl w:val="3"/>
          <w:numId w:val="26"/>
        </w:numPr>
        <w:spacing w:after="160" w:line="278" w:lineRule="auto"/>
        <w:rPr>
          <w:b/>
          <w:bCs/>
        </w:rPr>
      </w:pPr>
      <w:r w:rsidRPr="00B872BF">
        <w:rPr>
          <w:b/>
          <w:bCs/>
        </w:rPr>
        <w:t>.capture_binary_levels</w:t>
      </w:r>
      <w:r>
        <w:rPr>
          <w:b/>
          <w:bCs/>
        </w:rPr>
        <w:t xml:space="preserve"> : </w:t>
      </w:r>
      <w:r w:rsidRPr="00B76567">
        <w:t>Captures original binary factor levels, a function that is used to store the exact order and labels of dichotomous variables before imputation</w:t>
      </w:r>
    </w:p>
    <w:p w14:paraId="2E3DF45E" w14:textId="77777777" w:rsidR="00146EE7" w:rsidRPr="00B872BF" w:rsidRDefault="00146EE7" w:rsidP="00146EE7">
      <w:pPr>
        <w:pStyle w:val="Paragraphedeliste"/>
        <w:numPr>
          <w:ilvl w:val="3"/>
          <w:numId w:val="26"/>
        </w:numPr>
        <w:spacing w:after="160" w:line="278" w:lineRule="auto"/>
        <w:rPr>
          <w:b/>
          <w:bCs/>
        </w:rPr>
      </w:pPr>
      <w:r w:rsidRPr="00B872BF">
        <w:rPr>
          <w:b/>
          <w:bCs/>
        </w:rPr>
        <w:t>.force_factor_levels</w:t>
      </w:r>
      <w:r>
        <w:rPr>
          <w:b/>
          <w:bCs/>
        </w:rPr>
        <w:t xml:space="preserve"> : </w:t>
      </w:r>
      <w:r w:rsidRPr="00B76567">
        <w:t xml:space="preserve">Forces variables into predefined binary factor levels, a function that is used to ensure </w:t>
      </w:r>
      <w:r w:rsidRPr="00B872BF">
        <w:rPr>
          <w:b/>
          <w:bCs/>
        </w:rPr>
        <w:t>dichotomous variables strictly follow expected two-level coding</w:t>
      </w:r>
    </w:p>
    <w:p w14:paraId="19D47904" w14:textId="77777777" w:rsidR="00146EE7" w:rsidRPr="00B872BF" w:rsidRDefault="00146EE7" w:rsidP="00146EE7">
      <w:pPr>
        <w:pStyle w:val="Paragraphedeliste"/>
        <w:numPr>
          <w:ilvl w:val="3"/>
          <w:numId w:val="26"/>
        </w:numPr>
        <w:spacing w:after="160" w:line="278" w:lineRule="auto"/>
        <w:rPr>
          <w:b/>
          <w:bCs/>
        </w:rPr>
      </w:pPr>
      <w:r w:rsidRPr="00B872BF">
        <w:rPr>
          <w:b/>
          <w:bCs/>
        </w:rPr>
        <w:t>.apply_binary_levels_df</w:t>
      </w:r>
      <w:r>
        <w:rPr>
          <w:b/>
          <w:bCs/>
        </w:rPr>
        <w:t xml:space="preserve"> : </w:t>
      </w:r>
      <w:r w:rsidRPr="00B76567">
        <w:t>Applies stored binary levels to a dataset, a function that is used to reapply correct factor structure to dichotomous variables after imputation</w:t>
      </w:r>
    </w:p>
    <w:p w14:paraId="624DCADF" w14:textId="00DF2150" w:rsidR="00146EE7" w:rsidRPr="009D6FEE" w:rsidRDefault="00146EE7" w:rsidP="00146EE7">
      <w:pPr>
        <w:pStyle w:val="Paragraphedeliste"/>
        <w:numPr>
          <w:ilvl w:val="3"/>
          <w:numId w:val="26"/>
        </w:numPr>
        <w:spacing w:after="160" w:line="278" w:lineRule="auto"/>
        <w:rPr>
          <w:b/>
          <w:bCs/>
        </w:rPr>
      </w:pPr>
      <w:r w:rsidRPr="00B872BF">
        <w:rPr>
          <w:b/>
          <w:bCs/>
        </w:rPr>
        <w:lastRenderedPageBreak/>
        <w:t>.to_binary_factor_safe</w:t>
      </w:r>
      <w:r>
        <w:rPr>
          <w:b/>
          <w:bCs/>
        </w:rPr>
        <w:t xml:space="preserve"> : </w:t>
      </w:r>
      <w:r w:rsidRPr="00B76567">
        <w:t>Safely converts variables to binary factors, a function that is used to robustly transform mixed encodings (numeric, character) into consistent two-level factors</w:t>
      </w:r>
    </w:p>
    <w:p w14:paraId="0B3EDFF9" w14:textId="77777777" w:rsidR="009D6FEE" w:rsidRPr="00B872BF" w:rsidRDefault="009D6FEE" w:rsidP="009D6FEE">
      <w:pPr>
        <w:pStyle w:val="Paragraphedeliste"/>
        <w:numPr>
          <w:ilvl w:val="3"/>
          <w:numId w:val="26"/>
        </w:numPr>
        <w:spacing w:after="160" w:line="278" w:lineRule="auto"/>
        <w:rPr>
          <w:b/>
          <w:bCs/>
        </w:rPr>
      </w:pPr>
      <w:r w:rsidRPr="00B872BF">
        <w:rPr>
          <w:b/>
          <w:bCs/>
        </w:rPr>
        <w:t>to_binary_factor_auto</w:t>
      </w:r>
      <w:r>
        <w:rPr>
          <w:b/>
          <w:bCs/>
        </w:rPr>
        <w:t xml:space="preserve"> : </w:t>
      </w:r>
      <w:r w:rsidRPr="00B76567">
        <w:t>Automatically converts variables to binary factors, a function that is used to standardize variables with two categories into consistent Yes/No or Male/Female factors</w:t>
      </w:r>
    </w:p>
    <w:p w14:paraId="3A921BA1" w14:textId="76D122C1" w:rsidR="0013263E" w:rsidRPr="0013263E" w:rsidRDefault="0013263E" w:rsidP="0013263E">
      <w:pPr>
        <w:pStyle w:val="Paragraphedeliste"/>
        <w:numPr>
          <w:ilvl w:val="3"/>
          <w:numId w:val="26"/>
        </w:numPr>
        <w:rPr>
          <w:b/>
          <w:bCs/>
        </w:rPr>
      </w:pPr>
      <w:r w:rsidRPr="00030F6D">
        <w:rPr>
          <w:b/>
          <w:bCs/>
        </w:rPr>
        <w:t>.guess_pref_levels :</w:t>
      </w:r>
      <w:r w:rsidRPr="00B76567">
        <w:t xml:space="preserve"> Guesses preferred binary factor levels, a function that is used to infer an appropriate ordering such as No/Yes or Female/Male from observed data</w:t>
      </w:r>
    </w:p>
    <w:p w14:paraId="11814D47" w14:textId="77777777" w:rsidR="00BA1B70" w:rsidRPr="00E1385F" w:rsidRDefault="00BA1B70" w:rsidP="00BA1B70">
      <w:pPr>
        <w:pStyle w:val="Paragraphedeliste"/>
        <w:numPr>
          <w:ilvl w:val="2"/>
          <w:numId w:val="26"/>
        </w:numPr>
        <w:rPr>
          <w:b/>
          <w:bCs/>
        </w:rPr>
      </w:pPr>
      <w:r w:rsidRPr="00BA1B70">
        <w:rPr>
          <w:b/>
          <w:bCs/>
        </w:rPr>
        <w:t>Imputation engine setup</w:t>
      </w:r>
      <w:r>
        <w:rPr>
          <w:b/>
          <w:bCs/>
        </w:rPr>
        <w:t> </w:t>
      </w:r>
      <w:r w:rsidRPr="00083DD5">
        <w:t xml:space="preserve">: </w:t>
      </w:r>
      <w:r w:rsidRPr="00083DD5">
        <w:rPr>
          <w:i/>
          <w:iCs/>
        </w:rPr>
        <w:t>preparing and supporting the MICE algorithm</w:t>
      </w:r>
    </w:p>
    <w:p w14:paraId="4EF3728D" w14:textId="77777777" w:rsidR="00E1385F" w:rsidRPr="00E1385F" w:rsidRDefault="00E1385F" w:rsidP="00E1385F">
      <w:pPr>
        <w:pStyle w:val="Paragraphedeliste"/>
        <w:numPr>
          <w:ilvl w:val="3"/>
          <w:numId w:val="26"/>
        </w:numPr>
        <w:rPr>
          <w:b/>
          <w:bCs/>
        </w:rPr>
      </w:pPr>
      <w:r w:rsidRPr="00E1385F">
        <w:rPr>
          <w:b/>
          <w:bCs/>
        </w:rPr>
        <w:t xml:space="preserve">.ensure_poisson_imputer </w:t>
      </w:r>
      <w:r w:rsidRPr="00146EE7">
        <w:t>Ensures a Poisson imputation method exists, a function that is used to provide or define a Poisson-based imputation function for count variables when required</w:t>
      </w:r>
    </w:p>
    <w:p w14:paraId="08660847" w14:textId="77777777" w:rsidR="00421F72" w:rsidRPr="00B872BF" w:rsidRDefault="00421F72" w:rsidP="00421F72">
      <w:pPr>
        <w:pStyle w:val="Paragraphedeliste"/>
        <w:numPr>
          <w:ilvl w:val="3"/>
          <w:numId w:val="26"/>
        </w:numPr>
        <w:spacing w:after="160" w:line="278" w:lineRule="auto"/>
        <w:rPr>
          <w:b/>
          <w:bCs/>
        </w:rPr>
      </w:pPr>
      <w:r w:rsidRPr="00B872BF">
        <w:rPr>
          <w:b/>
          <w:bCs/>
        </w:rPr>
        <w:t>.is_cat_method</w:t>
      </w:r>
      <w:r>
        <w:rPr>
          <w:b/>
          <w:bCs/>
        </w:rPr>
        <w:t xml:space="preserve"> : </w:t>
      </w:r>
      <w:r w:rsidRPr="00146EE7">
        <w:t>Identifies categorical imputation methods, a function that is used to check whether a method requires categorical variables such as binary or multinomial factors</w:t>
      </w:r>
    </w:p>
    <w:p w14:paraId="4D5852C0" w14:textId="77777777" w:rsidR="00421F72" w:rsidRPr="006E63AF" w:rsidRDefault="00421F72" w:rsidP="00421F72">
      <w:pPr>
        <w:pStyle w:val="Paragraphedeliste"/>
        <w:numPr>
          <w:ilvl w:val="3"/>
          <w:numId w:val="26"/>
        </w:numPr>
        <w:spacing w:after="160" w:line="278" w:lineRule="auto"/>
        <w:rPr>
          <w:b/>
          <w:bCs/>
        </w:rPr>
      </w:pPr>
      <w:r w:rsidRPr="00B872BF">
        <w:rPr>
          <w:b/>
          <w:bCs/>
        </w:rPr>
        <w:t>.is_binary_pmm_method</w:t>
      </w:r>
      <w:r>
        <w:rPr>
          <w:b/>
          <w:bCs/>
        </w:rPr>
        <w:t xml:space="preserve"> : </w:t>
      </w:r>
      <w:r w:rsidRPr="00146EE7">
        <w:t>Identifies PMM methods potentially used for binary variables, a function that is used to detect predictive mean matching methods applied to dichotomous data</w:t>
      </w:r>
    </w:p>
    <w:p w14:paraId="63806018" w14:textId="1EBFAE97" w:rsidR="00E1385F" w:rsidRPr="00421F72" w:rsidRDefault="00421F72" w:rsidP="00421F72">
      <w:pPr>
        <w:pStyle w:val="Paragraphedeliste"/>
        <w:numPr>
          <w:ilvl w:val="3"/>
          <w:numId w:val="26"/>
        </w:numPr>
        <w:spacing w:after="160" w:line="278" w:lineRule="auto"/>
        <w:rPr>
          <w:b/>
          <w:bCs/>
        </w:rPr>
      </w:pPr>
      <w:r w:rsidRPr="00B872BF">
        <w:rPr>
          <w:b/>
          <w:bCs/>
        </w:rPr>
        <w:t>.register_custom_imputers</w:t>
      </w:r>
      <w:r>
        <w:rPr>
          <w:b/>
          <w:bCs/>
        </w:rPr>
        <w:t xml:space="preserve"> : </w:t>
      </w:r>
      <w:r w:rsidRPr="00146EE7">
        <w:t>Registers custom imputation functions for mice, a function that is used to make user-defined imputation methods available under the expected naming convention</w:t>
      </w:r>
    </w:p>
    <w:p w14:paraId="689EFCE1" w14:textId="77777777" w:rsidR="00BA1B70" w:rsidRPr="00E770EB" w:rsidRDefault="00BA1B70" w:rsidP="00BA1B70">
      <w:pPr>
        <w:pStyle w:val="Paragraphedeliste"/>
        <w:numPr>
          <w:ilvl w:val="2"/>
          <w:numId w:val="26"/>
        </w:numPr>
        <w:rPr>
          <w:b/>
          <w:bCs/>
        </w:rPr>
      </w:pPr>
      <w:r w:rsidRPr="00BA1B70">
        <w:rPr>
          <w:b/>
          <w:bCs/>
        </w:rPr>
        <w:t>Data reconstruction after imputation</w:t>
      </w:r>
      <w:r>
        <w:rPr>
          <w:b/>
          <w:bCs/>
        </w:rPr>
        <w:t> </w:t>
      </w:r>
      <w:r w:rsidRPr="00083DD5">
        <w:t xml:space="preserve">: </w:t>
      </w:r>
      <w:r w:rsidRPr="00083DD5">
        <w:rPr>
          <w:i/>
          <w:iCs/>
        </w:rPr>
        <w:t>building usable datasets from mids output</w:t>
      </w:r>
    </w:p>
    <w:p w14:paraId="67BF0F8E" w14:textId="77777777" w:rsidR="00E770EB" w:rsidRPr="00E770EB" w:rsidRDefault="00E770EB" w:rsidP="00E770EB">
      <w:pPr>
        <w:pStyle w:val="Paragraphedeliste"/>
        <w:numPr>
          <w:ilvl w:val="3"/>
          <w:numId w:val="26"/>
        </w:numPr>
        <w:rPr>
          <w:b/>
          <w:bCs/>
        </w:rPr>
      </w:pPr>
      <w:r w:rsidRPr="00E770EB">
        <w:rPr>
          <w:b/>
          <w:bCs/>
        </w:rPr>
        <w:t xml:space="preserve">build_long_from_mids : </w:t>
      </w:r>
      <w:r w:rsidRPr="00146EE7">
        <w:t>Creates a long-format dataset from imputations, a function that is used to stack original and imputed datasets into a single structure with .imp and .id identifiers</w:t>
      </w:r>
    </w:p>
    <w:p w14:paraId="27C49913" w14:textId="77777777" w:rsidR="00E770EB" w:rsidRPr="00E770EB" w:rsidRDefault="00E770EB" w:rsidP="00E770EB">
      <w:pPr>
        <w:pStyle w:val="Paragraphedeliste"/>
        <w:numPr>
          <w:ilvl w:val="3"/>
          <w:numId w:val="26"/>
        </w:numPr>
        <w:rPr>
          <w:b/>
          <w:bCs/>
        </w:rPr>
      </w:pPr>
      <w:r w:rsidRPr="00E770EB">
        <w:rPr>
          <w:b/>
          <w:bCs/>
        </w:rPr>
        <w:t xml:space="preserve">build_full_long : </w:t>
      </w:r>
      <w:r w:rsidRPr="00146EE7">
        <w:t>Merges imputed data into the full dataset in long format, a function that is used to reconstruct a complete dataset including all variables for each imputation</w:t>
      </w:r>
    </w:p>
    <w:p w14:paraId="46C752C4" w14:textId="0A5902FD" w:rsidR="00E770EB" w:rsidRPr="00E770EB" w:rsidRDefault="00E770EB" w:rsidP="00E770EB">
      <w:pPr>
        <w:pStyle w:val="Paragraphedeliste"/>
        <w:numPr>
          <w:ilvl w:val="3"/>
          <w:numId w:val="26"/>
        </w:numPr>
        <w:rPr>
          <w:b/>
          <w:bCs/>
        </w:rPr>
      </w:pPr>
      <w:r w:rsidRPr="00E770EB">
        <w:rPr>
          <w:b/>
          <w:bCs/>
        </w:rPr>
        <w:t xml:space="preserve">build_full_complete : </w:t>
      </w:r>
      <w:r w:rsidRPr="00146EE7">
        <w:t>Merges one imputed dataset into the full dataset, a function that is used to create a single completed dataset with imputed values replacing missing ones</w:t>
      </w:r>
    </w:p>
    <w:p w14:paraId="02036C0A" w14:textId="77777777" w:rsidR="00FB0EA5" w:rsidRDefault="00FB0EA5" w:rsidP="00FB0EA5">
      <w:pPr>
        <w:pStyle w:val="Paragraphedeliste"/>
        <w:numPr>
          <w:ilvl w:val="2"/>
          <w:numId w:val="26"/>
        </w:numPr>
        <w:rPr>
          <w:b/>
          <w:bCs/>
        </w:rPr>
      </w:pPr>
      <w:r w:rsidRPr="00FB0EA5">
        <w:rPr>
          <w:b/>
          <w:bCs/>
        </w:rPr>
        <w:t>Format preservation &amp; restoration</w:t>
      </w:r>
    </w:p>
    <w:p w14:paraId="25E5B33F" w14:textId="77777777" w:rsidR="00FB0EA5" w:rsidRPr="00FB0EA5" w:rsidRDefault="00FB0EA5" w:rsidP="00FB0EA5">
      <w:pPr>
        <w:pStyle w:val="Paragraphedeliste"/>
        <w:numPr>
          <w:ilvl w:val="3"/>
          <w:numId w:val="26"/>
        </w:numPr>
        <w:rPr>
          <w:b/>
          <w:bCs/>
        </w:rPr>
      </w:pPr>
      <w:r w:rsidRPr="00FB0EA5">
        <w:rPr>
          <w:b/>
          <w:bCs/>
        </w:rPr>
        <w:t xml:space="preserve">snapshot_formats : </w:t>
      </w:r>
      <w:r w:rsidRPr="00F2044C">
        <w:t>Stores original variable formats, a function that is used to capture the initial class and structure of variables before imputation so they can be restored lat e</w:t>
      </w:r>
    </w:p>
    <w:p w14:paraId="595C1EBE" w14:textId="3D83A187" w:rsidR="00FB0EA5" w:rsidRPr="00FB0EA5" w:rsidRDefault="00FB0EA5" w:rsidP="00FB0EA5">
      <w:pPr>
        <w:pStyle w:val="Paragraphedeliste"/>
        <w:numPr>
          <w:ilvl w:val="3"/>
          <w:numId w:val="26"/>
        </w:numPr>
        <w:rPr>
          <w:b/>
          <w:bCs/>
        </w:rPr>
      </w:pPr>
      <w:r w:rsidRPr="00FB0EA5">
        <w:rPr>
          <w:b/>
          <w:bCs/>
        </w:rPr>
        <w:t xml:space="preserve">restore_from_snapshot : </w:t>
      </w:r>
      <w:r w:rsidRPr="00F2044C">
        <w:t>Restores original variable formats, a function that is used after imputation to convert variables back to their initial types (factor, numeric, integer, character)</w:t>
      </w:r>
    </w:p>
    <w:p w14:paraId="732DAA2A" w14:textId="77777777" w:rsidR="00FB0EA5" w:rsidRDefault="00FB0EA5" w:rsidP="00FB0EA5">
      <w:pPr>
        <w:pStyle w:val="Paragraphedeliste"/>
        <w:numPr>
          <w:ilvl w:val="2"/>
          <w:numId w:val="26"/>
        </w:numPr>
        <w:rPr>
          <w:b/>
          <w:bCs/>
        </w:rPr>
      </w:pPr>
      <w:r w:rsidRPr="00FB0EA5">
        <w:rPr>
          <w:b/>
          <w:bCs/>
        </w:rPr>
        <w:t>Imputation quality assessment</w:t>
      </w:r>
    </w:p>
    <w:p w14:paraId="79B22181" w14:textId="4EBAA105" w:rsidR="00030F6D" w:rsidRPr="00083DD5" w:rsidRDefault="00FB0EA5" w:rsidP="00030F6D">
      <w:pPr>
        <w:pStyle w:val="Paragraphedeliste"/>
        <w:numPr>
          <w:ilvl w:val="3"/>
          <w:numId w:val="26"/>
        </w:numPr>
        <w:rPr>
          <w:b/>
          <w:bCs/>
        </w:rPr>
      </w:pPr>
      <w:r w:rsidRPr="00FB0EA5">
        <w:rPr>
          <w:b/>
          <w:bCs/>
        </w:rPr>
        <w:t xml:space="preserve">.compute_imputation_success : </w:t>
      </w:r>
      <w:r w:rsidRPr="00F2044C">
        <w:t>Calculates imputation success rates, a function that is used to quantify how many missing values were successfully filled across imputations</w:t>
      </w:r>
    </w:p>
    <w:p w14:paraId="554349BA" w14:textId="2BB36B41" w:rsidR="00292F04" w:rsidRDefault="00986A2F" w:rsidP="00E922DE">
      <w:pPr>
        <w:pStyle w:val="Paragraphedeliste"/>
        <w:numPr>
          <w:ilvl w:val="1"/>
          <w:numId w:val="26"/>
        </w:numPr>
        <w:spacing w:after="160" w:line="278" w:lineRule="auto"/>
        <w:rPr>
          <w:b/>
          <w:bCs/>
        </w:rPr>
      </w:pPr>
      <w:r w:rsidRPr="00986A2F">
        <w:rPr>
          <w:b/>
          <w:bCs/>
        </w:rPr>
        <w:lastRenderedPageBreak/>
        <w:t>MI_Imputation</w:t>
      </w:r>
      <w:r w:rsidR="004C37B2">
        <w:rPr>
          <w:b/>
          <w:bCs/>
        </w:rPr>
        <w:t> </w:t>
      </w:r>
    </w:p>
    <w:p w14:paraId="65310D9E" w14:textId="293C442B" w:rsidR="004C37B2" w:rsidRDefault="00386753" w:rsidP="00E922DE">
      <w:pPr>
        <w:pStyle w:val="Paragraphedeliste"/>
        <w:numPr>
          <w:ilvl w:val="1"/>
          <w:numId w:val="26"/>
        </w:numPr>
        <w:spacing w:after="160" w:line="278" w:lineRule="auto"/>
        <w:rPr>
          <w:b/>
          <w:bCs/>
        </w:rPr>
      </w:pPr>
      <w:r w:rsidRPr="00386753">
        <w:rPr>
          <w:b/>
          <w:bCs/>
        </w:rPr>
        <w:t>MI_diagnostic</w:t>
      </w:r>
    </w:p>
    <w:p w14:paraId="68E2025F" w14:textId="1E74FD30" w:rsidR="00386753" w:rsidRDefault="00E922DE" w:rsidP="00E922DE">
      <w:pPr>
        <w:pStyle w:val="Paragraphedeliste"/>
        <w:numPr>
          <w:ilvl w:val="0"/>
          <w:numId w:val="26"/>
        </w:numPr>
        <w:spacing w:after="160" w:line="278" w:lineRule="auto"/>
        <w:rPr>
          <w:b/>
          <w:bCs/>
        </w:rPr>
      </w:pPr>
      <w:r>
        <w:rPr>
          <w:b/>
          <w:bCs/>
        </w:rPr>
        <w:t>Make the multiple imputations models</w:t>
      </w:r>
    </w:p>
    <w:p w14:paraId="39BF0AB8" w14:textId="2FA94657" w:rsidR="00F629B9" w:rsidRDefault="00374BAA" w:rsidP="00C536A5">
      <w:pPr>
        <w:pStyle w:val="Paragraphedeliste"/>
        <w:numPr>
          <w:ilvl w:val="1"/>
          <w:numId w:val="26"/>
        </w:numPr>
        <w:spacing w:after="160" w:line="278" w:lineRule="auto"/>
        <w:rPr>
          <w:b/>
          <w:bCs/>
        </w:rPr>
      </w:pPr>
      <w:r>
        <w:rPr>
          <w:b/>
          <w:bCs/>
        </w:rPr>
        <w:t>Defining the</w:t>
      </w:r>
      <w:r w:rsidR="00F629B9">
        <w:rPr>
          <w:b/>
          <w:bCs/>
        </w:rPr>
        <w:t xml:space="preserve"> setting for that will be used</w:t>
      </w:r>
      <w:r w:rsidR="001404B3">
        <w:rPr>
          <w:b/>
          <w:bCs/>
        </w:rPr>
        <w:t xml:space="preserve"> for the multiple imputations function</w:t>
      </w:r>
    </w:p>
    <w:p w14:paraId="69885730" w14:textId="4B99E548" w:rsidR="001404B3" w:rsidRPr="000A3358" w:rsidRDefault="001404B3" w:rsidP="001404B3">
      <w:pPr>
        <w:pStyle w:val="Paragraphedeliste"/>
        <w:numPr>
          <w:ilvl w:val="2"/>
          <w:numId w:val="26"/>
        </w:numPr>
        <w:spacing w:after="160" w:line="278" w:lineRule="auto"/>
      </w:pPr>
      <w:r w:rsidRPr="000A3358">
        <w:t>For MI_</w:t>
      </w:r>
      <w:r w:rsidR="002C0C51" w:rsidRPr="000A3358">
        <w:t>imputation</w:t>
      </w:r>
      <w:r w:rsidR="00A24386" w:rsidRPr="000A3358">
        <w:t xml:space="preserve"> : </w:t>
      </w:r>
      <w:r w:rsidR="002C0C51" w:rsidRPr="000A3358">
        <w:t xml:space="preserve">Defining the </w:t>
      </w:r>
      <w:r w:rsidR="00F81CA7" w:rsidRPr="000A3358">
        <w:t>variable that are kept and exported</w:t>
      </w:r>
    </w:p>
    <w:p w14:paraId="1E442561" w14:textId="422E1638" w:rsidR="007B0B8D" w:rsidRPr="000A3358" w:rsidRDefault="00E9148F" w:rsidP="007B0B8D">
      <w:pPr>
        <w:pStyle w:val="Paragraphedeliste"/>
        <w:numPr>
          <w:ilvl w:val="2"/>
          <w:numId w:val="26"/>
        </w:numPr>
        <w:spacing w:line="278" w:lineRule="auto"/>
      </w:pPr>
      <w:r w:rsidRPr="000A3358">
        <w:t xml:space="preserve">For MI_diagnostic : Defining the </w:t>
      </w:r>
      <w:r w:rsidR="007B0B8D" w:rsidRPr="000A3358">
        <w:t>base name of all output files</w:t>
      </w:r>
    </w:p>
    <w:p w14:paraId="0B08D224" w14:textId="589880B8" w:rsidR="00E802B6" w:rsidRPr="000A3358" w:rsidRDefault="007B0B8D" w:rsidP="00E802B6">
      <w:pPr>
        <w:pStyle w:val="Paragraphedeliste"/>
        <w:numPr>
          <w:ilvl w:val="2"/>
          <w:numId w:val="26"/>
        </w:numPr>
        <w:spacing w:after="160" w:line="278" w:lineRule="auto"/>
      </w:pPr>
      <w:r w:rsidRPr="000A3358">
        <w:t xml:space="preserve">For MI_diagnostic : </w:t>
      </w:r>
      <w:r w:rsidR="00E802B6" w:rsidRPr="000A3358">
        <w:t>Defining each continuous variable should be</w:t>
      </w:r>
      <w:r w:rsidR="00F8544A" w:rsidRPr="000A3358">
        <w:t xml:space="preserve"> </w:t>
      </w:r>
      <w:r w:rsidR="00E802B6" w:rsidRPr="000A3358">
        <w:t>displayed</w:t>
      </w:r>
    </w:p>
    <w:p w14:paraId="118F58AD" w14:textId="73672A27" w:rsidR="00D16520" w:rsidRPr="000A3358" w:rsidRDefault="00D16520" w:rsidP="009B2163">
      <w:pPr>
        <w:pStyle w:val="Paragraphedeliste"/>
        <w:numPr>
          <w:ilvl w:val="2"/>
          <w:numId w:val="26"/>
        </w:numPr>
        <w:spacing w:after="160" w:line="278" w:lineRule="auto"/>
      </w:pPr>
      <w:r w:rsidRPr="000A3358">
        <w:t>For MI_diagnostic : Defining each dichotomic variable should be displayed</w:t>
      </w:r>
    </w:p>
    <w:p w14:paraId="33D0A5F7" w14:textId="79BBA2E4" w:rsidR="00F8544A" w:rsidRPr="000A3358" w:rsidRDefault="00C31375" w:rsidP="00F8544A">
      <w:pPr>
        <w:pStyle w:val="Paragraphedeliste"/>
        <w:numPr>
          <w:ilvl w:val="2"/>
          <w:numId w:val="26"/>
        </w:numPr>
        <w:spacing w:after="160" w:line="278" w:lineRule="auto"/>
      </w:pPr>
      <w:r w:rsidRPr="000A3358">
        <w:t xml:space="preserve">For MI_diagnostic : </w:t>
      </w:r>
      <w:r w:rsidR="00F8544A" w:rsidRPr="000A3358">
        <w:t>converts the raw trial cluster code into a readable label.</w:t>
      </w:r>
    </w:p>
    <w:p w14:paraId="4C06139B" w14:textId="0475B562" w:rsidR="00F81CA7" w:rsidRPr="000A3358" w:rsidRDefault="00C31375" w:rsidP="00C31375">
      <w:pPr>
        <w:pStyle w:val="Paragraphedeliste"/>
        <w:numPr>
          <w:ilvl w:val="2"/>
          <w:numId w:val="26"/>
        </w:numPr>
        <w:spacing w:after="160" w:line="278" w:lineRule="auto"/>
      </w:pPr>
      <w:r w:rsidRPr="000A3358">
        <w:t>For MI_diagnostic : It defines the fill color associated with each cluster label.</w:t>
      </w:r>
    </w:p>
    <w:p w14:paraId="707AA677" w14:textId="2E02DC27" w:rsidR="00955781" w:rsidRPr="00A7460E" w:rsidRDefault="00955781" w:rsidP="00A7460E">
      <w:pPr>
        <w:pStyle w:val="Paragraphedeliste"/>
        <w:numPr>
          <w:ilvl w:val="1"/>
          <w:numId w:val="26"/>
        </w:numPr>
        <w:spacing w:after="160" w:line="278" w:lineRule="auto"/>
        <w:rPr>
          <w:b/>
          <w:bCs/>
        </w:rPr>
      </w:pPr>
      <w:r w:rsidRPr="00955781">
        <w:rPr>
          <w:b/>
          <w:bCs/>
        </w:rPr>
        <w:t>Main model:  Models similar to ORACLE2 original paper</w:t>
      </w:r>
      <w:r w:rsidR="00A7460E">
        <w:rPr>
          <w:b/>
          <w:bCs/>
        </w:rPr>
        <w:t xml:space="preserve"> (</w:t>
      </w:r>
      <w:r w:rsidR="00A7460E" w:rsidRPr="00A7460E">
        <w:rPr>
          <w:b/>
          <w:bCs/>
        </w:rPr>
        <w:t>FSC single level with distribution (</w:t>
      </w:r>
      <w:r w:rsidR="007A4A9A">
        <w:rPr>
          <w:b/>
          <w:bCs/>
        </w:rPr>
        <w:t>pmm for continuous;</w:t>
      </w:r>
      <w:r w:rsidR="00A7460E" w:rsidRPr="00A7460E">
        <w:rPr>
          <w:b/>
          <w:bCs/>
        </w:rPr>
        <w:t xml:space="preserve"> </w:t>
      </w:r>
      <w:r w:rsidR="00FA7EF2" w:rsidRPr="00FA7EF2">
        <w:rPr>
          <w:b/>
          <w:bCs/>
        </w:rPr>
        <w:t>logreg</w:t>
      </w:r>
      <w:r w:rsidR="00FA7EF2">
        <w:rPr>
          <w:b/>
          <w:bCs/>
        </w:rPr>
        <w:t xml:space="preserve"> </w:t>
      </w:r>
      <w:r w:rsidR="007A4A9A">
        <w:rPr>
          <w:b/>
          <w:bCs/>
        </w:rPr>
        <w:t>for dichotomic</w:t>
      </w:r>
      <w:r w:rsidR="00A7460E" w:rsidRPr="00A7460E">
        <w:rPr>
          <w:b/>
          <w:bCs/>
        </w:rPr>
        <w:t>,</w:t>
      </w:r>
      <w:r w:rsidR="00FA7EF2">
        <w:rPr>
          <w:b/>
          <w:bCs/>
        </w:rPr>
        <w:t xml:space="preserve"> polyreg for categorical,</w:t>
      </w:r>
      <w:r w:rsidR="00A7460E" w:rsidRPr="00A7460E">
        <w:rPr>
          <w:b/>
          <w:bCs/>
        </w:rPr>
        <w:t xml:space="preserve"> pois</w:t>
      </w:r>
      <w:r w:rsidR="00FA7EF2">
        <w:rPr>
          <w:b/>
          <w:bCs/>
        </w:rPr>
        <w:t xml:space="preserve"> for count</w:t>
      </w:r>
      <w:r w:rsidR="00A7460E" w:rsidRPr="00A7460E">
        <w:rPr>
          <w:b/>
          <w:bCs/>
        </w:rPr>
        <w:t>)</w:t>
      </w:r>
    </w:p>
    <w:p w14:paraId="5D1F2B40" w14:textId="2D6400AD" w:rsidR="00896AE9" w:rsidRDefault="00C40669" w:rsidP="00896AE9">
      <w:pPr>
        <w:pStyle w:val="Paragraphedeliste"/>
        <w:numPr>
          <w:ilvl w:val="1"/>
          <w:numId w:val="26"/>
        </w:numPr>
        <w:spacing w:after="160" w:line="278" w:lineRule="auto"/>
        <w:rPr>
          <w:b/>
          <w:bCs/>
        </w:rPr>
      </w:pPr>
      <w:r>
        <w:rPr>
          <w:b/>
          <w:bCs/>
        </w:rPr>
        <w:t xml:space="preserve">A : </w:t>
      </w:r>
      <w:r w:rsidR="00896AE9">
        <w:rPr>
          <w:b/>
          <w:bCs/>
        </w:rPr>
        <w:t xml:space="preserve">Models using </w:t>
      </w:r>
      <w:r w:rsidR="00896AE9" w:rsidRPr="00801FFC">
        <w:rPr>
          <w:b/>
          <w:bCs/>
        </w:rPr>
        <w:t>FSC single level</w:t>
      </w:r>
    </w:p>
    <w:p w14:paraId="7388F44A" w14:textId="092FB4EF" w:rsidR="00E922DE" w:rsidRPr="000A3358" w:rsidRDefault="00801FFC" w:rsidP="00896AE9">
      <w:pPr>
        <w:pStyle w:val="Paragraphedeliste"/>
        <w:numPr>
          <w:ilvl w:val="2"/>
          <w:numId w:val="26"/>
        </w:numPr>
        <w:spacing w:after="160" w:line="278" w:lineRule="auto"/>
      </w:pPr>
      <w:r w:rsidRPr="000A3358">
        <w:t>Model A1</w:t>
      </w:r>
      <w:r w:rsidR="00F6792F" w:rsidRPr="000A3358">
        <w:t xml:space="preserve">  </w:t>
      </w:r>
      <w:r w:rsidRPr="000A3358">
        <w:t>with FSC single level with distribution</w:t>
      </w:r>
      <w:r w:rsidR="00762B21" w:rsidRPr="000A3358">
        <w:t xml:space="preserve"> (norm, bin, pois)</w:t>
      </w:r>
    </w:p>
    <w:p w14:paraId="7BC4EDAF" w14:textId="0512AA97" w:rsidR="00801FFC" w:rsidRPr="000A3358" w:rsidRDefault="00801FFC" w:rsidP="00896AE9">
      <w:pPr>
        <w:pStyle w:val="Paragraphedeliste"/>
        <w:numPr>
          <w:ilvl w:val="2"/>
          <w:numId w:val="26"/>
        </w:numPr>
        <w:spacing w:after="160" w:line="278" w:lineRule="auto"/>
      </w:pPr>
      <w:r w:rsidRPr="000A3358">
        <w:t>Model A2</w:t>
      </w:r>
      <w:r w:rsidR="00F6792F" w:rsidRPr="000A3358">
        <w:t xml:space="preserve"> : </w:t>
      </w:r>
      <w:r w:rsidRPr="000A3358">
        <w:t>with FSC single level with pmm</w:t>
      </w:r>
    </w:p>
    <w:p w14:paraId="285080F2" w14:textId="514DF4B8" w:rsidR="00801FFC" w:rsidRPr="000A3358" w:rsidRDefault="00801FFC" w:rsidP="00896AE9">
      <w:pPr>
        <w:pStyle w:val="Paragraphedeliste"/>
        <w:numPr>
          <w:ilvl w:val="2"/>
          <w:numId w:val="26"/>
        </w:numPr>
        <w:spacing w:after="160" w:line="278" w:lineRule="auto"/>
      </w:pPr>
      <w:r w:rsidRPr="000A3358">
        <w:t>Model A3 : FSC with pmm for continuous but logreg for dichotomic and poisson for count</w:t>
      </w:r>
    </w:p>
    <w:p w14:paraId="690D2000" w14:textId="20FF8796" w:rsidR="00801FFC" w:rsidRPr="000A3358" w:rsidRDefault="009B7636" w:rsidP="00896AE9">
      <w:pPr>
        <w:pStyle w:val="Paragraphedeliste"/>
        <w:numPr>
          <w:ilvl w:val="2"/>
          <w:numId w:val="26"/>
        </w:numPr>
        <w:spacing w:after="160" w:line="278" w:lineRule="auto"/>
      </w:pPr>
      <w:r w:rsidRPr="000A3358">
        <w:t>Model A4</w:t>
      </w:r>
      <w:r w:rsidR="00F6792F" w:rsidRPr="000A3358">
        <w:t xml:space="preserve"> : </w:t>
      </w:r>
      <w:r w:rsidRPr="000A3358">
        <w:t>FSC with pmm for continuous and count but logreg for dichotomic</w:t>
      </w:r>
    </w:p>
    <w:p w14:paraId="2544EC76" w14:textId="394EB82E" w:rsidR="00896AE9" w:rsidRDefault="00C40669" w:rsidP="00896AE9">
      <w:pPr>
        <w:pStyle w:val="Paragraphedeliste"/>
        <w:numPr>
          <w:ilvl w:val="1"/>
          <w:numId w:val="26"/>
        </w:numPr>
        <w:spacing w:after="160" w:line="278" w:lineRule="auto"/>
        <w:rPr>
          <w:b/>
          <w:bCs/>
        </w:rPr>
      </w:pPr>
      <w:r>
        <w:rPr>
          <w:b/>
          <w:bCs/>
        </w:rPr>
        <w:t xml:space="preserve">B : </w:t>
      </w:r>
      <w:r w:rsidR="00896AE9">
        <w:rPr>
          <w:b/>
          <w:bCs/>
        </w:rPr>
        <w:t>Models with FSC contextual</w:t>
      </w:r>
    </w:p>
    <w:p w14:paraId="6301B969" w14:textId="240240C0" w:rsidR="009B7636" w:rsidRPr="00D518B7" w:rsidRDefault="00162C24" w:rsidP="00896AE9">
      <w:pPr>
        <w:pStyle w:val="Paragraphedeliste"/>
        <w:numPr>
          <w:ilvl w:val="2"/>
          <w:numId w:val="26"/>
        </w:numPr>
        <w:spacing w:after="160" w:line="278" w:lineRule="auto"/>
      </w:pPr>
      <w:r w:rsidRPr="00D518B7">
        <w:t>Model B1</w:t>
      </w:r>
      <w:r w:rsidR="00F6792F" w:rsidRPr="00D518B7">
        <w:t xml:space="preserve"> : </w:t>
      </w:r>
      <w:r w:rsidRPr="00D518B7">
        <w:t>FSC contextual with distribution</w:t>
      </w:r>
    </w:p>
    <w:p w14:paraId="2338A429" w14:textId="78FED29C" w:rsidR="00162C24" w:rsidRPr="00D518B7" w:rsidRDefault="00CF362E" w:rsidP="00896AE9">
      <w:pPr>
        <w:pStyle w:val="Paragraphedeliste"/>
        <w:numPr>
          <w:ilvl w:val="2"/>
          <w:numId w:val="26"/>
        </w:numPr>
        <w:spacing w:after="160" w:line="278" w:lineRule="auto"/>
      </w:pPr>
      <w:r w:rsidRPr="00D518B7">
        <w:t>Model B2</w:t>
      </w:r>
      <w:r w:rsidR="00F6792F" w:rsidRPr="00D518B7">
        <w:t xml:space="preserve"> : </w:t>
      </w:r>
      <w:r w:rsidRPr="00D518B7">
        <w:t>FSC contextual with pmm</w:t>
      </w:r>
    </w:p>
    <w:p w14:paraId="61461F0C" w14:textId="7C05C682" w:rsidR="00896AE9" w:rsidRDefault="00C40669" w:rsidP="00896AE9">
      <w:pPr>
        <w:pStyle w:val="Paragraphedeliste"/>
        <w:numPr>
          <w:ilvl w:val="1"/>
          <w:numId w:val="26"/>
        </w:numPr>
        <w:spacing w:after="160" w:line="278" w:lineRule="auto"/>
        <w:rPr>
          <w:b/>
          <w:bCs/>
        </w:rPr>
      </w:pPr>
      <w:r>
        <w:rPr>
          <w:b/>
          <w:bCs/>
        </w:rPr>
        <w:t xml:space="preserve">C : </w:t>
      </w:r>
      <w:r w:rsidR="00896AE9">
        <w:rPr>
          <w:b/>
          <w:bCs/>
        </w:rPr>
        <w:t xml:space="preserve">Models with </w:t>
      </w:r>
      <w:r w:rsidR="00896AE9" w:rsidRPr="00CF362E">
        <w:rPr>
          <w:b/>
          <w:bCs/>
        </w:rPr>
        <w:t>FSC-2stages</w:t>
      </w:r>
    </w:p>
    <w:p w14:paraId="515F19C9" w14:textId="0A6BD7D7" w:rsidR="00CF362E" w:rsidRPr="00D518B7" w:rsidRDefault="00CF362E" w:rsidP="00896AE9">
      <w:pPr>
        <w:pStyle w:val="Paragraphedeliste"/>
        <w:numPr>
          <w:ilvl w:val="2"/>
          <w:numId w:val="26"/>
        </w:numPr>
        <w:spacing w:after="160" w:line="278" w:lineRule="auto"/>
      </w:pPr>
      <w:r w:rsidRPr="00D518B7">
        <w:t>Model C1</w:t>
      </w:r>
      <w:r w:rsidR="00F6792F" w:rsidRPr="00D518B7">
        <w:t xml:space="preserve"> : </w:t>
      </w:r>
      <w:r w:rsidRPr="00D518B7">
        <w:t>FSC-2stages with distribution</w:t>
      </w:r>
    </w:p>
    <w:p w14:paraId="774E011D" w14:textId="6CE2DEA6" w:rsidR="00762B21" w:rsidRPr="00D518B7" w:rsidRDefault="00896AE9" w:rsidP="00896AE9">
      <w:pPr>
        <w:pStyle w:val="Paragraphedeliste"/>
        <w:numPr>
          <w:ilvl w:val="2"/>
          <w:numId w:val="26"/>
        </w:numPr>
        <w:spacing w:after="160" w:line="278" w:lineRule="auto"/>
      </w:pPr>
      <w:r w:rsidRPr="00D518B7">
        <w:t>Model C2</w:t>
      </w:r>
      <w:r w:rsidR="00F6792F" w:rsidRPr="00D518B7">
        <w:t xml:space="preserve"> : </w:t>
      </w:r>
      <w:r w:rsidRPr="00D518B7">
        <w:t>FCS-2stages with jomo for dichotomic</w:t>
      </w:r>
    </w:p>
    <w:p w14:paraId="6C92BB9F" w14:textId="2FC7138A" w:rsidR="00896AE9" w:rsidRPr="00D518B7" w:rsidRDefault="00F6792F" w:rsidP="00F6792F">
      <w:pPr>
        <w:pStyle w:val="Paragraphedeliste"/>
        <w:numPr>
          <w:ilvl w:val="2"/>
          <w:numId w:val="26"/>
        </w:numPr>
        <w:spacing w:after="160" w:line="278" w:lineRule="auto"/>
      </w:pPr>
      <w:r w:rsidRPr="00D518B7">
        <w:t>Model C3 : FSC-2stages with pmm</w:t>
      </w:r>
    </w:p>
    <w:p w14:paraId="6A9FD885" w14:textId="7783BE84" w:rsidR="00F6792F" w:rsidRDefault="00C40669" w:rsidP="00F6792F">
      <w:pPr>
        <w:pStyle w:val="Paragraphedeliste"/>
        <w:numPr>
          <w:ilvl w:val="1"/>
          <w:numId w:val="26"/>
        </w:numPr>
        <w:spacing w:after="160" w:line="278" w:lineRule="auto"/>
        <w:rPr>
          <w:b/>
          <w:bCs/>
        </w:rPr>
      </w:pPr>
      <w:r>
        <w:rPr>
          <w:b/>
          <w:bCs/>
        </w:rPr>
        <w:t xml:space="preserve">D : </w:t>
      </w:r>
      <w:r w:rsidR="00262E99">
        <w:rPr>
          <w:b/>
          <w:bCs/>
        </w:rPr>
        <w:t>Models</w:t>
      </w:r>
      <w:r w:rsidR="00262E99" w:rsidRPr="00262E99">
        <w:rPr>
          <w:b/>
          <w:bCs/>
        </w:rPr>
        <w:t xml:space="preserve"> </w:t>
      </w:r>
      <w:r w:rsidR="00262E99">
        <w:rPr>
          <w:b/>
          <w:bCs/>
        </w:rPr>
        <w:t xml:space="preserve">using </w:t>
      </w:r>
      <w:r w:rsidR="00262E99" w:rsidRPr="00262E99">
        <w:rPr>
          <w:b/>
          <w:bCs/>
        </w:rPr>
        <w:t xml:space="preserve">FSC-MLMI </w:t>
      </w:r>
    </w:p>
    <w:p w14:paraId="7831984B" w14:textId="18C7DDB6" w:rsidR="00262E99" w:rsidRPr="00D518B7" w:rsidRDefault="00262E99" w:rsidP="00DC105F">
      <w:pPr>
        <w:pStyle w:val="Paragraphedeliste"/>
        <w:numPr>
          <w:ilvl w:val="2"/>
          <w:numId w:val="26"/>
        </w:numPr>
        <w:spacing w:after="160" w:line="278" w:lineRule="auto"/>
      </w:pPr>
      <w:r w:rsidRPr="00D518B7">
        <w:t>D1 : FSC-MLMI with distribution</w:t>
      </w:r>
    </w:p>
    <w:p w14:paraId="2C7E6F71" w14:textId="77777777" w:rsidR="004F07AA" w:rsidRDefault="004F07AA" w:rsidP="00972DC6">
      <w:pPr>
        <w:spacing w:after="240" w:line="360" w:lineRule="auto"/>
        <w:jc w:val="both"/>
      </w:pPr>
    </w:p>
    <w:p w14:paraId="04BFCCF4" w14:textId="77777777" w:rsidR="007C5F1C" w:rsidRDefault="007C5F1C" w:rsidP="00CC00C3">
      <w:pPr>
        <w:spacing w:after="240" w:line="360" w:lineRule="auto"/>
        <w:jc w:val="both"/>
      </w:pPr>
    </w:p>
    <w:p w14:paraId="7EA11D11" w14:textId="77777777" w:rsidR="00972DC6" w:rsidRDefault="00972DC6" w:rsidP="00CC00C3">
      <w:pPr>
        <w:spacing w:after="240" w:line="360" w:lineRule="auto"/>
        <w:jc w:val="both"/>
      </w:pPr>
    </w:p>
    <w:p w14:paraId="1B02E96C" w14:textId="77777777" w:rsidR="00972DC6" w:rsidRDefault="00972DC6" w:rsidP="00972DC6"/>
    <w:p w14:paraId="5C5C47F9" w14:textId="2E85E8F6" w:rsidR="008811D8" w:rsidRDefault="008811D8" w:rsidP="009C0607">
      <w:pPr>
        <w:spacing w:line="360" w:lineRule="auto"/>
        <w:jc w:val="both"/>
      </w:pPr>
    </w:p>
    <w:sectPr w:rsidR="008811D8" w:rsidSect="00940C70">
      <w:footerReference w:type="default" r:id="rId8"/>
      <w:pgSz w:w="11907" w:h="16839" w:code="9"/>
      <w:pgMar w:top="851" w:right="2172" w:bottom="1797" w:left="1486" w:header="431" w:footer="7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41465" w14:textId="77777777" w:rsidR="004F172C" w:rsidRDefault="004F172C">
      <w:r>
        <w:separator/>
      </w:r>
    </w:p>
  </w:endnote>
  <w:endnote w:type="continuationSeparator" w:id="0">
    <w:p w14:paraId="3B7D5A31" w14:textId="77777777" w:rsidR="004F172C" w:rsidRDefault="004F1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Batang">
    <w:altName w:val="바탕"/>
    <w:panose1 w:val="02030600000101010101"/>
    <w:charset w:val="81"/>
    <w:family w:val="roman"/>
    <w:pitch w:val="variable"/>
    <w:sig w:usb0="B00002AF" w:usb1="69D77CFB" w:usb2="00000030" w:usb3="00000000" w:csb0="0008009F" w:csb1="00000000"/>
  </w:font>
  <w:font w:name="Open Sans">
    <w:altName w:val="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27933"/>
      <w:docPartObj>
        <w:docPartGallery w:val="Page Numbers (Bottom of Page)"/>
        <w:docPartUnique/>
      </w:docPartObj>
    </w:sdtPr>
    <w:sdtEndPr>
      <w:rPr>
        <w:noProof/>
      </w:rPr>
    </w:sdtEndPr>
    <w:sdtContent>
      <w:p w14:paraId="50B9A6A7" w14:textId="77777777" w:rsidR="008811D8" w:rsidRDefault="00E639E4">
        <w:pPr>
          <w:pStyle w:val="Pieddepage"/>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8381" w14:textId="77777777" w:rsidR="004F172C" w:rsidRDefault="004F172C">
      <w:r>
        <w:separator/>
      </w:r>
    </w:p>
  </w:footnote>
  <w:footnote w:type="continuationSeparator" w:id="0">
    <w:p w14:paraId="02D84743" w14:textId="77777777" w:rsidR="004F172C" w:rsidRDefault="004F17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C30"/>
    <w:multiLevelType w:val="multilevel"/>
    <w:tmpl w:val="301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699"/>
    <w:multiLevelType w:val="multilevel"/>
    <w:tmpl w:val="59FEBB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8A4BE5"/>
    <w:multiLevelType w:val="hybridMultilevel"/>
    <w:tmpl w:val="8BD84A9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FC110C3"/>
    <w:multiLevelType w:val="multilevel"/>
    <w:tmpl w:val="5596B6F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upperRoman"/>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1A9256D"/>
    <w:multiLevelType w:val="hybridMultilevel"/>
    <w:tmpl w:val="229E67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2FA3E95"/>
    <w:multiLevelType w:val="multilevel"/>
    <w:tmpl w:val="EB42E47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F1F35"/>
    <w:multiLevelType w:val="multilevel"/>
    <w:tmpl w:val="5596B6F4"/>
    <w:styleLink w:val="Listeactuelle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upperRoman"/>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E4B6525"/>
    <w:multiLevelType w:val="multilevel"/>
    <w:tmpl w:val="3000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1E69C6"/>
    <w:multiLevelType w:val="multilevel"/>
    <w:tmpl w:val="59FEBB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D23E8D"/>
    <w:multiLevelType w:val="hybridMultilevel"/>
    <w:tmpl w:val="F3D254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495B71"/>
    <w:multiLevelType w:val="multilevel"/>
    <w:tmpl w:val="A0A8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8429B"/>
    <w:multiLevelType w:val="hybridMultilevel"/>
    <w:tmpl w:val="8A9E4C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F760D8A"/>
    <w:multiLevelType w:val="multilevel"/>
    <w:tmpl w:val="ECD2DCBE"/>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28D005E"/>
    <w:multiLevelType w:val="hybridMultilevel"/>
    <w:tmpl w:val="7B8C4B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2E67230"/>
    <w:multiLevelType w:val="multilevel"/>
    <w:tmpl w:val="BC5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B2696"/>
    <w:multiLevelType w:val="hybridMultilevel"/>
    <w:tmpl w:val="271CEB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0F93503"/>
    <w:multiLevelType w:val="multilevel"/>
    <w:tmpl w:val="FFC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D1642"/>
    <w:multiLevelType w:val="multilevel"/>
    <w:tmpl w:val="077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E0630"/>
    <w:multiLevelType w:val="hybridMultilevel"/>
    <w:tmpl w:val="403CA7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FE34003"/>
    <w:multiLevelType w:val="multilevel"/>
    <w:tmpl w:val="59FEBB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4514162"/>
    <w:multiLevelType w:val="multilevel"/>
    <w:tmpl w:val="5596B6F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upperRoman"/>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6B61B20"/>
    <w:multiLevelType w:val="multilevel"/>
    <w:tmpl w:val="5596B6F4"/>
    <w:styleLink w:val="Listeactuelle1"/>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upperRoman"/>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74C12FF"/>
    <w:multiLevelType w:val="multilevel"/>
    <w:tmpl w:val="5596B6F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upperRoman"/>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F735727"/>
    <w:multiLevelType w:val="multilevel"/>
    <w:tmpl w:val="8D0EC7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3F82EF4"/>
    <w:multiLevelType w:val="multilevel"/>
    <w:tmpl w:val="59FEBB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827434C"/>
    <w:multiLevelType w:val="multilevel"/>
    <w:tmpl w:val="F01882BE"/>
    <w:lvl w:ilvl="0">
      <w:start w:val="1"/>
      <w:numFmt w:val="upp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9B140EF"/>
    <w:multiLevelType w:val="multilevel"/>
    <w:tmpl w:val="BF7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F3F38"/>
    <w:multiLevelType w:val="multilevel"/>
    <w:tmpl w:val="028E66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61584905">
    <w:abstractNumId w:val="10"/>
  </w:num>
  <w:num w:numId="2" w16cid:durableId="2137603746">
    <w:abstractNumId w:val="7"/>
  </w:num>
  <w:num w:numId="3" w16cid:durableId="45229650">
    <w:abstractNumId w:val="5"/>
  </w:num>
  <w:num w:numId="4" w16cid:durableId="1089036396">
    <w:abstractNumId w:val="16"/>
  </w:num>
  <w:num w:numId="5" w16cid:durableId="1554652871">
    <w:abstractNumId w:val="14"/>
  </w:num>
  <w:num w:numId="6" w16cid:durableId="1806507315">
    <w:abstractNumId w:val="0"/>
  </w:num>
  <w:num w:numId="7" w16cid:durableId="1328363127">
    <w:abstractNumId w:val="9"/>
  </w:num>
  <w:num w:numId="8" w16cid:durableId="577639066">
    <w:abstractNumId w:val="15"/>
  </w:num>
  <w:num w:numId="9" w16cid:durableId="445580983">
    <w:abstractNumId w:val="18"/>
  </w:num>
  <w:num w:numId="10" w16cid:durableId="1537306881">
    <w:abstractNumId w:val="17"/>
  </w:num>
  <w:num w:numId="11" w16cid:durableId="304743905">
    <w:abstractNumId w:val="26"/>
  </w:num>
  <w:num w:numId="12" w16cid:durableId="768693608">
    <w:abstractNumId w:val="27"/>
  </w:num>
  <w:num w:numId="13" w16cid:durableId="339627267">
    <w:abstractNumId w:val="13"/>
  </w:num>
  <w:num w:numId="14" w16cid:durableId="524438984">
    <w:abstractNumId w:val="11"/>
  </w:num>
  <w:num w:numId="15" w16cid:durableId="1988975087">
    <w:abstractNumId w:val="20"/>
  </w:num>
  <w:num w:numId="16" w16cid:durableId="53626096">
    <w:abstractNumId w:val="25"/>
  </w:num>
  <w:num w:numId="17" w16cid:durableId="303321027">
    <w:abstractNumId w:val="12"/>
  </w:num>
  <w:num w:numId="18" w16cid:durableId="954485344">
    <w:abstractNumId w:val="3"/>
  </w:num>
  <w:num w:numId="19" w16cid:durableId="1826705872">
    <w:abstractNumId w:val="22"/>
  </w:num>
  <w:num w:numId="20" w16cid:durableId="1391416426">
    <w:abstractNumId w:val="21"/>
  </w:num>
  <w:num w:numId="21" w16cid:durableId="1911888836">
    <w:abstractNumId w:val="6"/>
  </w:num>
  <w:num w:numId="22" w16cid:durableId="1587495873">
    <w:abstractNumId w:val="4"/>
  </w:num>
  <w:num w:numId="23" w16cid:durableId="1592933216">
    <w:abstractNumId w:val="2"/>
  </w:num>
  <w:num w:numId="24" w16cid:durableId="1867063788">
    <w:abstractNumId w:val="19"/>
  </w:num>
  <w:num w:numId="25" w16cid:durableId="957880115">
    <w:abstractNumId w:val="23"/>
  </w:num>
  <w:num w:numId="26" w16cid:durableId="286471214">
    <w:abstractNumId w:val="8"/>
  </w:num>
  <w:num w:numId="27" w16cid:durableId="1201478477">
    <w:abstractNumId w:val="1"/>
  </w:num>
  <w:num w:numId="28" w16cid:durableId="2138520502">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A76A4D"/>
    <w:rsid w:val="000009E3"/>
    <w:rsid w:val="00000B88"/>
    <w:rsid w:val="0000250A"/>
    <w:rsid w:val="000028F7"/>
    <w:rsid w:val="000034BF"/>
    <w:rsid w:val="00003688"/>
    <w:rsid w:val="00003760"/>
    <w:rsid w:val="000069A7"/>
    <w:rsid w:val="000106BF"/>
    <w:rsid w:val="00010E90"/>
    <w:rsid w:val="00011ABE"/>
    <w:rsid w:val="00011E1D"/>
    <w:rsid w:val="000122B1"/>
    <w:rsid w:val="00014070"/>
    <w:rsid w:val="00014D3F"/>
    <w:rsid w:val="0001542C"/>
    <w:rsid w:val="0001570A"/>
    <w:rsid w:val="00017869"/>
    <w:rsid w:val="00020032"/>
    <w:rsid w:val="00022132"/>
    <w:rsid w:val="0002510F"/>
    <w:rsid w:val="000265E5"/>
    <w:rsid w:val="00026F74"/>
    <w:rsid w:val="00027E72"/>
    <w:rsid w:val="00030F6D"/>
    <w:rsid w:val="00034D0C"/>
    <w:rsid w:val="00034D1A"/>
    <w:rsid w:val="00036E89"/>
    <w:rsid w:val="00040063"/>
    <w:rsid w:val="00040E72"/>
    <w:rsid w:val="0004124A"/>
    <w:rsid w:val="00042100"/>
    <w:rsid w:val="00044310"/>
    <w:rsid w:val="000453AF"/>
    <w:rsid w:val="00051480"/>
    <w:rsid w:val="000569DA"/>
    <w:rsid w:val="00061326"/>
    <w:rsid w:val="00063D74"/>
    <w:rsid w:val="000641FA"/>
    <w:rsid w:val="0006476A"/>
    <w:rsid w:val="00065148"/>
    <w:rsid w:val="00067D4C"/>
    <w:rsid w:val="00071B55"/>
    <w:rsid w:val="00072AB9"/>
    <w:rsid w:val="00073006"/>
    <w:rsid w:val="0008247F"/>
    <w:rsid w:val="000825AE"/>
    <w:rsid w:val="00083DD5"/>
    <w:rsid w:val="00083F2B"/>
    <w:rsid w:val="00084135"/>
    <w:rsid w:val="00084ECE"/>
    <w:rsid w:val="000879D6"/>
    <w:rsid w:val="00090F56"/>
    <w:rsid w:val="00091045"/>
    <w:rsid w:val="00091BBA"/>
    <w:rsid w:val="00092BFB"/>
    <w:rsid w:val="000934C5"/>
    <w:rsid w:val="0009350F"/>
    <w:rsid w:val="00096D0D"/>
    <w:rsid w:val="00097FB9"/>
    <w:rsid w:val="000A0221"/>
    <w:rsid w:val="000A3358"/>
    <w:rsid w:val="000A5583"/>
    <w:rsid w:val="000A5BF5"/>
    <w:rsid w:val="000B13B2"/>
    <w:rsid w:val="000B528E"/>
    <w:rsid w:val="000B6F77"/>
    <w:rsid w:val="000B7873"/>
    <w:rsid w:val="000C2FED"/>
    <w:rsid w:val="000C5C1B"/>
    <w:rsid w:val="000C6102"/>
    <w:rsid w:val="000D09FE"/>
    <w:rsid w:val="000D119B"/>
    <w:rsid w:val="000D14AF"/>
    <w:rsid w:val="000D1E72"/>
    <w:rsid w:val="000D211F"/>
    <w:rsid w:val="000D2E89"/>
    <w:rsid w:val="000D419B"/>
    <w:rsid w:val="000D6CC0"/>
    <w:rsid w:val="000D6F3A"/>
    <w:rsid w:val="000E00D6"/>
    <w:rsid w:val="000E343E"/>
    <w:rsid w:val="000E37F9"/>
    <w:rsid w:val="000E4CE9"/>
    <w:rsid w:val="000E6A0E"/>
    <w:rsid w:val="000E7324"/>
    <w:rsid w:val="000F177B"/>
    <w:rsid w:val="000F1BA1"/>
    <w:rsid w:val="000F1C41"/>
    <w:rsid w:val="000F26A7"/>
    <w:rsid w:val="000F2901"/>
    <w:rsid w:val="000F2C5A"/>
    <w:rsid w:val="000F2E40"/>
    <w:rsid w:val="000F3267"/>
    <w:rsid w:val="000F43E4"/>
    <w:rsid w:val="000F4834"/>
    <w:rsid w:val="000F5856"/>
    <w:rsid w:val="000F5A36"/>
    <w:rsid w:val="000F6462"/>
    <w:rsid w:val="000F67A2"/>
    <w:rsid w:val="000F7A85"/>
    <w:rsid w:val="00101078"/>
    <w:rsid w:val="0010308B"/>
    <w:rsid w:val="00104768"/>
    <w:rsid w:val="00105148"/>
    <w:rsid w:val="00107367"/>
    <w:rsid w:val="00107CA9"/>
    <w:rsid w:val="001108EE"/>
    <w:rsid w:val="00110F8C"/>
    <w:rsid w:val="00112CB5"/>
    <w:rsid w:val="00112FFD"/>
    <w:rsid w:val="00113453"/>
    <w:rsid w:val="00115C3D"/>
    <w:rsid w:val="00116450"/>
    <w:rsid w:val="00123449"/>
    <w:rsid w:val="00123D00"/>
    <w:rsid w:val="0012490C"/>
    <w:rsid w:val="0012514A"/>
    <w:rsid w:val="0013263E"/>
    <w:rsid w:val="0013308D"/>
    <w:rsid w:val="0013607A"/>
    <w:rsid w:val="00140133"/>
    <w:rsid w:val="001404B3"/>
    <w:rsid w:val="00140AEF"/>
    <w:rsid w:val="0014128C"/>
    <w:rsid w:val="00141CEC"/>
    <w:rsid w:val="00144279"/>
    <w:rsid w:val="00145546"/>
    <w:rsid w:val="0014669B"/>
    <w:rsid w:val="00146EE7"/>
    <w:rsid w:val="0015605C"/>
    <w:rsid w:val="0015692E"/>
    <w:rsid w:val="00156BA4"/>
    <w:rsid w:val="001614BF"/>
    <w:rsid w:val="00161722"/>
    <w:rsid w:val="00161CA8"/>
    <w:rsid w:val="0016218A"/>
    <w:rsid w:val="00162C24"/>
    <w:rsid w:val="00163635"/>
    <w:rsid w:val="00163E10"/>
    <w:rsid w:val="001673E5"/>
    <w:rsid w:val="00167E8B"/>
    <w:rsid w:val="00171D3F"/>
    <w:rsid w:val="00172ED7"/>
    <w:rsid w:val="001747CA"/>
    <w:rsid w:val="00176FAD"/>
    <w:rsid w:val="001777D2"/>
    <w:rsid w:val="001779F1"/>
    <w:rsid w:val="00177AB7"/>
    <w:rsid w:val="00177D47"/>
    <w:rsid w:val="00177F4C"/>
    <w:rsid w:val="0018080F"/>
    <w:rsid w:val="00180865"/>
    <w:rsid w:val="00182D97"/>
    <w:rsid w:val="001833C9"/>
    <w:rsid w:val="001838FF"/>
    <w:rsid w:val="00184D95"/>
    <w:rsid w:val="00185CD2"/>
    <w:rsid w:val="001875D3"/>
    <w:rsid w:val="00187DEC"/>
    <w:rsid w:val="00190A67"/>
    <w:rsid w:val="00191564"/>
    <w:rsid w:val="00191F26"/>
    <w:rsid w:val="00192F32"/>
    <w:rsid w:val="00194A42"/>
    <w:rsid w:val="00194DA0"/>
    <w:rsid w:val="00194E99"/>
    <w:rsid w:val="0019651A"/>
    <w:rsid w:val="00196DCE"/>
    <w:rsid w:val="00197C79"/>
    <w:rsid w:val="00197D8E"/>
    <w:rsid w:val="001A0B43"/>
    <w:rsid w:val="001A0B4E"/>
    <w:rsid w:val="001A1192"/>
    <w:rsid w:val="001A2669"/>
    <w:rsid w:val="001A296E"/>
    <w:rsid w:val="001A342B"/>
    <w:rsid w:val="001A3BBD"/>
    <w:rsid w:val="001A44F5"/>
    <w:rsid w:val="001A5058"/>
    <w:rsid w:val="001A708E"/>
    <w:rsid w:val="001A79C1"/>
    <w:rsid w:val="001B103D"/>
    <w:rsid w:val="001B29B9"/>
    <w:rsid w:val="001B7303"/>
    <w:rsid w:val="001B73A9"/>
    <w:rsid w:val="001B783A"/>
    <w:rsid w:val="001C0CF7"/>
    <w:rsid w:val="001C1D3A"/>
    <w:rsid w:val="001C2D49"/>
    <w:rsid w:val="001C31B5"/>
    <w:rsid w:val="001C3C89"/>
    <w:rsid w:val="001C4ADD"/>
    <w:rsid w:val="001C6884"/>
    <w:rsid w:val="001D0014"/>
    <w:rsid w:val="001D1361"/>
    <w:rsid w:val="001D18C5"/>
    <w:rsid w:val="001D2877"/>
    <w:rsid w:val="001D2D7C"/>
    <w:rsid w:val="001D3C19"/>
    <w:rsid w:val="001D502D"/>
    <w:rsid w:val="001D63F2"/>
    <w:rsid w:val="001D6485"/>
    <w:rsid w:val="001D6497"/>
    <w:rsid w:val="001D7B89"/>
    <w:rsid w:val="001E0635"/>
    <w:rsid w:val="001E320B"/>
    <w:rsid w:val="001E4001"/>
    <w:rsid w:val="001E4EB2"/>
    <w:rsid w:val="001E6A75"/>
    <w:rsid w:val="001E7981"/>
    <w:rsid w:val="001F0E7B"/>
    <w:rsid w:val="001F2543"/>
    <w:rsid w:val="001F5E9F"/>
    <w:rsid w:val="0020120F"/>
    <w:rsid w:val="002042C6"/>
    <w:rsid w:val="00204F47"/>
    <w:rsid w:val="002057B7"/>
    <w:rsid w:val="00207604"/>
    <w:rsid w:val="00207738"/>
    <w:rsid w:val="00210C91"/>
    <w:rsid w:val="00211807"/>
    <w:rsid w:val="002122F5"/>
    <w:rsid w:val="00214447"/>
    <w:rsid w:val="0021585D"/>
    <w:rsid w:val="002166D5"/>
    <w:rsid w:val="002171AF"/>
    <w:rsid w:val="002172C8"/>
    <w:rsid w:val="002176FC"/>
    <w:rsid w:val="00217AF7"/>
    <w:rsid w:val="00217B6B"/>
    <w:rsid w:val="00217C26"/>
    <w:rsid w:val="002202F8"/>
    <w:rsid w:val="00220CD6"/>
    <w:rsid w:val="002212AF"/>
    <w:rsid w:val="00223B08"/>
    <w:rsid w:val="00224853"/>
    <w:rsid w:val="00224CB1"/>
    <w:rsid w:val="00226CAE"/>
    <w:rsid w:val="00230DD1"/>
    <w:rsid w:val="00232ECC"/>
    <w:rsid w:val="00236B15"/>
    <w:rsid w:val="00236F1A"/>
    <w:rsid w:val="002372FB"/>
    <w:rsid w:val="00237432"/>
    <w:rsid w:val="00240CDE"/>
    <w:rsid w:val="00241119"/>
    <w:rsid w:val="00241A83"/>
    <w:rsid w:val="002420C7"/>
    <w:rsid w:val="002427F4"/>
    <w:rsid w:val="0024300E"/>
    <w:rsid w:val="002438CE"/>
    <w:rsid w:val="00243E51"/>
    <w:rsid w:val="002446EC"/>
    <w:rsid w:val="00244FF7"/>
    <w:rsid w:val="00245465"/>
    <w:rsid w:val="0024608B"/>
    <w:rsid w:val="0024786A"/>
    <w:rsid w:val="00250076"/>
    <w:rsid w:val="002509A1"/>
    <w:rsid w:val="00252CF9"/>
    <w:rsid w:val="00254F00"/>
    <w:rsid w:val="00257E39"/>
    <w:rsid w:val="00262E5D"/>
    <w:rsid w:val="00262E99"/>
    <w:rsid w:val="00263332"/>
    <w:rsid w:val="00263C8B"/>
    <w:rsid w:val="00264954"/>
    <w:rsid w:val="00266184"/>
    <w:rsid w:val="002665B0"/>
    <w:rsid w:val="00272099"/>
    <w:rsid w:val="00277E34"/>
    <w:rsid w:val="002844CF"/>
    <w:rsid w:val="00285ADC"/>
    <w:rsid w:val="0028645A"/>
    <w:rsid w:val="0028677A"/>
    <w:rsid w:val="00287566"/>
    <w:rsid w:val="0028794B"/>
    <w:rsid w:val="002909DC"/>
    <w:rsid w:val="0029112A"/>
    <w:rsid w:val="00291558"/>
    <w:rsid w:val="00291A1F"/>
    <w:rsid w:val="00292F04"/>
    <w:rsid w:val="00294B89"/>
    <w:rsid w:val="002952B0"/>
    <w:rsid w:val="00295658"/>
    <w:rsid w:val="002A0C2D"/>
    <w:rsid w:val="002A2E8A"/>
    <w:rsid w:val="002A361D"/>
    <w:rsid w:val="002A4001"/>
    <w:rsid w:val="002B1F36"/>
    <w:rsid w:val="002B33DD"/>
    <w:rsid w:val="002B41D3"/>
    <w:rsid w:val="002B5CA0"/>
    <w:rsid w:val="002B5F67"/>
    <w:rsid w:val="002B772C"/>
    <w:rsid w:val="002C04B9"/>
    <w:rsid w:val="002C0C51"/>
    <w:rsid w:val="002C1528"/>
    <w:rsid w:val="002C2234"/>
    <w:rsid w:val="002C2609"/>
    <w:rsid w:val="002C3D79"/>
    <w:rsid w:val="002C436D"/>
    <w:rsid w:val="002C4BCF"/>
    <w:rsid w:val="002C5DB0"/>
    <w:rsid w:val="002C625B"/>
    <w:rsid w:val="002C698A"/>
    <w:rsid w:val="002C78C2"/>
    <w:rsid w:val="002D0942"/>
    <w:rsid w:val="002D1D55"/>
    <w:rsid w:val="002D4939"/>
    <w:rsid w:val="002D4C37"/>
    <w:rsid w:val="002E076B"/>
    <w:rsid w:val="002E4449"/>
    <w:rsid w:val="002E4FB2"/>
    <w:rsid w:val="002E549C"/>
    <w:rsid w:val="002E5F2A"/>
    <w:rsid w:val="002E636E"/>
    <w:rsid w:val="002E71B6"/>
    <w:rsid w:val="002E79A2"/>
    <w:rsid w:val="002F036B"/>
    <w:rsid w:val="002F05BE"/>
    <w:rsid w:val="002F05DA"/>
    <w:rsid w:val="002F105F"/>
    <w:rsid w:val="002F1F32"/>
    <w:rsid w:val="002F28C0"/>
    <w:rsid w:val="002F42DD"/>
    <w:rsid w:val="002F55D1"/>
    <w:rsid w:val="002F625A"/>
    <w:rsid w:val="002F7FAE"/>
    <w:rsid w:val="003000D6"/>
    <w:rsid w:val="00301F03"/>
    <w:rsid w:val="003023FE"/>
    <w:rsid w:val="00302EAB"/>
    <w:rsid w:val="003039D8"/>
    <w:rsid w:val="00303A91"/>
    <w:rsid w:val="00304479"/>
    <w:rsid w:val="003044EB"/>
    <w:rsid w:val="003044F0"/>
    <w:rsid w:val="003049F8"/>
    <w:rsid w:val="00304A7A"/>
    <w:rsid w:val="00305736"/>
    <w:rsid w:val="00306208"/>
    <w:rsid w:val="003103AE"/>
    <w:rsid w:val="00310DC4"/>
    <w:rsid w:val="0031328B"/>
    <w:rsid w:val="00315A72"/>
    <w:rsid w:val="00316D07"/>
    <w:rsid w:val="0031722F"/>
    <w:rsid w:val="003219B5"/>
    <w:rsid w:val="00321F8B"/>
    <w:rsid w:val="00323BB2"/>
    <w:rsid w:val="00326341"/>
    <w:rsid w:val="003269BD"/>
    <w:rsid w:val="00327F1A"/>
    <w:rsid w:val="00327F62"/>
    <w:rsid w:val="0033056F"/>
    <w:rsid w:val="00332F02"/>
    <w:rsid w:val="00332F97"/>
    <w:rsid w:val="00335AAA"/>
    <w:rsid w:val="00340479"/>
    <w:rsid w:val="0034183E"/>
    <w:rsid w:val="00344ABB"/>
    <w:rsid w:val="00346119"/>
    <w:rsid w:val="003506F7"/>
    <w:rsid w:val="00352335"/>
    <w:rsid w:val="00352472"/>
    <w:rsid w:val="003534DA"/>
    <w:rsid w:val="003557E1"/>
    <w:rsid w:val="00355C0A"/>
    <w:rsid w:val="0035721C"/>
    <w:rsid w:val="00357D60"/>
    <w:rsid w:val="00362479"/>
    <w:rsid w:val="00362950"/>
    <w:rsid w:val="00364C89"/>
    <w:rsid w:val="0036641D"/>
    <w:rsid w:val="00374BAA"/>
    <w:rsid w:val="00375901"/>
    <w:rsid w:val="00375E3D"/>
    <w:rsid w:val="00376409"/>
    <w:rsid w:val="00380781"/>
    <w:rsid w:val="003815F7"/>
    <w:rsid w:val="0038241C"/>
    <w:rsid w:val="00384656"/>
    <w:rsid w:val="00385830"/>
    <w:rsid w:val="00386753"/>
    <w:rsid w:val="003924B4"/>
    <w:rsid w:val="00392517"/>
    <w:rsid w:val="00397564"/>
    <w:rsid w:val="003A0531"/>
    <w:rsid w:val="003A5594"/>
    <w:rsid w:val="003A6071"/>
    <w:rsid w:val="003A64D9"/>
    <w:rsid w:val="003A7A30"/>
    <w:rsid w:val="003B12DE"/>
    <w:rsid w:val="003B3B99"/>
    <w:rsid w:val="003B4988"/>
    <w:rsid w:val="003B611E"/>
    <w:rsid w:val="003C0615"/>
    <w:rsid w:val="003C1225"/>
    <w:rsid w:val="003C1AF9"/>
    <w:rsid w:val="003C1F5E"/>
    <w:rsid w:val="003C345D"/>
    <w:rsid w:val="003C5BE5"/>
    <w:rsid w:val="003C6C59"/>
    <w:rsid w:val="003C702B"/>
    <w:rsid w:val="003C7727"/>
    <w:rsid w:val="003D0627"/>
    <w:rsid w:val="003D0B77"/>
    <w:rsid w:val="003D0DCC"/>
    <w:rsid w:val="003D1941"/>
    <w:rsid w:val="003D36D9"/>
    <w:rsid w:val="003D3999"/>
    <w:rsid w:val="003D49C1"/>
    <w:rsid w:val="003D61F5"/>
    <w:rsid w:val="003D7070"/>
    <w:rsid w:val="003D79F3"/>
    <w:rsid w:val="003E01C6"/>
    <w:rsid w:val="003E15D1"/>
    <w:rsid w:val="003E32A4"/>
    <w:rsid w:val="003E5407"/>
    <w:rsid w:val="003E7453"/>
    <w:rsid w:val="003F21A1"/>
    <w:rsid w:val="003F26EA"/>
    <w:rsid w:val="003F3AF1"/>
    <w:rsid w:val="003F6DC9"/>
    <w:rsid w:val="003F6FBA"/>
    <w:rsid w:val="003F7E15"/>
    <w:rsid w:val="00401FF4"/>
    <w:rsid w:val="00405DE2"/>
    <w:rsid w:val="004060F5"/>
    <w:rsid w:val="00407B04"/>
    <w:rsid w:val="0041155E"/>
    <w:rsid w:val="00412135"/>
    <w:rsid w:val="0041379F"/>
    <w:rsid w:val="004140CD"/>
    <w:rsid w:val="004144FE"/>
    <w:rsid w:val="00414609"/>
    <w:rsid w:val="004173F1"/>
    <w:rsid w:val="0042009D"/>
    <w:rsid w:val="00421F72"/>
    <w:rsid w:val="00424645"/>
    <w:rsid w:val="00425D62"/>
    <w:rsid w:val="00426C2C"/>
    <w:rsid w:val="00427020"/>
    <w:rsid w:val="00427492"/>
    <w:rsid w:val="0043177F"/>
    <w:rsid w:val="00431F03"/>
    <w:rsid w:val="00433D9D"/>
    <w:rsid w:val="004349DA"/>
    <w:rsid w:val="004360F3"/>
    <w:rsid w:val="00441209"/>
    <w:rsid w:val="00442C12"/>
    <w:rsid w:val="00443213"/>
    <w:rsid w:val="00443EB2"/>
    <w:rsid w:val="00446009"/>
    <w:rsid w:val="004462E4"/>
    <w:rsid w:val="004471F9"/>
    <w:rsid w:val="004472CB"/>
    <w:rsid w:val="00447473"/>
    <w:rsid w:val="00450899"/>
    <w:rsid w:val="004515E0"/>
    <w:rsid w:val="004524FB"/>
    <w:rsid w:val="00455898"/>
    <w:rsid w:val="004559F4"/>
    <w:rsid w:val="004562A3"/>
    <w:rsid w:val="004611DC"/>
    <w:rsid w:val="00461304"/>
    <w:rsid w:val="004622A4"/>
    <w:rsid w:val="00463462"/>
    <w:rsid w:val="004653E4"/>
    <w:rsid w:val="004665D8"/>
    <w:rsid w:val="004727A8"/>
    <w:rsid w:val="004728EF"/>
    <w:rsid w:val="00472F49"/>
    <w:rsid w:val="00473631"/>
    <w:rsid w:val="004742E5"/>
    <w:rsid w:val="00474F05"/>
    <w:rsid w:val="00476C55"/>
    <w:rsid w:val="00480835"/>
    <w:rsid w:val="00481C52"/>
    <w:rsid w:val="004820A4"/>
    <w:rsid w:val="00483693"/>
    <w:rsid w:val="0048777A"/>
    <w:rsid w:val="00490BE9"/>
    <w:rsid w:val="00491A16"/>
    <w:rsid w:val="00491C46"/>
    <w:rsid w:val="00491FD2"/>
    <w:rsid w:val="004924EF"/>
    <w:rsid w:val="00492A31"/>
    <w:rsid w:val="00494E0C"/>
    <w:rsid w:val="0049574A"/>
    <w:rsid w:val="00495DAC"/>
    <w:rsid w:val="00495EF4"/>
    <w:rsid w:val="00496C05"/>
    <w:rsid w:val="00496FAA"/>
    <w:rsid w:val="00497BD7"/>
    <w:rsid w:val="004A18E3"/>
    <w:rsid w:val="004A2A56"/>
    <w:rsid w:val="004A2C97"/>
    <w:rsid w:val="004A33A9"/>
    <w:rsid w:val="004A3566"/>
    <w:rsid w:val="004A651C"/>
    <w:rsid w:val="004A6923"/>
    <w:rsid w:val="004B1352"/>
    <w:rsid w:val="004B2083"/>
    <w:rsid w:val="004B2E88"/>
    <w:rsid w:val="004B2F01"/>
    <w:rsid w:val="004B7C13"/>
    <w:rsid w:val="004C2A39"/>
    <w:rsid w:val="004C2C6B"/>
    <w:rsid w:val="004C2EA2"/>
    <w:rsid w:val="004C37B2"/>
    <w:rsid w:val="004C3F3F"/>
    <w:rsid w:val="004C44DE"/>
    <w:rsid w:val="004C51BD"/>
    <w:rsid w:val="004C55BF"/>
    <w:rsid w:val="004C7196"/>
    <w:rsid w:val="004C795E"/>
    <w:rsid w:val="004D00B2"/>
    <w:rsid w:val="004D0A60"/>
    <w:rsid w:val="004D13E2"/>
    <w:rsid w:val="004D4F38"/>
    <w:rsid w:val="004D6A84"/>
    <w:rsid w:val="004D7643"/>
    <w:rsid w:val="004D7B0C"/>
    <w:rsid w:val="004D7E26"/>
    <w:rsid w:val="004E03CF"/>
    <w:rsid w:val="004E0D02"/>
    <w:rsid w:val="004E126E"/>
    <w:rsid w:val="004E1E4E"/>
    <w:rsid w:val="004E4979"/>
    <w:rsid w:val="004E7C30"/>
    <w:rsid w:val="004F07AA"/>
    <w:rsid w:val="004F172C"/>
    <w:rsid w:val="004F2BC6"/>
    <w:rsid w:val="004F47A6"/>
    <w:rsid w:val="004F6C32"/>
    <w:rsid w:val="004F7B99"/>
    <w:rsid w:val="004F7CD9"/>
    <w:rsid w:val="004F7F64"/>
    <w:rsid w:val="005009AD"/>
    <w:rsid w:val="00500D1E"/>
    <w:rsid w:val="00501A09"/>
    <w:rsid w:val="00502022"/>
    <w:rsid w:val="00504027"/>
    <w:rsid w:val="00504845"/>
    <w:rsid w:val="0050629A"/>
    <w:rsid w:val="00507B6B"/>
    <w:rsid w:val="005171D0"/>
    <w:rsid w:val="00520A4E"/>
    <w:rsid w:val="00523FE9"/>
    <w:rsid w:val="00526450"/>
    <w:rsid w:val="005278D3"/>
    <w:rsid w:val="0053098D"/>
    <w:rsid w:val="00530A72"/>
    <w:rsid w:val="00534CC6"/>
    <w:rsid w:val="00536667"/>
    <w:rsid w:val="00542B81"/>
    <w:rsid w:val="00543A01"/>
    <w:rsid w:val="0054704D"/>
    <w:rsid w:val="00547267"/>
    <w:rsid w:val="00550C5F"/>
    <w:rsid w:val="00550F38"/>
    <w:rsid w:val="005514E2"/>
    <w:rsid w:val="00551795"/>
    <w:rsid w:val="0055261D"/>
    <w:rsid w:val="0055393F"/>
    <w:rsid w:val="00553BDA"/>
    <w:rsid w:val="005546A4"/>
    <w:rsid w:val="00554FC7"/>
    <w:rsid w:val="005565FB"/>
    <w:rsid w:val="00557339"/>
    <w:rsid w:val="00557912"/>
    <w:rsid w:val="0056089E"/>
    <w:rsid w:val="0056122B"/>
    <w:rsid w:val="005638E2"/>
    <w:rsid w:val="005643D7"/>
    <w:rsid w:val="00564C74"/>
    <w:rsid w:val="00565C56"/>
    <w:rsid w:val="0056719C"/>
    <w:rsid w:val="0056781F"/>
    <w:rsid w:val="0057051B"/>
    <w:rsid w:val="005713D7"/>
    <w:rsid w:val="00574B91"/>
    <w:rsid w:val="00576DDF"/>
    <w:rsid w:val="005800BE"/>
    <w:rsid w:val="00580529"/>
    <w:rsid w:val="00581D2B"/>
    <w:rsid w:val="00582B6C"/>
    <w:rsid w:val="00585EE0"/>
    <w:rsid w:val="005863B4"/>
    <w:rsid w:val="00591607"/>
    <w:rsid w:val="00592B63"/>
    <w:rsid w:val="005937BE"/>
    <w:rsid w:val="00594070"/>
    <w:rsid w:val="005958A0"/>
    <w:rsid w:val="005958F1"/>
    <w:rsid w:val="00595AA8"/>
    <w:rsid w:val="0059616F"/>
    <w:rsid w:val="00596E18"/>
    <w:rsid w:val="005978F3"/>
    <w:rsid w:val="005A1174"/>
    <w:rsid w:val="005A33A8"/>
    <w:rsid w:val="005A6DE5"/>
    <w:rsid w:val="005A75FF"/>
    <w:rsid w:val="005B0181"/>
    <w:rsid w:val="005B029A"/>
    <w:rsid w:val="005B07C0"/>
    <w:rsid w:val="005B0AF7"/>
    <w:rsid w:val="005B2962"/>
    <w:rsid w:val="005B4243"/>
    <w:rsid w:val="005B5681"/>
    <w:rsid w:val="005B5A74"/>
    <w:rsid w:val="005B6471"/>
    <w:rsid w:val="005B727C"/>
    <w:rsid w:val="005C1B18"/>
    <w:rsid w:val="005C21B0"/>
    <w:rsid w:val="005C633A"/>
    <w:rsid w:val="005C6FA9"/>
    <w:rsid w:val="005C7349"/>
    <w:rsid w:val="005C7F56"/>
    <w:rsid w:val="005D1DE0"/>
    <w:rsid w:val="005D2C2D"/>
    <w:rsid w:val="005D7178"/>
    <w:rsid w:val="005D785F"/>
    <w:rsid w:val="005D7FA7"/>
    <w:rsid w:val="005E1B18"/>
    <w:rsid w:val="005E469F"/>
    <w:rsid w:val="005E7B25"/>
    <w:rsid w:val="005F0120"/>
    <w:rsid w:val="005F07D1"/>
    <w:rsid w:val="005F247A"/>
    <w:rsid w:val="005F285D"/>
    <w:rsid w:val="005F2BBF"/>
    <w:rsid w:val="005F3223"/>
    <w:rsid w:val="005F3811"/>
    <w:rsid w:val="005F3A6E"/>
    <w:rsid w:val="005F41FC"/>
    <w:rsid w:val="005F4258"/>
    <w:rsid w:val="005F60E9"/>
    <w:rsid w:val="005F6471"/>
    <w:rsid w:val="005F66B1"/>
    <w:rsid w:val="005F6C80"/>
    <w:rsid w:val="005F760C"/>
    <w:rsid w:val="006028AC"/>
    <w:rsid w:val="006032B7"/>
    <w:rsid w:val="0060354F"/>
    <w:rsid w:val="00603D60"/>
    <w:rsid w:val="00603ECA"/>
    <w:rsid w:val="00604E91"/>
    <w:rsid w:val="00606E10"/>
    <w:rsid w:val="006077F7"/>
    <w:rsid w:val="006079CA"/>
    <w:rsid w:val="00610201"/>
    <w:rsid w:val="00610DBA"/>
    <w:rsid w:val="00610F2D"/>
    <w:rsid w:val="00610F94"/>
    <w:rsid w:val="00611C6A"/>
    <w:rsid w:val="0061285E"/>
    <w:rsid w:val="00614407"/>
    <w:rsid w:val="00621BED"/>
    <w:rsid w:val="00624C00"/>
    <w:rsid w:val="0062653F"/>
    <w:rsid w:val="0063308F"/>
    <w:rsid w:val="006333BA"/>
    <w:rsid w:val="00633517"/>
    <w:rsid w:val="0063692D"/>
    <w:rsid w:val="006379DE"/>
    <w:rsid w:val="00640E37"/>
    <w:rsid w:val="00645AFB"/>
    <w:rsid w:val="0064674F"/>
    <w:rsid w:val="00647038"/>
    <w:rsid w:val="00647C8D"/>
    <w:rsid w:val="00652885"/>
    <w:rsid w:val="00654BFE"/>
    <w:rsid w:val="00654D6C"/>
    <w:rsid w:val="0065565D"/>
    <w:rsid w:val="00656BD0"/>
    <w:rsid w:val="006577E1"/>
    <w:rsid w:val="0066100E"/>
    <w:rsid w:val="0066212E"/>
    <w:rsid w:val="00662AAB"/>
    <w:rsid w:val="00666B03"/>
    <w:rsid w:val="0066749E"/>
    <w:rsid w:val="00670061"/>
    <w:rsid w:val="006715C4"/>
    <w:rsid w:val="00671D62"/>
    <w:rsid w:val="00673700"/>
    <w:rsid w:val="006745D3"/>
    <w:rsid w:val="0067597E"/>
    <w:rsid w:val="0067597F"/>
    <w:rsid w:val="00677466"/>
    <w:rsid w:val="00680218"/>
    <w:rsid w:val="006804BF"/>
    <w:rsid w:val="006804DC"/>
    <w:rsid w:val="0068229E"/>
    <w:rsid w:val="00682647"/>
    <w:rsid w:val="00683066"/>
    <w:rsid w:val="00683440"/>
    <w:rsid w:val="00683553"/>
    <w:rsid w:val="006847AD"/>
    <w:rsid w:val="00684E07"/>
    <w:rsid w:val="0068547A"/>
    <w:rsid w:val="00692044"/>
    <w:rsid w:val="00693B71"/>
    <w:rsid w:val="00694672"/>
    <w:rsid w:val="006959CA"/>
    <w:rsid w:val="00695A5D"/>
    <w:rsid w:val="00697417"/>
    <w:rsid w:val="00697944"/>
    <w:rsid w:val="006A0022"/>
    <w:rsid w:val="006A1240"/>
    <w:rsid w:val="006A16D3"/>
    <w:rsid w:val="006A16F7"/>
    <w:rsid w:val="006A2375"/>
    <w:rsid w:val="006A25E5"/>
    <w:rsid w:val="006A28AA"/>
    <w:rsid w:val="006A44AC"/>
    <w:rsid w:val="006A4F4E"/>
    <w:rsid w:val="006A7C5A"/>
    <w:rsid w:val="006B1ACA"/>
    <w:rsid w:val="006B2B51"/>
    <w:rsid w:val="006B3C8A"/>
    <w:rsid w:val="006B52B8"/>
    <w:rsid w:val="006B5513"/>
    <w:rsid w:val="006B56F1"/>
    <w:rsid w:val="006B642C"/>
    <w:rsid w:val="006B748E"/>
    <w:rsid w:val="006C138B"/>
    <w:rsid w:val="006C1671"/>
    <w:rsid w:val="006C39E2"/>
    <w:rsid w:val="006C55C3"/>
    <w:rsid w:val="006C632A"/>
    <w:rsid w:val="006C7FC4"/>
    <w:rsid w:val="006D0B41"/>
    <w:rsid w:val="006D2C7E"/>
    <w:rsid w:val="006D39C2"/>
    <w:rsid w:val="006D551B"/>
    <w:rsid w:val="006D5FB1"/>
    <w:rsid w:val="006D7D06"/>
    <w:rsid w:val="006E0453"/>
    <w:rsid w:val="006E0531"/>
    <w:rsid w:val="006E0C15"/>
    <w:rsid w:val="006E1639"/>
    <w:rsid w:val="006E1EFD"/>
    <w:rsid w:val="006E5D81"/>
    <w:rsid w:val="006E63AF"/>
    <w:rsid w:val="006F2F66"/>
    <w:rsid w:val="006F3728"/>
    <w:rsid w:val="006F5348"/>
    <w:rsid w:val="006F600A"/>
    <w:rsid w:val="006F646D"/>
    <w:rsid w:val="006F6537"/>
    <w:rsid w:val="0070238D"/>
    <w:rsid w:val="0070280E"/>
    <w:rsid w:val="00703A4A"/>
    <w:rsid w:val="00705509"/>
    <w:rsid w:val="007069C7"/>
    <w:rsid w:val="007074C6"/>
    <w:rsid w:val="007105D0"/>
    <w:rsid w:val="007139D9"/>
    <w:rsid w:val="00713C7C"/>
    <w:rsid w:val="0071452E"/>
    <w:rsid w:val="007153E9"/>
    <w:rsid w:val="00715441"/>
    <w:rsid w:val="00716AB1"/>
    <w:rsid w:val="00717D12"/>
    <w:rsid w:val="00717FC9"/>
    <w:rsid w:val="00722E89"/>
    <w:rsid w:val="0072456E"/>
    <w:rsid w:val="00725CC2"/>
    <w:rsid w:val="0072608E"/>
    <w:rsid w:val="00730A6E"/>
    <w:rsid w:val="00731294"/>
    <w:rsid w:val="00731694"/>
    <w:rsid w:val="007319D3"/>
    <w:rsid w:val="00731E26"/>
    <w:rsid w:val="007320F4"/>
    <w:rsid w:val="0073213A"/>
    <w:rsid w:val="00733EC6"/>
    <w:rsid w:val="00736FFA"/>
    <w:rsid w:val="007432B4"/>
    <w:rsid w:val="007437C9"/>
    <w:rsid w:val="0074602F"/>
    <w:rsid w:val="007469E8"/>
    <w:rsid w:val="007515AB"/>
    <w:rsid w:val="0075208C"/>
    <w:rsid w:val="007528DE"/>
    <w:rsid w:val="00753239"/>
    <w:rsid w:val="00753324"/>
    <w:rsid w:val="00754000"/>
    <w:rsid w:val="00754123"/>
    <w:rsid w:val="00755EC7"/>
    <w:rsid w:val="00756694"/>
    <w:rsid w:val="007573BE"/>
    <w:rsid w:val="007625C7"/>
    <w:rsid w:val="00762B21"/>
    <w:rsid w:val="00763B9C"/>
    <w:rsid w:val="007649B7"/>
    <w:rsid w:val="007670C1"/>
    <w:rsid w:val="00767167"/>
    <w:rsid w:val="0076735B"/>
    <w:rsid w:val="00767446"/>
    <w:rsid w:val="00767719"/>
    <w:rsid w:val="007713E3"/>
    <w:rsid w:val="007723F1"/>
    <w:rsid w:val="00775C5B"/>
    <w:rsid w:val="00777130"/>
    <w:rsid w:val="00781BDB"/>
    <w:rsid w:val="00781C80"/>
    <w:rsid w:val="00783204"/>
    <w:rsid w:val="00785279"/>
    <w:rsid w:val="00785BD6"/>
    <w:rsid w:val="007920F7"/>
    <w:rsid w:val="00794A03"/>
    <w:rsid w:val="00794FCF"/>
    <w:rsid w:val="007953EC"/>
    <w:rsid w:val="00796CFE"/>
    <w:rsid w:val="00797862"/>
    <w:rsid w:val="007A0A79"/>
    <w:rsid w:val="007A41CF"/>
    <w:rsid w:val="007A4A18"/>
    <w:rsid w:val="007A4A9A"/>
    <w:rsid w:val="007A4B78"/>
    <w:rsid w:val="007A56C5"/>
    <w:rsid w:val="007A70E1"/>
    <w:rsid w:val="007A7252"/>
    <w:rsid w:val="007B07C0"/>
    <w:rsid w:val="007B0870"/>
    <w:rsid w:val="007B0B8D"/>
    <w:rsid w:val="007B2363"/>
    <w:rsid w:val="007C0785"/>
    <w:rsid w:val="007C162F"/>
    <w:rsid w:val="007C35E2"/>
    <w:rsid w:val="007C4D74"/>
    <w:rsid w:val="007C5137"/>
    <w:rsid w:val="007C5F1C"/>
    <w:rsid w:val="007D10AD"/>
    <w:rsid w:val="007D171A"/>
    <w:rsid w:val="007D1DB8"/>
    <w:rsid w:val="007D54C3"/>
    <w:rsid w:val="007D6FAE"/>
    <w:rsid w:val="007D72E0"/>
    <w:rsid w:val="007E273B"/>
    <w:rsid w:val="007E5CD2"/>
    <w:rsid w:val="007E6E7C"/>
    <w:rsid w:val="007E6ED5"/>
    <w:rsid w:val="007E79D7"/>
    <w:rsid w:val="007F0DC6"/>
    <w:rsid w:val="007F4C88"/>
    <w:rsid w:val="007F5C81"/>
    <w:rsid w:val="008001A7"/>
    <w:rsid w:val="00801014"/>
    <w:rsid w:val="00801F8B"/>
    <w:rsid w:val="00801FFC"/>
    <w:rsid w:val="00803070"/>
    <w:rsid w:val="00803D10"/>
    <w:rsid w:val="008047B7"/>
    <w:rsid w:val="00804F9C"/>
    <w:rsid w:val="00805287"/>
    <w:rsid w:val="0080607D"/>
    <w:rsid w:val="00806AFC"/>
    <w:rsid w:val="00807A46"/>
    <w:rsid w:val="00811AB6"/>
    <w:rsid w:val="00815DB5"/>
    <w:rsid w:val="008167B4"/>
    <w:rsid w:val="0082042C"/>
    <w:rsid w:val="00820D56"/>
    <w:rsid w:val="008222D8"/>
    <w:rsid w:val="008256D8"/>
    <w:rsid w:val="00826C36"/>
    <w:rsid w:val="00827DF9"/>
    <w:rsid w:val="008310B7"/>
    <w:rsid w:val="00832E0B"/>
    <w:rsid w:val="00834DF1"/>
    <w:rsid w:val="00834E51"/>
    <w:rsid w:val="008363FF"/>
    <w:rsid w:val="008374B9"/>
    <w:rsid w:val="008375B0"/>
    <w:rsid w:val="00837621"/>
    <w:rsid w:val="00837AAA"/>
    <w:rsid w:val="008408F2"/>
    <w:rsid w:val="00841910"/>
    <w:rsid w:val="008434CE"/>
    <w:rsid w:val="008438C1"/>
    <w:rsid w:val="00843E89"/>
    <w:rsid w:val="00843EFF"/>
    <w:rsid w:val="00844250"/>
    <w:rsid w:val="008449D0"/>
    <w:rsid w:val="008450EE"/>
    <w:rsid w:val="008451B6"/>
    <w:rsid w:val="008462E8"/>
    <w:rsid w:val="00846A98"/>
    <w:rsid w:val="00847C20"/>
    <w:rsid w:val="00850094"/>
    <w:rsid w:val="008503C3"/>
    <w:rsid w:val="00850D1B"/>
    <w:rsid w:val="00853F38"/>
    <w:rsid w:val="0085456A"/>
    <w:rsid w:val="00855775"/>
    <w:rsid w:val="00855FA2"/>
    <w:rsid w:val="00856250"/>
    <w:rsid w:val="00856662"/>
    <w:rsid w:val="008568F7"/>
    <w:rsid w:val="008575B9"/>
    <w:rsid w:val="00857FE8"/>
    <w:rsid w:val="00862C18"/>
    <w:rsid w:val="00862C93"/>
    <w:rsid w:val="00866493"/>
    <w:rsid w:val="00866D94"/>
    <w:rsid w:val="00866DD3"/>
    <w:rsid w:val="00870107"/>
    <w:rsid w:val="008715B9"/>
    <w:rsid w:val="00872191"/>
    <w:rsid w:val="00873448"/>
    <w:rsid w:val="008741A8"/>
    <w:rsid w:val="00874488"/>
    <w:rsid w:val="00875506"/>
    <w:rsid w:val="00875D38"/>
    <w:rsid w:val="008804F1"/>
    <w:rsid w:val="008811D8"/>
    <w:rsid w:val="008813A8"/>
    <w:rsid w:val="00881708"/>
    <w:rsid w:val="00881816"/>
    <w:rsid w:val="0088316A"/>
    <w:rsid w:val="00884924"/>
    <w:rsid w:val="00887026"/>
    <w:rsid w:val="00890ABB"/>
    <w:rsid w:val="0089202F"/>
    <w:rsid w:val="00894ACB"/>
    <w:rsid w:val="00894E7B"/>
    <w:rsid w:val="00896014"/>
    <w:rsid w:val="00896AE9"/>
    <w:rsid w:val="00897327"/>
    <w:rsid w:val="008978C0"/>
    <w:rsid w:val="00897A97"/>
    <w:rsid w:val="008A0961"/>
    <w:rsid w:val="008A2FE2"/>
    <w:rsid w:val="008A4BBB"/>
    <w:rsid w:val="008A5EAC"/>
    <w:rsid w:val="008B183A"/>
    <w:rsid w:val="008B1A76"/>
    <w:rsid w:val="008B2770"/>
    <w:rsid w:val="008B45FB"/>
    <w:rsid w:val="008B7B15"/>
    <w:rsid w:val="008C3077"/>
    <w:rsid w:val="008C48D7"/>
    <w:rsid w:val="008C5B05"/>
    <w:rsid w:val="008D16E0"/>
    <w:rsid w:val="008D23B6"/>
    <w:rsid w:val="008D35B6"/>
    <w:rsid w:val="008D4CBD"/>
    <w:rsid w:val="008D6929"/>
    <w:rsid w:val="008D7071"/>
    <w:rsid w:val="008E21C5"/>
    <w:rsid w:val="008E363E"/>
    <w:rsid w:val="008E4734"/>
    <w:rsid w:val="008E48B9"/>
    <w:rsid w:val="008E5693"/>
    <w:rsid w:val="008F09E2"/>
    <w:rsid w:val="008F0F4A"/>
    <w:rsid w:val="008F2402"/>
    <w:rsid w:val="008F2BFD"/>
    <w:rsid w:val="008F2FDD"/>
    <w:rsid w:val="008F3ACA"/>
    <w:rsid w:val="008F3E5F"/>
    <w:rsid w:val="008F4C10"/>
    <w:rsid w:val="00900B19"/>
    <w:rsid w:val="009017C0"/>
    <w:rsid w:val="00901BC6"/>
    <w:rsid w:val="00901F79"/>
    <w:rsid w:val="009054D2"/>
    <w:rsid w:val="0090732A"/>
    <w:rsid w:val="0090793D"/>
    <w:rsid w:val="00907A0D"/>
    <w:rsid w:val="00907A25"/>
    <w:rsid w:val="00912AFA"/>
    <w:rsid w:val="00912B26"/>
    <w:rsid w:val="009132B8"/>
    <w:rsid w:val="009146F2"/>
    <w:rsid w:val="00916D9C"/>
    <w:rsid w:val="00916E6A"/>
    <w:rsid w:val="00917066"/>
    <w:rsid w:val="0092030D"/>
    <w:rsid w:val="00921A91"/>
    <w:rsid w:val="00921B66"/>
    <w:rsid w:val="00924A41"/>
    <w:rsid w:val="009259A7"/>
    <w:rsid w:val="00925A0D"/>
    <w:rsid w:val="009307E6"/>
    <w:rsid w:val="00931CC2"/>
    <w:rsid w:val="009329D7"/>
    <w:rsid w:val="009342D4"/>
    <w:rsid w:val="00934D0B"/>
    <w:rsid w:val="00934DB3"/>
    <w:rsid w:val="00935989"/>
    <w:rsid w:val="009367AF"/>
    <w:rsid w:val="00940C70"/>
    <w:rsid w:val="00941CA5"/>
    <w:rsid w:val="00942067"/>
    <w:rsid w:val="0094236C"/>
    <w:rsid w:val="00942818"/>
    <w:rsid w:val="00942BB0"/>
    <w:rsid w:val="0094312D"/>
    <w:rsid w:val="00944299"/>
    <w:rsid w:val="00945737"/>
    <w:rsid w:val="00945751"/>
    <w:rsid w:val="00946C87"/>
    <w:rsid w:val="00950AFA"/>
    <w:rsid w:val="0095234E"/>
    <w:rsid w:val="00955781"/>
    <w:rsid w:val="00955EBB"/>
    <w:rsid w:val="00956EF4"/>
    <w:rsid w:val="009574A9"/>
    <w:rsid w:val="0095761F"/>
    <w:rsid w:val="00962DCF"/>
    <w:rsid w:val="00963087"/>
    <w:rsid w:val="00965F33"/>
    <w:rsid w:val="00971178"/>
    <w:rsid w:val="00971B28"/>
    <w:rsid w:val="00971B37"/>
    <w:rsid w:val="009725BF"/>
    <w:rsid w:val="00972855"/>
    <w:rsid w:val="00972DC6"/>
    <w:rsid w:val="00973754"/>
    <w:rsid w:val="009742B4"/>
    <w:rsid w:val="009743DC"/>
    <w:rsid w:val="009757E1"/>
    <w:rsid w:val="00976021"/>
    <w:rsid w:val="00976916"/>
    <w:rsid w:val="00977325"/>
    <w:rsid w:val="009817BA"/>
    <w:rsid w:val="00982217"/>
    <w:rsid w:val="00982BD6"/>
    <w:rsid w:val="00984482"/>
    <w:rsid w:val="00984EB9"/>
    <w:rsid w:val="00985112"/>
    <w:rsid w:val="009866D2"/>
    <w:rsid w:val="00986A2F"/>
    <w:rsid w:val="00986F37"/>
    <w:rsid w:val="009874FE"/>
    <w:rsid w:val="0099126B"/>
    <w:rsid w:val="009918C0"/>
    <w:rsid w:val="00992E4A"/>
    <w:rsid w:val="00993C93"/>
    <w:rsid w:val="00993FD8"/>
    <w:rsid w:val="00994996"/>
    <w:rsid w:val="0099570F"/>
    <w:rsid w:val="009A33B9"/>
    <w:rsid w:val="009A3787"/>
    <w:rsid w:val="009A4BE3"/>
    <w:rsid w:val="009A6694"/>
    <w:rsid w:val="009A6A79"/>
    <w:rsid w:val="009B0481"/>
    <w:rsid w:val="009B1381"/>
    <w:rsid w:val="009B2163"/>
    <w:rsid w:val="009B2C2F"/>
    <w:rsid w:val="009B3541"/>
    <w:rsid w:val="009B42EE"/>
    <w:rsid w:val="009B4770"/>
    <w:rsid w:val="009B4925"/>
    <w:rsid w:val="009B5298"/>
    <w:rsid w:val="009B55E3"/>
    <w:rsid w:val="009B6749"/>
    <w:rsid w:val="009B7636"/>
    <w:rsid w:val="009B7936"/>
    <w:rsid w:val="009C023C"/>
    <w:rsid w:val="009C0607"/>
    <w:rsid w:val="009C29FC"/>
    <w:rsid w:val="009C2B79"/>
    <w:rsid w:val="009C544E"/>
    <w:rsid w:val="009C7A0B"/>
    <w:rsid w:val="009D00C9"/>
    <w:rsid w:val="009D1099"/>
    <w:rsid w:val="009D202E"/>
    <w:rsid w:val="009D5C0D"/>
    <w:rsid w:val="009D5C74"/>
    <w:rsid w:val="009D6FEE"/>
    <w:rsid w:val="009E0850"/>
    <w:rsid w:val="009E2AFC"/>
    <w:rsid w:val="009E5223"/>
    <w:rsid w:val="009E6A97"/>
    <w:rsid w:val="009F0C55"/>
    <w:rsid w:val="009F0DF3"/>
    <w:rsid w:val="009F3517"/>
    <w:rsid w:val="009F3592"/>
    <w:rsid w:val="009F6FA7"/>
    <w:rsid w:val="009F7030"/>
    <w:rsid w:val="009F7B95"/>
    <w:rsid w:val="00A0235E"/>
    <w:rsid w:val="00A03948"/>
    <w:rsid w:val="00A040DA"/>
    <w:rsid w:val="00A04381"/>
    <w:rsid w:val="00A0550D"/>
    <w:rsid w:val="00A06CA4"/>
    <w:rsid w:val="00A07A0A"/>
    <w:rsid w:val="00A1046B"/>
    <w:rsid w:val="00A112AF"/>
    <w:rsid w:val="00A11927"/>
    <w:rsid w:val="00A14C19"/>
    <w:rsid w:val="00A16744"/>
    <w:rsid w:val="00A21551"/>
    <w:rsid w:val="00A2185E"/>
    <w:rsid w:val="00A226EB"/>
    <w:rsid w:val="00A24386"/>
    <w:rsid w:val="00A25798"/>
    <w:rsid w:val="00A261F5"/>
    <w:rsid w:val="00A30B75"/>
    <w:rsid w:val="00A3104D"/>
    <w:rsid w:val="00A31DAA"/>
    <w:rsid w:val="00A32271"/>
    <w:rsid w:val="00A36846"/>
    <w:rsid w:val="00A3781C"/>
    <w:rsid w:val="00A42AB6"/>
    <w:rsid w:val="00A4437B"/>
    <w:rsid w:val="00A455AD"/>
    <w:rsid w:val="00A45878"/>
    <w:rsid w:val="00A510E7"/>
    <w:rsid w:val="00A51593"/>
    <w:rsid w:val="00A51B54"/>
    <w:rsid w:val="00A521E4"/>
    <w:rsid w:val="00A52BD4"/>
    <w:rsid w:val="00A533C6"/>
    <w:rsid w:val="00A54460"/>
    <w:rsid w:val="00A55976"/>
    <w:rsid w:val="00A57619"/>
    <w:rsid w:val="00A57CE0"/>
    <w:rsid w:val="00A6192E"/>
    <w:rsid w:val="00A6257D"/>
    <w:rsid w:val="00A63415"/>
    <w:rsid w:val="00A67212"/>
    <w:rsid w:val="00A71C9F"/>
    <w:rsid w:val="00A725A3"/>
    <w:rsid w:val="00A729A6"/>
    <w:rsid w:val="00A73108"/>
    <w:rsid w:val="00A73542"/>
    <w:rsid w:val="00A73EB6"/>
    <w:rsid w:val="00A74344"/>
    <w:rsid w:val="00A7460E"/>
    <w:rsid w:val="00A7501C"/>
    <w:rsid w:val="00A763B5"/>
    <w:rsid w:val="00A769B2"/>
    <w:rsid w:val="00A76A4D"/>
    <w:rsid w:val="00A80B86"/>
    <w:rsid w:val="00A816EC"/>
    <w:rsid w:val="00A81C2B"/>
    <w:rsid w:val="00A8218E"/>
    <w:rsid w:val="00A82E0F"/>
    <w:rsid w:val="00A83B81"/>
    <w:rsid w:val="00A84D6C"/>
    <w:rsid w:val="00A863A9"/>
    <w:rsid w:val="00A90F07"/>
    <w:rsid w:val="00A9117A"/>
    <w:rsid w:val="00A927A8"/>
    <w:rsid w:val="00A93914"/>
    <w:rsid w:val="00A945BA"/>
    <w:rsid w:val="00A9463E"/>
    <w:rsid w:val="00A96D66"/>
    <w:rsid w:val="00A96E00"/>
    <w:rsid w:val="00A97DCF"/>
    <w:rsid w:val="00A97F33"/>
    <w:rsid w:val="00AA0D00"/>
    <w:rsid w:val="00AA1AB9"/>
    <w:rsid w:val="00AA34FA"/>
    <w:rsid w:val="00AA36FD"/>
    <w:rsid w:val="00AA3E68"/>
    <w:rsid w:val="00AA5DC7"/>
    <w:rsid w:val="00AA6179"/>
    <w:rsid w:val="00AA6943"/>
    <w:rsid w:val="00AA6EE5"/>
    <w:rsid w:val="00AA73D3"/>
    <w:rsid w:val="00AA77C8"/>
    <w:rsid w:val="00AA77D0"/>
    <w:rsid w:val="00AB060E"/>
    <w:rsid w:val="00AB0DC3"/>
    <w:rsid w:val="00AB1727"/>
    <w:rsid w:val="00AB2358"/>
    <w:rsid w:val="00AB2938"/>
    <w:rsid w:val="00AB53A2"/>
    <w:rsid w:val="00AC281F"/>
    <w:rsid w:val="00AC39FC"/>
    <w:rsid w:val="00AC4D8D"/>
    <w:rsid w:val="00AC4EE5"/>
    <w:rsid w:val="00AD03CF"/>
    <w:rsid w:val="00AD6056"/>
    <w:rsid w:val="00AE0436"/>
    <w:rsid w:val="00AE0855"/>
    <w:rsid w:val="00AE1489"/>
    <w:rsid w:val="00AE15A8"/>
    <w:rsid w:val="00AE1CB2"/>
    <w:rsid w:val="00AE25EC"/>
    <w:rsid w:val="00AE39E5"/>
    <w:rsid w:val="00AE3CD7"/>
    <w:rsid w:val="00AE4708"/>
    <w:rsid w:val="00AE6A5D"/>
    <w:rsid w:val="00AF0F6C"/>
    <w:rsid w:val="00AF1158"/>
    <w:rsid w:val="00AF1C4A"/>
    <w:rsid w:val="00AF1FFF"/>
    <w:rsid w:val="00AF257E"/>
    <w:rsid w:val="00AF408F"/>
    <w:rsid w:val="00AF4A7C"/>
    <w:rsid w:val="00AF507A"/>
    <w:rsid w:val="00AF53CC"/>
    <w:rsid w:val="00AF53E5"/>
    <w:rsid w:val="00B021E4"/>
    <w:rsid w:val="00B029A1"/>
    <w:rsid w:val="00B03D1C"/>
    <w:rsid w:val="00B0435F"/>
    <w:rsid w:val="00B04635"/>
    <w:rsid w:val="00B060B2"/>
    <w:rsid w:val="00B0638D"/>
    <w:rsid w:val="00B069CD"/>
    <w:rsid w:val="00B1218C"/>
    <w:rsid w:val="00B12429"/>
    <w:rsid w:val="00B12B6B"/>
    <w:rsid w:val="00B13960"/>
    <w:rsid w:val="00B14444"/>
    <w:rsid w:val="00B14FF1"/>
    <w:rsid w:val="00B15AC1"/>
    <w:rsid w:val="00B15C31"/>
    <w:rsid w:val="00B16CEB"/>
    <w:rsid w:val="00B16E4E"/>
    <w:rsid w:val="00B17497"/>
    <w:rsid w:val="00B20FA3"/>
    <w:rsid w:val="00B21377"/>
    <w:rsid w:val="00B21407"/>
    <w:rsid w:val="00B241E9"/>
    <w:rsid w:val="00B277B0"/>
    <w:rsid w:val="00B340E6"/>
    <w:rsid w:val="00B345CC"/>
    <w:rsid w:val="00B3555B"/>
    <w:rsid w:val="00B356AB"/>
    <w:rsid w:val="00B35834"/>
    <w:rsid w:val="00B37D42"/>
    <w:rsid w:val="00B40952"/>
    <w:rsid w:val="00B414AA"/>
    <w:rsid w:val="00B424C4"/>
    <w:rsid w:val="00B43792"/>
    <w:rsid w:val="00B43EA8"/>
    <w:rsid w:val="00B45DC9"/>
    <w:rsid w:val="00B5046E"/>
    <w:rsid w:val="00B50477"/>
    <w:rsid w:val="00B519C4"/>
    <w:rsid w:val="00B51AB7"/>
    <w:rsid w:val="00B5229A"/>
    <w:rsid w:val="00B53237"/>
    <w:rsid w:val="00B54238"/>
    <w:rsid w:val="00B54C63"/>
    <w:rsid w:val="00B62640"/>
    <w:rsid w:val="00B631F1"/>
    <w:rsid w:val="00B662D8"/>
    <w:rsid w:val="00B6674A"/>
    <w:rsid w:val="00B66DE6"/>
    <w:rsid w:val="00B71334"/>
    <w:rsid w:val="00B72117"/>
    <w:rsid w:val="00B72397"/>
    <w:rsid w:val="00B76567"/>
    <w:rsid w:val="00B81ABD"/>
    <w:rsid w:val="00B81C69"/>
    <w:rsid w:val="00B83EDA"/>
    <w:rsid w:val="00B85ACF"/>
    <w:rsid w:val="00B85E60"/>
    <w:rsid w:val="00B86A75"/>
    <w:rsid w:val="00B87000"/>
    <w:rsid w:val="00B872BF"/>
    <w:rsid w:val="00B908CF"/>
    <w:rsid w:val="00B91118"/>
    <w:rsid w:val="00B91342"/>
    <w:rsid w:val="00B91C66"/>
    <w:rsid w:val="00B925AA"/>
    <w:rsid w:val="00B92D59"/>
    <w:rsid w:val="00B94298"/>
    <w:rsid w:val="00B94A3A"/>
    <w:rsid w:val="00B96424"/>
    <w:rsid w:val="00BA0DFB"/>
    <w:rsid w:val="00BA1022"/>
    <w:rsid w:val="00BA1455"/>
    <w:rsid w:val="00BA1B70"/>
    <w:rsid w:val="00BA3F1D"/>
    <w:rsid w:val="00BA5803"/>
    <w:rsid w:val="00BA6837"/>
    <w:rsid w:val="00BA6B7F"/>
    <w:rsid w:val="00BA7B5C"/>
    <w:rsid w:val="00BB006B"/>
    <w:rsid w:val="00BB0647"/>
    <w:rsid w:val="00BB06C0"/>
    <w:rsid w:val="00BB18A2"/>
    <w:rsid w:val="00BB1ED5"/>
    <w:rsid w:val="00BB3058"/>
    <w:rsid w:val="00BB3C66"/>
    <w:rsid w:val="00BB43CE"/>
    <w:rsid w:val="00BB5233"/>
    <w:rsid w:val="00BB54B4"/>
    <w:rsid w:val="00BB5518"/>
    <w:rsid w:val="00BB689F"/>
    <w:rsid w:val="00BB6A53"/>
    <w:rsid w:val="00BB7B4A"/>
    <w:rsid w:val="00BB7FD1"/>
    <w:rsid w:val="00BC0CB1"/>
    <w:rsid w:val="00BC2CA4"/>
    <w:rsid w:val="00BC2D6D"/>
    <w:rsid w:val="00BC3BB3"/>
    <w:rsid w:val="00BC5A70"/>
    <w:rsid w:val="00BC77A1"/>
    <w:rsid w:val="00BD0A59"/>
    <w:rsid w:val="00BD1F1E"/>
    <w:rsid w:val="00BD4864"/>
    <w:rsid w:val="00BD7AA7"/>
    <w:rsid w:val="00BE0A89"/>
    <w:rsid w:val="00BE271F"/>
    <w:rsid w:val="00BE350D"/>
    <w:rsid w:val="00BE7083"/>
    <w:rsid w:val="00BE7425"/>
    <w:rsid w:val="00BF0D99"/>
    <w:rsid w:val="00BF461B"/>
    <w:rsid w:val="00BF55B7"/>
    <w:rsid w:val="00C003A6"/>
    <w:rsid w:val="00C006E3"/>
    <w:rsid w:val="00C02985"/>
    <w:rsid w:val="00C03075"/>
    <w:rsid w:val="00C05338"/>
    <w:rsid w:val="00C058A9"/>
    <w:rsid w:val="00C05F46"/>
    <w:rsid w:val="00C06F8C"/>
    <w:rsid w:val="00C070A2"/>
    <w:rsid w:val="00C072CE"/>
    <w:rsid w:val="00C125D0"/>
    <w:rsid w:val="00C14912"/>
    <w:rsid w:val="00C15D54"/>
    <w:rsid w:val="00C179F2"/>
    <w:rsid w:val="00C201A0"/>
    <w:rsid w:val="00C2040C"/>
    <w:rsid w:val="00C25219"/>
    <w:rsid w:val="00C27023"/>
    <w:rsid w:val="00C274E4"/>
    <w:rsid w:val="00C312C7"/>
    <w:rsid w:val="00C31375"/>
    <w:rsid w:val="00C320B0"/>
    <w:rsid w:val="00C3374B"/>
    <w:rsid w:val="00C367C5"/>
    <w:rsid w:val="00C40669"/>
    <w:rsid w:val="00C40733"/>
    <w:rsid w:val="00C434EF"/>
    <w:rsid w:val="00C440BB"/>
    <w:rsid w:val="00C47260"/>
    <w:rsid w:val="00C47E6D"/>
    <w:rsid w:val="00C50053"/>
    <w:rsid w:val="00C51267"/>
    <w:rsid w:val="00C512D8"/>
    <w:rsid w:val="00C51C88"/>
    <w:rsid w:val="00C51FCB"/>
    <w:rsid w:val="00C536A5"/>
    <w:rsid w:val="00C547DC"/>
    <w:rsid w:val="00C55E37"/>
    <w:rsid w:val="00C6038A"/>
    <w:rsid w:val="00C611CB"/>
    <w:rsid w:val="00C6122D"/>
    <w:rsid w:val="00C61D56"/>
    <w:rsid w:val="00C6203F"/>
    <w:rsid w:val="00C63DDB"/>
    <w:rsid w:val="00C63FE2"/>
    <w:rsid w:val="00C658AD"/>
    <w:rsid w:val="00C678B2"/>
    <w:rsid w:val="00C70512"/>
    <w:rsid w:val="00C72CD4"/>
    <w:rsid w:val="00C732F4"/>
    <w:rsid w:val="00C75004"/>
    <w:rsid w:val="00C76182"/>
    <w:rsid w:val="00C7625A"/>
    <w:rsid w:val="00C76869"/>
    <w:rsid w:val="00C77348"/>
    <w:rsid w:val="00C77532"/>
    <w:rsid w:val="00C77626"/>
    <w:rsid w:val="00C80C7A"/>
    <w:rsid w:val="00C81E79"/>
    <w:rsid w:val="00C82978"/>
    <w:rsid w:val="00C82EFD"/>
    <w:rsid w:val="00C8329A"/>
    <w:rsid w:val="00C8464A"/>
    <w:rsid w:val="00C856A9"/>
    <w:rsid w:val="00C8648F"/>
    <w:rsid w:val="00C86B2A"/>
    <w:rsid w:val="00C8705F"/>
    <w:rsid w:val="00C870EE"/>
    <w:rsid w:val="00C905C7"/>
    <w:rsid w:val="00C909AE"/>
    <w:rsid w:val="00C90B1D"/>
    <w:rsid w:val="00C91E55"/>
    <w:rsid w:val="00C93029"/>
    <w:rsid w:val="00C933D0"/>
    <w:rsid w:val="00C94D23"/>
    <w:rsid w:val="00C9539A"/>
    <w:rsid w:val="00C959BB"/>
    <w:rsid w:val="00C95AE7"/>
    <w:rsid w:val="00C95E45"/>
    <w:rsid w:val="00CA029F"/>
    <w:rsid w:val="00CA108A"/>
    <w:rsid w:val="00CA2018"/>
    <w:rsid w:val="00CA3968"/>
    <w:rsid w:val="00CA3F08"/>
    <w:rsid w:val="00CA4147"/>
    <w:rsid w:val="00CA47F2"/>
    <w:rsid w:val="00CA641F"/>
    <w:rsid w:val="00CA7425"/>
    <w:rsid w:val="00CB047B"/>
    <w:rsid w:val="00CB150C"/>
    <w:rsid w:val="00CB17AC"/>
    <w:rsid w:val="00CB5138"/>
    <w:rsid w:val="00CB53EA"/>
    <w:rsid w:val="00CB6B5B"/>
    <w:rsid w:val="00CB775D"/>
    <w:rsid w:val="00CC0030"/>
    <w:rsid w:val="00CC0082"/>
    <w:rsid w:val="00CC00C3"/>
    <w:rsid w:val="00CC233D"/>
    <w:rsid w:val="00CC2A22"/>
    <w:rsid w:val="00CC3C46"/>
    <w:rsid w:val="00CC4846"/>
    <w:rsid w:val="00CC6392"/>
    <w:rsid w:val="00CD331D"/>
    <w:rsid w:val="00CD4BF1"/>
    <w:rsid w:val="00CD72D8"/>
    <w:rsid w:val="00CE03CC"/>
    <w:rsid w:val="00CE183C"/>
    <w:rsid w:val="00CE2E8F"/>
    <w:rsid w:val="00CE3AB5"/>
    <w:rsid w:val="00CE4D73"/>
    <w:rsid w:val="00CE6490"/>
    <w:rsid w:val="00CF1645"/>
    <w:rsid w:val="00CF180F"/>
    <w:rsid w:val="00CF228A"/>
    <w:rsid w:val="00CF362E"/>
    <w:rsid w:val="00CF48A7"/>
    <w:rsid w:val="00CF6ED0"/>
    <w:rsid w:val="00CF722D"/>
    <w:rsid w:val="00D001EA"/>
    <w:rsid w:val="00D00659"/>
    <w:rsid w:val="00D02A80"/>
    <w:rsid w:val="00D046BD"/>
    <w:rsid w:val="00D067FF"/>
    <w:rsid w:val="00D11B62"/>
    <w:rsid w:val="00D120CE"/>
    <w:rsid w:val="00D12D0A"/>
    <w:rsid w:val="00D15F8E"/>
    <w:rsid w:val="00D16520"/>
    <w:rsid w:val="00D170E2"/>
    <w:rsid w:val="00D24F23"/>
    <w:rsid w:val="00D30219"/>
    <w:rsid w:val="00D307AC"/>
    <w:rsid w:val="00D30A58"/>
    <w:rsid w:val="00D3170B"/>
    <w:rsid w:val="00D31B73"/>
    <w:rsid w:val="00D31D43"/>
    <w:rsid w:val="00D322D3"/>
    <w:rsid w:val="00D32E74"/>
    <w:rsid w:val="00D33F63"/>
    <w:rsid w:val="00D341AF"/>
    <w:rsid w:val="00D34294"/>
    <w:rsid w:val="00D3623D"/>
    <w:rsid w:val="00D36E7F"/>
    <w:rsid w:val="00D36E8E"/>
    <w:rsid w:val="00D37224"/>
    <w:rsid w:val="00D400D0"/>
    <w:rsid w:val="00D42CEF"/>
    <w:rsid w:val="00D43E40"/>
    <w:rsid w:val="00D46D3A"/>
    <w:rsid w:val="00D46F95"/>
    <w:rsid w:val="00D47E1A"/>
    <w:rsid w:val="00D518B7"/>
    <w:rsid w:val="00D561DE"/>
    <w:rsid w:val="00D56212"/>
    <w:rsid w:val="00D6154D"/>
    <w:rsid w:val="00D63A47"/>
    <w:rsid w:val="00D63DB6"/>
    <w:rsid w:val="00D649BC"/>
    <w:rsid w:val="00D64FFB"/>
    <w:rsid w:val="00D65E3B"/>
    <w:rsid w:val="00D66904"/>
    <w:rsid w:val="00D66C51"/>
    <w:rsid w:val="00D72042"/>
    <w:rsid w:val="00D749CD"/>
    <w:rsid w:val="00D75510"/>
    <w:rsid w:val="00D75517"/>
    <w:rsid w:val="00D759D5"/>
    <w:rsid w:val="00D7631A"/>
    <w:rsid w:val="00D76AF7"/>
    <w:rsid w:val="00D76BAB"/>
    <w:rsid w:val="00D77003"/>
    <w:rsid w:val="00D77324"/>
    <w:rsid w:val="00D811F7"/>
    <w:rsid w:val="00D81306"/>
    <w:rsid w:val="00D813B5"/>
    <w:rsid w:val="00D8216D"/>
    <w:rsid w:val="00D84CDA"/>
    <w:rsid w:val="00D85B00"/>
    <w:rsid w:val="00D86EBA"/>
    <w:rsid w:val="00D93C89"/>
    <w:rsid w:val="00D962CC"/>
    <w:rsid w:val="00DA12C3"/>
    <w:rsid w:val="00DA2754"/>
    <w:rsid w:val="00DA31AF"/>
    <w:rsid w:val="00DA4296"/>
    <w:rsid w:val="00DA4E77"/>
    <w:rsid w:val="00DA508A"/>
    <w:rsid w:val="00DA5CA7"/>
    <w:rsid w:val="00DA6752"/>
    <w:rsid w:val="00DA70B7"/>
    <w:rsid w:val="00DA7E38"/>
    <w:rsid w:val="00DB1E68"/>
    <w:rsid w:val="00DB1FEB"/>
    <w:rsid w:val="00DB30A0"/>
    <w:rsid w:val="00DB40F1"/>
    <w:rsid w:val="00DB7052"/>
    <w:rsid w:val="00DB730B"/>
    <w:rsid w:val="00DB74AF"/>
    <w:rsid w:val="00DB7B01"/>
    <w:rsid w:val="00DB7B5E"/>
    <w:rsid w:val="00DC0B97"/>
    <w:rsid w:val="00DC0F0A"/>
    <w:rsid w:val="00DC105F"/>
    <w:rsid w:val="00DC17D0"/>
    <w:rsid w:val="00DC289C"/>
    <w:rsid w:val="00DC3483"/>
    <w:rsid w:val="00DC3D2F"/>
    <w:rsid w:val="00DC3D89"/>
    <w:rsid w:val="00DC5F79"/>
    <w:rsid w:val="00DD2EB5"/>
    <w:rsid w:val="00DD3994"/>
    <w:rsid w:val="00DD554E"/>
    <w:rsid w:val="00DD6812"/>
    <w:rsid w:val="00DD7670"/>
    <w:rsid w:val="00DD7AB7"/>
    <w:rsid w:val="00DE01B4"/>
    <w:rsid w:val="00DE04EC"/>
    <w:rsid w:val="00DE2418"/>
    <w:rsid w:val="00DE3064"/>
    <w:rsid w:val="00DE49A9"/>
    <w:rsid w:val="00DE5512"/>
    <w:rsid w:val="00DE5905"/>
    <w:rsid w:val="00DE5A91"/>
    <w:rsid w:val="00DF0052"/>
    <w:rsid w:val="00DF268A"/>
    <w:rsid w:val="00DF5B44"/>
    <w:rsid w:val="00DF60EB"/>
    <w:rsid w:val="00DF720E"/>
    <w:rsid w:val="00E01265"/>
    <w:rsid w:val="00E03DD7"/>
    <w:rsid w:val="00E041EC"/>
    <w:rsid w:val="00E055DD"/>
    <w:rsid w:val="00E1032D"/>
    <w:rsid w:val="00E10C75"/>
    <w:rsid w:val="00E12E51"/>
    <w:rsid w:val="00E136EF"/>
    <w:rsid w:val="00E1385F"/>
    <w:rsid w:val="00E2010A"/>
    <w:rsid w:val="00E202F7"/>
    <w:rsid w:val="00E20DB1"/>
    <w:rsid w:val="00E21675"/>
    <w:rsid w:val="00E249C9"/>
    <w:rsid w:val="00E25ED9"/>
    <w:rsid w:val="00E27048"/>
    <w:rsid w:val="00E27573"/>
    <w:rsid w:val="00E2781E"/>
    <w:rsid w:val="00E31EB8"/>
    <w:rsid w:val="00E31FCB"/>
    <w:rsid w:val="00E361C2"/>
    <w:rsid w:val="00E36492"/>
    <w:rsid w:val="00E3700C"/>
    <w:rsid w:val="00E372B1"/>
    <w:rsid w:val="00E40A67"/>
    <w:rsid w:val="00E40B4C"/>
    <w:rsid w:val="00E4153A"/>
    <w:rsid w:val="00E41C14"/>
    <w:rsid w:val="00E44315"/>
    <w:rsid w:val="00E446C6"/>
    <w:rsid w:val="00E45A39"/>
    <w:rsid w:val="00E46E8C"/>
    <w:rsid w:val="00E4744A"/>
    <w:rsid w:val="00E50942"/>
    <w:rsid w:val="00E50E19"/>
    <w:rsid w:val="00E5156C"/>
    <w:rsid w:val="00E52703"/>
    <w:rsid w:val="00E53C7A"/>
    <w:rsid w:val="00E54304"/>
    <w:rsid w:val="00E546A2"/>
    <w:rsid w:val="00E55748"/>
    <w:rsid w:val="00E55E18"/>
    <w:rsid w:val="00E56EEE"/>
    <w:rsid w:val="00E57086"/>
    <w:rsid w:val="00E57578"/>
    <w:rsid w:val="00E619A3"/>
    <w:rsid w:val="00E61DF0"/>
    <w:rsid w:val="00E62542"/>
    <w:rsid w:val="00E639E4"/>
    <w:rsid w:val="00E63E9E"/>
    <w:rsid w:val="00E6414C"/>
    <w:rsid w:val="00E64B29"/>
    <w:rsid w:val="00E65482"/>
    <w:rsid w:val="00E6622B"/>
    <w:rsid w:val="00E677C4"/>
    <w:rsid w:val="00E70351"/>
    <w:rsid w:val="00E7070E"/>
    <w:rsid w:val="00E71172"/>
    <w:rsid w:val="00E7205D"/>
    <w:rsid w:val="00E764A8"/>
    <w:rsid w:val="00E768DD"/>
    <w:rsid w:val="00E76F38"/>
    <w:rsid w:val="00E770EB"/>
    <w:rsid w:val="00E802B6"/>
    <w:rsid w:val="00E81FC0"/>
    <w:rsid w:val="00E85CA5"/>
    <w:rsid w:val="00E867C0"/>
    <w:rsid w:val="00E90883"/>
    <w:rsid w:val="00E9148F"/>
    <w:rsid w:val="00E91800"/>
    <w:rsid w:val="00E922DE"/>
    <w:rsid w:val="00E92600"/>
    <w:rsid w:val="00E92DF5"/>
    <w:rsid w:val="00E956EB"/>
    <w:rsid w:val="00E9584F"/>
    <w:rsid w:val="00E96835"/>
    <w:rsid w:val="00E9790A"/>
    <w:rsid w:val="00E97B4C"/>
    <w:rsid w:val="00EA3CF3"/>
    <w:rsid w:val="00EA4B6B"/>
    <w:rsid w:val="00EA608F"/>
    <w:rsid w:val="00EA6781"/>
    <w:rsid w:val="00EB0C5E"/>
    <w:rsid w:val="00EB1184"/>
    <w:rsid w:val="00EB5288"/>
    <w:rsid w:val="00EC0621"/>
    <w:rsid w:val="00EC067F"/>
    <w:rsid w:val="00EC09CB"/>
    <w:rsid w:val="00EC1CE0"/>
    <w:rsid w:val="00EC346E"/>
    <w:rsid w:val="00EC36A5"/>
    <w:rsid w:val="00EC4AA4"/>
    <w:rsid w:val="00EC5AAF"/>
    <w:rsid w:val="00EC5CFC"/>
    <w:rsid w:val="00EC6712"/>
    <w:rsid w:val="00EC67A0"/>
    <w:rsid w:val="00EC7649"/>
    <w:rsid w:val="00EC7770"/>
    <w:rsid w:val="00ED5828"/>
    <w:rsid w:val="00ED619A"/>
    <w:rsid w:val="00ED6E07"/>
    <w:rsid w:val="00EE24E7"/>
    <w:rsid w:val="00EE54D2"/>
    <w:rsid w:val="00EE5786"/>
    <w:rsid w:val="00EE624A"/>
    <w:rsid w:val="00EE6893"/>
    <w:rsid w:val="00EE76DC"/>
    <w:rsid w:val="00EF0314"/>
    <w:rsid w:val="00EF3ED9"/>
    <w:rsid w:val="00EF47EE"/>
    <w:rsid w:val="00EF67ED"/>
    <w:rsid w:val="00F00778"/>
    <w:rsid w:val="00F01EEE"/>
    <w:rsid w:val="00F033BB"/>
    <w:rsid w:val="00F0525C"/>
    <w:rsid w:val="00F0537D"/>
    <w:rsid w:val="00F05F8C"/>
    <w:rsid w:val="00F06CB4"/>
    <w:rsid w:val="00F10115"/>
    <w:rsid w:val="00F10139"/>
    <w:rsid w:val="00F116EC"/>
    <w:rsid w:val="00F11E30"/>
    <w:rsid w:val="00F12403"/>
    <w:rsid w:val="00F1299F"/>
    <w:rsid w:val="00F12D4F"/>
    <w:rsid w:val="00F1345D"/>
    <w:rsid w:val="00F1794A"/>
    <w:rsid w:val="00F2044C"/>
    <w:rsid w:val="00F20ADB"/>
    <w:rsid w:val="00F21218"/>
    <w:rsid w:val="00F2219A"/>
    <w:rsid w:val="00F2266A"/>
    <w:rsid w:val="00F238A2"/>
    <w:rsid w:val="00F27056"/>
    <w:rsid w:val="00F271BE"/>
    <w:rsid w:val="00F27967"/>
    <w:rsid w:val="00F27A8E"/>
    <w:rsid w:val="00F302CB"/>
    <w:rsid w:val="00F308DA"/>
    <w:rsid w:val="00F31781"/>
    <w:rsid w:val="00F32FCA"/>
    <w:rsid w:val="00F337D0"/>
    <w:rsid w:val="00F33BBE"/>
    <w:rsid w:val="00F35D11"/>
    <w:rsid w:val="00F365CF"/>
    <w:rsid w:val="00F377D9"/>
    <w:rsid w:val="00F44078"/>
    <w:rsid w:val="00F47A48"/>
    <w:rsid w:val="00F50DBE"/>
    <w:rsid w:val="00F53658"/>
    <w:rsid w:val="00F539EF"/>
    <w:rsid w:val="00F5400D"/>
    <w:rsid w:val="00F5487C"/>
    <w:rsid w:val="00F54AC0"/>
    <w:rsid w:val="00F56118"/>
    <w:rsid w:val="00F5710E"/>
    <w:rsid w:val="00F6265B"/>
    <w:rsid w:val="00F629B9"/>
    <w:rsid w:val="00F63583"/>
    <w:rsid w:val="00F6537A"/>
    <w:rsid w:val="00F657F1"/>
    <w:rsid w:val="00F65C9B"/>
    <w:rsid w:val="00F6792F"/>
    <w:rsid w:val="00F70391"/>
    <w:rsid w:val="00F710E6"/>
    <w:rsid w:val="00F74005"/>
    <w:rsid w:val="00F7498B"/>
    <w:rsid w:val="00F75BAC"/>
    <w:rsid w:val="00F77C0D"/>
    <w:rsid w:val="00F81677"/>
    <w:rsid w:val="00F81CA7"/>
    <w:rsid w:val="00F85423"/>
    <w:rsid w:val="00F8544A"/>
    <w:rsid w:val="00F85C05"/>
    <w:rsid w:val="00F85DF2"/>
    <w:rsid w:val="00F86873"/>
    <w:rsid w:val="00F90993"/>
    <w:rsid w:val="00F90AD7"/>
    <w:rsid w:val="00F916CE"/>
    <w:rsid w:val="00F9288D"/>
    <w:rsid w:val="00F94FDC"/>
    <w:rsid w:val="00F9501F"/>
    <w:rsid w:val="00F9691E"/>
    <w:rsid w:val="00FA1C8B"/>
    <w:rsid w:val="00FA3341"/>
    <w:rsid w:val="00FA3502"/>
    <w:rsid w:val="00FA3631"/>
    <w:rsid w:val="00FA447E"/>
    <w:rsid w:val="00FA7EF2"/>
    <w:rsid w:val="00FB07C3"/>
    <w:rsid w:val="00FB099B"/>
    <w:rsid w:val="00FB0EA5"/>
    <w:rsid w:val="00FB1316"/>
    <w:rsid w:val="00FB1666"/>
    <w:rsid w:val="00FB1978"/>
    <w:rsid w:val="00FB2913"/>
    <w:rsid w:val="00FB4321"/>
    <w:rsid w:val="00FB453B"/>
    <w:rsid w:val="00FB46FA"/>
    <w:rsid w:val="00FB590F"/>
    <w:rsid w:val="00FB5D87"/>
    <w:rsid w:val="00FB66C0"/>
    <w:rsid w:val="00FB6BB2"/>
    <w:rsid w:val="00FB6F9F"/>
    <w:rsid w:val="00FC0403"/>
    <w:rsid w:val="00FC08A5"/>
    <w:rsid w:val="00FC31C2"/>
    <w:rsid w:val="00FC3B4D"/>
    <w:rsid w:val="00FC40BB"/>
    <w:rsid w:val="00FC5567"/>
    <w:rsid w:val="00FC67F6"/>
    <w:rsid w:val="00FD19BD"/>
    <w:rsid w:val="00FD444C"/>
    <w:rsid w:val="00FD588B"/>
    <w:rsid w:val="00FD5898"/>
    <w:rsid w:val="00FD6CEF"/>
    <w:rsid w:val="00FE2269"/>
    <w:rsid w:val="00FE2C52"/>
    <w:rsid w:val="00FE3113"/>
    <w:rsid w:val="00FE4884"/>
    <w:rsid w:val="00FE5E61"/>
    <w:rsid w:val="00FE691D"/>
    <w:rsid w:val="00FE6B93"/>
    <w:rsid w:val="00FF016D"/>
    <w:rsid w:val="00FF5795"/>
    <w:rsid w:val="00FF6006"/>
    <w:rsid w:val="00FF6D6F"/>
    <w:rsid w:val="0216D619"/>
    <w:rsid w:val="0266B86E"/>
    <w:rsid w:val="06478AAC"/>
    <w:rsid w:val="0E09AC1F"/>
    <w:rsid w:val="105A34C9"/>
    <w:rsid w:val="1066FA9F"/>
    <w:rsid w:val="111A198D"/>
    <w:rsid w:val="138A9FAA"/>
    <w:rsid w:val="1455E414"/>
    <w:rsid w:val="1815819D"/>
    <w:rsid w:val="1917B542"/>
    <w:rsid w:val="1AD8B802"/>
    <w:rsid w:val="1D71435D"/>
    <w:rsid w:val="1D8B8BDA"/>
    <w:rsid w:val="22E3305D"/>
    <w:rsid w:val="230BB1D0"/>
    <w:rsid w:val="2325673E"/>
    <w:rsid w:val="25AE4A73"/>
    <w:rsid w:val="266DFF37"/>
    <w:rsid w:val="26BE8124"/>
    <w:rsid w:val="28657043"/>
    <w:rsid w:val="28FE47FF"/>
    <w:rsid w:val="2AC77BD0"/>
    <w:rsid w:val="2C6768C5"/>
    <w:rsid w:val="2E447EC1"/>
    <w:rsid w:val="2F833668"/>
    <w:rsid w:val="308A9BE8"/>
    <w:rsid w:val="3573FB9F"/>
    <w:rsid w:val="371E25B6"/>
    <w:rsid w:val="383169CA"/>
    <w:rsid w:val="39047CFE"/>
    <w:rsid w:val="39ABA238"/>
    <w:rsid w:val="3A066E30"/>
    <w:rsid w:val="4061574A"/>
    <w:rsid w:val="4144FAC5"/>
    <w:rsid w:val="438911EA"/>
    <w:rsid w:val="451EEC52"/>
    <w:rsid w:val="4565832A"/>
    <w:rsid w:val="46873D0B"/>
    <w:rsid w:val="4A4C8E42"/>
    <w:rsid w:val="4A632A7D"/>
    <w:rsid w:val="4A80D314"/>
    <w:rsid w:val="4CA8C37C"/>
    <w:rsid w:val="4DA7DDBE"/>
    <w:rsid w:val="4EEA44DD"/>
    <w:rsid w:val="4EFB441D"/>
    <w:rsid w:val="4F506D8A"/>
    <w:rsid w:val="528941D9"/>
    <w:rsid w:val="528A373D"/>
    <w:rsid w:val="53C188AE"/>
    <w:rsid w:val="53DABFA7"/>
    <w:rsid w:val="56840DF0"/>
    <w:rsid w:val="60AA0AFE"/>
    <w:rsid w:val="62A80CF3"/>
    <w:rsid w:val="63A22F5D"/>
    <w:rsid w:val="66E968C1"/>
    <w:rsid w:val="6B382F4B"/>
    <w:rsid w:val="6B44AA8D"/>
    <w:rsid w:val="6CC4B493"/>
    <w:rsid w:val="6D4C8280"/>
    <w:rsid w:val="702EDB16"/>
    <w:rsid w:val="71DB1530"/>
    <w:rsid w:val="722B23F4"/>
    <w:rsid w:val="7402B445"/>
    <w:rsid w:val="754B03B1"/>
    <w:rsid w:val="75B303DD"/>
    <w:rsid w:val="793465C5"/>
    <w:rsid w:val="7B2569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9F845"/>
  <w15:chartTrackingRefBased/>
  <w15:docId w15:val="{2701AA37-B7CE-4FA2-BC53-6B47C998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A3A3A" w:themeColor="text2"/>
        <w:sz w:val="26"/>
        <w:szCs w:val="26"/>
        <w:lang w:val="fr-FR" w:eastAsia="ja-JP" w:bidi="fr-FR"/>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375"/>
    <w:pPr>
      <w:spacing w:after="0" w:line="240" w:lineRule="auto"/>
    </w:pPr>
    <w:rPr>
      <w:rFonts w:ascii="Times New Roman" w:eastAsia="Times New Roman" w:hAnsi="Times New Roman" w:cs="Times New Roman"/>
      <w:color w:val="auto"/>
      <w:sz w:val="24"/>
      <w:szCs w:val="24"/>
      <w:lang w:val="fr-CA" w:eastAsia="fr-CA" w:bidi="ar-SA"/>
    </w:rPr>
  </w:style>
  <w:style w:type="paragraph" w:styleId="Titre1">
    <w:name w:val="heading 1"/>
    <w:basedOn w:val="Normal"/>
    <w:next w:val="Normal"/>
    <w:link w:val="Titre1Car"/>
    <w:uiPriority w:val="9"/>
    <w:qFormat/>
    <w:pPr>
      <w:keepNext/>
      <w:keepLines/>
      <w:pBdr>
        <w:bottom w:val="single" w:sz="24" w:space="6" w:color="3A3A3A" w:themeColor="text2"/>
      </w:pBdr>
      <w:spacing w:after="180"/>
      <w:outlineLvl w:val="0"/>
    </w:pPr>
    <w:rPr>
      <w:rFonts w:asciiTheme="majorHAnsi" w:eastAsiaTheme="majorEastAsia" w:hAnsiTheme="majorHAnsi" w:cstheme="majorBidi"/>
      <w:b/>
      <w:caps/>
      <w:color w:val="3A3A3A" w:themeColor="text2"/>
      <w:sz w:val="50"/>
      <w:szCs w:val="32"/>
      <w:lang w:val="fr-FR" w:eastAsia="ja-JP" w:bidi="fr-FR"/>
    </w:rPr>
  </w:style>
  <w:style w:type="paragraph" w:styleId="Titre2">
    <w:name w:val="heading 2"/>
    <w:basedOn w:val="Normal"/>
    <w:next w:val="Normal"/>
    <w:link w:val="Titre2Car"/>
    <w:uiPriority w:val="9"/>
    <w:unhideWhenUsed/>
    <w:qFormat/>
    <w:rsid w:val="0001542C"/>
    <w:pPr>
      <w:keepNext/>
      <w:keepLines/>
      <w:spacing w:after="120"/>
      <w:outlineLvl w:val="1"/>
    </w:pPr>
    <w:rPr>
      <w:rFonts w:asciiTheme="majorHAnsi" w:eastAsiaTheme="majorEastAsia" w:hAnsiTheme="majorHAnsi" w:cstheme="majorBidi"/>
      <w:b/>
      <w:color w:val="3A3A3A" w:themeColor="text2"/>
      <w:sz w:val="26"/>
      <w:szCs w:val="26"/>
      <w:u w:val="single"/>
      <w:lang w:val="fr-FR" w:eastAsia="ja-JP" w:bidi="fr-FR"/>
    </w:rPr>
  </w:style>
  <w:style w:type="paragraph" w:styleId="Titre3">
    <w:name w:val="heading 3"/>
    <w:basedOn w:val="Normal"/>
    <w:next w:val="Normal"/>
    <w:link w:val="Titre3Car"/>
    <w:uiPriority w:val="9"/>
    <w:unhideWhenUsed/>
    <w:qFormat/>
    <w:pPr>
      <w:keepNext/>
      <w:keepLines/>
      <w:spacing w:after="160" w:line="312" w:lineRule="auto"/>
      <w:outlineLvl w:val="2"/>
    </w:pPr>
    <w:rPr>
      <w:rFonts w:asciiTheme="majorHAnsi" w:eastAsiaTheme="majorEastAsia" w:hAnsiTheme="majorHAnsi" w:cstheme="majorBidi"/>
      <w:b/>
      <w:i/>
      <w:color w:val="3A3A3A" w:themeColor="text2"/>
      <w:sz w:val="26"/>
      <w:lang w:val="fr-FR" w:eastAsia="ja-JP" w:bidi="fr-FR"/>
    </w:rPr>
  </w:style>
  <w:style w:type="paragraph" w:styleId="Titre4">
    <w:name w:val="heading 4"/>
    <w:basedOn w:val="Normal"/>
    <w:next w:val="Normal"/>
    <w:link w:val="Titre4Car"/>
    <w:uiPriority w:val="9"/>
    <w:semiHidden/>
    <w:unhideWhenUsed/>
    <w:qFormat/>
    <w:pPr>
      <w:keepNext/>
      <w:keepLines/>
      <w:spacing w:after="160" w:line="312" w:lineRule="auto"/>
      <w:outlineLvl w:val="3"/>
    </w:pPr>
    <w:rPr>
      <w:rFonts w:asciiTheme="majorHAnsi" w:eastAsiaTheme="majorEastAsia" w:hAnsiTheme="majorHAnsi" w:cstheme="majorBidi"/>
      <w:iCs/>
      <w:color w:val="3A3A3A" w:themeColor="text2"/>
      <w:sz w:val="26"/>
      <w:szCs w:val="26"/>
      <w:lang w:val="fr-FR" w:eastAsia="ja-JP" w:bidi="fr-FR"/>
    </w:rPr>
  </w:style>
  <w:style w:type="paragraph" w:styleId="Titre5">
    <w:name w:val="heading 5"/>
    <w:basedOn w:val="Normal"/>
    <w:next w:val="Normal"/>
    <w:link w:val="Titre5Car"/>
    <w:uiPriority w:val="9"/>
    <w:semiHidden/>
    <w:unhideWhenUsed/>
    <w:qFormat/>
    <w:pPr>
      <w:keepNext/>
      <w:keepLines/>
      <w:spacing w:after="160" w:line="312" w:lineRule="auto"/>
      <w:outlineLvl w:val="4"/>
    </w:pPr>
    <w:rPr>
      <w:rFonts w:asciiTheme="majorHAnsi" w:eastAsiaTheme="majorEastAsia" w:hAnsiTheme="majorHAnsi" w:cstheme="majorBidi"/>
      <w:i/>
      <w:color w:val="3A3A3A" w:themeColor="text2"/>
      <w:sz w:val="26"/>
      <w:szCs w:val="26"/>
      <w:lang w:val="fr-FR" w:eastAsia="ja-JP" w:bidi="fr-FR"/>
    </w:rPr>
  </w:style>
  <w:style w:type="paragraph" w:styleId="Titre6">
    <w:name w:val="heading 6"/>
    <w:basedOn w:val="Normal"/>
    <w:next w:val="Normal"/>
    <w:link w:val="Titre6Car"/>
    <w:uiPriority w:val="9"/>
    <w:semiHidden/>
    <w:unhideWhenUsed/>
    <w:qFormat/>
    <w:pPr>
      <w:keepNext/>
      <w:keepLines/>
      <w:spacing w:after="160" w:line="312" w:lineRule="auto"/>
      <w:outlineLvl w:val="5"/>
    </w:pPr>
    <w:rPr>
      <w:rFonts w:asciiTheme="majorHAnsi" w:eastAsiaTheme="majorEastAsia" w:hAnsiTheme="majorHAnsi" w:cstheme="majorBidi"/>
      <w:b/>
      <w:color w:val="3A3A3A" w:themeColor="text2"/>
      <w:szCs w:val="26"/>
      <w:lang w:val="fr-FR" w:eastAsia="ja-JP" w:bidi="fr-FR"/>
    </w:rPr>
  </w:style>
  <w:style w:type="paragraph" w:styleId="Titre7">
    <w:name w:val="heading 7"/>
    <w:basedOn w:val="Normal"/>
    <w:next w:val="Normal"/>
    <w:link w:val="Titre7Car"/>
    <w:uiPriority w:val="9"/>
    <w:semiHidden/>
    <w:unhideWhenUsed/>
    <w:qFormat/>
    <w:pPr>
      <w:keepNext/>
      <w:keepLines/>
      <w:spacing w:after="160" w:line="312" w:lineRule="auto"/>
      <w:outlineLvl w:val="6"/>
    </w:pPr>
    <w:rPr>
      <w:rFonts w:asciiTheme="majorHAnsi" w:eastAsiaTheme="majorEastAsia" w:hAnsiTheme="majorHAnsi" w:cstheme="majorBidi"/>
      <w:b/>
      <w:i/>
      <w:iCs/>
      <w:color w:val="3A3A3A" w:themeColor="text2"/>
      <w:szCs w:val="26"/>
      <w:lang w:val="fr-FR" w:eastAsia="ja-JP" w:bidi="fr-FR"/>
    </w:rPr>
  </w:style>
  <w:style w:type="paragraph" w:styleId="Titre8">
    <w:name w:val="heading 8"/>
    <w:basedOn w:val="Normal"/>
    <w:next w:val="Normal"/>
    <w:link w:val="Titre8Car"/>
    <w:uiPriority w:val="9"/>
    <w:semiHidden/>
    <w:unhideWhenUsed/>
    <w:qFormat/>
    <w:pPr>
      <w:keepNext/>
      <w:keepLines/>
      <w:spacing w:after="160" w:line="312" w:lineRule="auto"/>
      <w:outlineLvl w:val="7"/>
    </w:pPr>
    <w:rPr>
      <w:rFonts w:asciiTheme="majorHAnsi" w:eastAsiaTheme="majorEastAsia" w:hAnsiTheme="majorHAnsi" w:cstheme="majorBidi"/>
      <w:color w:val="3A3A3A" w:themeColor="text2"/>
      <w:szCs w:val="21"/>
      <w:lang w:val="fr-FR" w:eastAsia="ja-JP" w:bidi="fr-FR"/>
    </w:rPr>
  </w:style>
  <w:style w:type="paragraph" w:styleId="Titre9">
    <w:name w:val="heading 9"/>
    <w:basedOn w:val="Normal"/>
    <w:next w:val="Normal"/>
    <w:link w:val="Titre9Car"/>
    <w:uiPriority w:val="9"/>
    <w:semiHidden/>
    <w:unhideWhenUsed/>
    <w:qFormat/>
    <w:pPr>
      <w:keepNext/>
      <w:keepLines/>
      <w:spacing w:after="160" w:line="312" w:lineRule="auto"/>
      <w:outlineLvl w:val="8"/>
    </w:pPr>
    <w:rPr>
      <w:rFonts w:asciiTheme="majorHAnsi" w:eastAsiaTheme="majorEastAsia" w:hAnsiTheme="majorHAnsi" w:cstheme="majorBidi"/>
      <w:i/>
      <w:iCs/>
      <w:color w:val="3A3A3A" w:themeColor="text2"/>
      <w:szCs w:val="21"/>
      <w:lang w:val="fr-FR" w:eastAsia="ja-JP" w:bidi="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itredulivre">
    <w:name w:val="Book Title"/>
    <w:basedOn w:val="Policepardfaut"/>
    <w:uiPriority w:val="33"/>
    <w:semiHidden/>
    <w:unhideWhenUsed/>
    <w:qFormat/>
    <w:rPr>
      <w:b w:val="0"/>
      <w:bCs/>
      <w:i w:val="0"/>
      <w:iCs/>
      <w:color w:val="3A3A3A" w:themeColor="text2"/>
      <w:spacing w:val="5"/>
      <w:u w:val="single"/>
    </w:rPr>
  </w:style>
  <w:style w:type="character" w:styleId="Rfrenceintense">
    <w:name w:val="Intense Reference"/>
    <w:basedOn w:val="Policepardfaut"/>
    <w:uiPriority w:val="32"/>
    <w:unhideWhenUsed/>
    <w:qFormat/>
    <w:rPr>
      <w:b/>
      <w:bCs/>
      <w:i/>
      <w:caps/>
      <w:smallCaps w:val="0"/>
      <w:color w:val="3A3A3A" w:themeColor="text2"/>
      <w:spacing w:val="5"/>
    </w:rPr>
  </w:style>
  <w:style w:type="character" w:customStyle="1" w:styleId="Titre1Car">
    <w:name w:val="Titre 1 Car"/>
    <w:basedOn w:val="Policepardfaut"/>
    <w:link w:val="Titre1"/>
    <w:uiPriority w:val="9"/>
    <w:rPr>
      <w:rFonts w:asciiTheme="majorHAnsi" w:eastAsiaTheme="majorEastAsia" w:hAnsiTheme="majorHAnsi" w:cstheme="majorBidi"/>
      <w:b/>
      <w:caps/>
      <w:sz w:val="50"/>
      <w:szCs w:val="32"/>
    </w:rPr>
  </w:style>
  <w:style w:type="character" w:customStyle="1" w:styleId="Titre2Car">
    <w:name w:val="Titre 2 Car"/>
    <w:basedOn w:val="Policepardfaut"/>
    <w:link w:val="Titre2"/>
    <w:uiPriority w:val="9"/>
    <w:rsid w:val="0001542C"/>
    <w:rPr>
      <w:rFonts w:asciiTheme="majorHAnsi" w:eastAsiaTheme="majorEastAsia" w:hAnsiTheme="majorHAnsi" w:cstheme="majorBidi"/>
      <w:b/>
      <w:u w:val="single"/>
    </w:rPr>
  </w:style>
  <w:style w:type="paragraph" w:styleId="Titre">
    <w:name w:val="Title"/>
    <w:basedOn w:val="Normal"/>
    <w:link w:val="TitreCar"/>
    <w:uiPriority w:val="10"/>
    <w:qFormat/>
    <w:pPr>
      <w:contextualSpacing/>
    </w:pPr>
    <w:rPr>
      <w:rFonts w:asciiTheme="majorHAnsi" w:eastAsiaTheme="majorEastAsia" w:hAnsiTheme="majorHAnsi" w:cstheme="majorBidi"/>
      <w:b/>
      <w:caps/>
      <w:color w:val="3A3A3A" w:themeColor="text2"/>
      <w:kern w:val="28"/>
      <w:sz w:val="94"/>
      <w:szCs w:val="56"/>
      <w:lang w:val="fr-FR" w:eastAsia="ja-JP" w:bidi="fr-FR"/>
    </w:rPr>
  </w:style>
  <w:style w:type="character" w:customStyle="1" w:styleId="TitreCar">
    <w:name w:val="Titre Car"/>
    <w:basedOn w:val="Policepardfaut"/>
    <w:link w:val="Titre"/>
    <w:uiPriority w:val="10"/>
    <w:rPr>
      <w:rFonts w:asciiTheme="majorHAnsi" w:eastAsiaTheme="majorEastAsia" w:hAnsiTheme="majorHAnsi" w:cstheme="majorBidi"/>
      <w:b/>
      <w:caps/>
      <w:kern w:val="28"/>
      <w:sz w:val="94"/>
      <w:szCs w:val="56"/>
    </w:rPr>
  </w:style>
  <w:style w:type="paragraph" w:styleId="Sous-titre">
    <w:name w:val="Subtitle"/>
    <w:basedOn w:val="Normal"/>
    <w:link w:val="Sous-titreCar"/>
    <w:uiPriority w:val="11"/>
    <w:qFormat/>
    <w:pPr>
      <w:numPr>
        <w:ilvl w:val="1"/>
      </w:numPr>
      <w:contextualSpacing/>
    </w:pPr>
    <w:rPr>
      <w:rFonts w:asciiTheme="minorHAnsi" w:eastAsiaTheme="minorEastAsia" w:hAnsiTheme="minorHAnsi" w:cstheme="minorBidi"/>
      <w:i/>
      <w:color w:val="3A3A3A" w:themeColor="text2"/>
      <w:sz w:val="48"/>
      <w:szCs w:val="26"/>
      <w:lang w:val="fr-FR" w:eastAsia="ja-JP" w:bidi="fr-FR"/>
    </w:rPr>
  </w:style>
  <w:style w:type="character" w:customStyle="1" w:styleId="Sous-titreCar">
    <w:name w:val="Sous-titre Car"/>
    <w:basedOn w:val="Policepardfaut"/>
    <w:link w:val="Sous-titre"/>
    <w:uiPriority w:val="11"/>
    <w:rPr>
      <w:rFonts w:eastAsiaTheme="minorEastAsia"/>
      <w:i/>
      <w:sz w:val="48"/>
    </w:rPr>
  </w:style>
  <w:style w:type="paragraph" w:styleId="Date">
    <w:name w:val="Date"/>
    <w:basedOn w:val="Normal"/>
    <w:next w:val="Titre1"/>
    <w:link w:val="DateCar"/>
    <w:uiPriority w:val="3"/>
    <w:qFormat/>
    <w:pPr>
      <w:spacing w:before="480" w:after="60"/>
    </w:pPr>
    <w:rPr>
      <w:rFonts w:asciiTheme="minorHAnsi" w:eastAsiaTheme="minorHAnsi" w:hAnsiTheme="minorHAnsi" w:cstheme="minorBidi"/>
      <w:color w:val="3A3A3A" w:themeColor="text2"/>
      <w:sz w:val="32"/>
      <w:szCs w:val="26"/>
      <w:lang w:val="fr-FR" w:eastAsia="ja-JP" w:bidi="fr-FR"/>
    </w:rPr>
  </w:style>
  <w:style w:type="character" w:customStyle="1" w:styleId="DateCar">
    <w:name w:val="Date Car"/>
    <w:basedOn w:val="Policepardfaut"/>
    <w:link w:val="Date"/>
    <w:uiPriority w:val="3"/>
    <w:rPr>
      <w:sz w:val="32"/>
    </w:rPr>
  </w:style>
  <w:style w:type="paragraph" w:styleId="Pieddepage">
    <w:name w:val="footer"/>
    <w:basedOn w:val="Normal"/>
    <w:link w:val="PieddepageCar"/>
    <w:uiPriority w:val="99"/>
    <w:unhideWhenUsed/>
    <w:qFormat/>
    <w:rPr>
      <w:rFonts w:asciiTheme="minorHAnsi" w:eastAsiaTheme="minorHAnsi" w:hAnsiTheme="minorHAnsi" w:cstheme="minorBidi"/>
      <w:b/>
      <w:color w:val="3A3A3A" w:themeColor="text2"/>
      <w:sz w:val="36"/>
      <w:szCs w:val="26"/>
      <w:lang w:val="fr-FR" w:eastAsia="ja-JP" w:bidi="fr-FR"/>
    </w:rPr>
  </w:style>
  <w:style w:type="character" w:customStyle="1" w:styleId="PieddepageCar">
    <w:name w:val="Pied de page Car"/>
    <w:basedOn w:val="Policepardfaut"/>
    <w:link w:val="Pieddepage"/>
    <w:uiPriority w:val="99"/>
    <w:rPr>
      <w:b/>
      <w:sz w:val="36"/>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qFormat/>
    <w:rPr>
      <w:rFonts w:asciiTheme="minorHAnsi" w:eastAsiaTheme="minorHAnsi" w:hAnsiTheme="minorHAnsi" w:cstheme="minorBidi"/>
      <w:color w:val="3A3A3A" w:themeColor="text2"/>
      <w:sz w:val="26"/>
      <w:szCs w:val="26"/>
      <w:lang w:val="fr-FR" w:eastAsia="ja-JP" w:bidi="fr-FR"/>
    </w:rPr>
  </w:style>
  <w:style w:type="character" w:customStyle="1" w:styleId="En-tteCar">
    <w:name w:val="En-tête Car"/>
    <w:basedOn w:val="Policepardfaut"/>
    <w:link w:val="En-tte"/>
    <w:uiPriority w:val="99"/>
  </w:style>
  <w:style w:type="paragraph" w:styleId="Lgende">
    <w:name w:val="caption"/>
    <w:basedOn w:val="Normal"/>
    <w:next w:val="Normal"/>
    <w:uiPriority w:val="35"/>
    <w:unhideWhenUsed/>
    <w:qFormat/>
    <w:pPr>
      <w:spacing w:after="200"/>
    </w:pPr>
    <w:rPr>
      <w:rFonts w:asciiTheme="minorHAnsi" w:eastAsiaTheme="minorHAnsi" w:hAnsiTheme="minorHAnsi" w:cstheme="minorBidi"/>
      <w:i/>
      <w:iCs/>
      <w:color w:val="3A3A3A" w:themeColor="text2"/>
      <w:sz w:val="22"/>
      <w:szCs w:val="18"/>
      <w:lang w:val="fr-FR" w:eastAsia="ja-JP" w:bidi="fr-FR"/>
    </w:rPr>
  </w:style>
  <w:style w:type="character" w:styleId="Accentuation">
    <w:name w:val="Emphasis"/>
    <w:basedOn w:val="Policepardfaut"/>
    <w:uiPriority w:val="20"/>
    <w:semiHidden/>
    <w:unhideWhenUsed/>
    <w:qFormat/>
    <w:rPr>
      <w:i/>
      <w:iCs/>
      <w:caps/>
      <w:smallCaps w:val="0"/>
      <w:color w:val="3A3A3A" w:themeColor="text2"/>
    </w:rPr>
  </w:style>
  <w:style w:type="character" w:styleId="Accentuationintense">
    <w:name w:val="Intense Emphasis"/>
    <w:basedOn w:val="Policepardfaut"/>
    <w:uiPriority w:val="21"/>
    <w:unhideWhenUsed/>
    <w:qFormat/>
    <w:rPr>
      <w:b/>
      <w:iCs/>
      <w:caps/>
      <w:smallCaps w:val="0"/>
      <w:color w:val="3A3A3A" w:themeColor="text2"/>
    </w:rPr>
  </w:style>
  <w:style w:type="paragraph" w:styleId="Citationintense">
    <w:name w:val="Intense Quote"/>
    <w:basedOn w:val="Normal"/>
    <w:next w:val="Normal"/>
    <w:link w:val="CitationintenseCar"/>
    <w:uiPriority w:val="30"/>
    <w:unhideWhenUsed/>
    <w:qFormat/>
    <w:pPr>
      <w:pBdr>
        <w:top w:val="single" w:sz="4" w:space="10" w:color="562241" w:themeColor="accent1"/>
        <w:bottom w:val="single" w:sz="4" w:space="10" w:color="562241" w:themeColor="accent1"/>
      </w:pBdr>
      <w:spacing w:before="360" w:after="360" w:line="312" w:lineRule="auto"/>
      <w:ind w:left="864" w:right="864"/>
      <w:jc w:val="center"/>
    </w:pPr>
    <w:rPr>
      <w:rFonts w:asciiTheme="minorHAnsi" w:eastAsiaTheme="minorHAnsi" w:hAnsiTheme="minorHAnsi" w:cstheme="minorBidi"/>
      <w:b/>
      <w:i/>
      <w:iCs/>
      <w:color w:val="3A3A3A" w:themeColor="text2"/>
      <w:sz w:val="36"/>
      <w:szCs w:val="26"/>
      <w:lang w:val="fr-FR" w:eastAsia="ja-JP" w:bidi="fr-FR"/>
    </w:rPr>
  </w:style>
  <w:style w:type="character" w:customStyle="1" w:styleId="CitationintenseCar">
    <w:name w:val="Citation intense Car"/>
    <w:basedOn w:val="Policepardfaut"/>
    <w:link w:val="Citationintense"/>
    <w:uiPriority w:val="30"/>
    <w:rPr>
      <w:b/>
      <w:i/>
      <w:iCs/>
      <w:sz w:val="36"/>
    </w:rPr>
  </w:style>
  <w:style w:type="character" w:styleId="Textedelespacerserv">
    <w:name w:val="Placeholder Text"/>
    <w:basedOn w:val="Policepardfaut"/>
    <w:uiPriority w:val="99"/>
    <w:semiHidden/>
    <w:rPr>
      <w:color w:val="808080"/>
    </w:rPr>
  </w:style>
  <w:style w:type="paragraph" w:styleId="Citation">
    <w:name w:val="Quote"/>
    <w:basedOn w:val="Normal"/>
    <w:next w:val="Normal"/>
    <w:link w:val="CitationCar"/>
    <w:uiPriority w:val="29"/>
    <w:unhideWhenUsed/>
    <w:qFormat/>
    <w:pPr>
      <w:spacing w:before="200" w:after="160" w:line="312" w:lineRule="auto"/>
      <w:ind w:left="864" w:right="864"/>
      <w:jc w:val="center"/>
    </w:pPr>
    <w:rPr>
      <w:rFonts w:asciiTheme="minorHAnsi" w:eastAsiaTheme="minorHAnsi" w:hAnsiTheme="minorHAnsi" w:cstheme="minorBidi"/>
      <w:iCs/>
      <w:color w:val="3A3A3A" w:themeColor="text2"/>
      <w:sz w:val="36"/>
      <w:szCs w:val="26"/>
      <w:lang w:val="fr-FR" w:eastAsia="ja-JP" w:bidi="fr-FR"/>
    </w:rPr>
  </w:style>
  <w:style w:type="character" w:customStyle="1" w:styleId="CitationCar">
    <w:name w:val="Citation Car"/>
    <w:basedOn w:val="Policepardfaut"/>
    <w:link w:val="Citation"/>
    <w:uiPriority w:val="29"/>
    <w:rPr>
      <w:iCs/>
      <w:sz w:val="36"/>
    </w:rPr>
  </w:style>
  <w:style w:type="character" w:styleId="lev">
    <w:name w:val="Strong"/>
    <w:basedOn w:val="Policepardfaut"/>
    <w:uiPriority w:val="22"/>
    <w:semiHidden/>
    <w:unhideWhenUsed/>
    <w:qFormat/>
    <w:rPr>
      <w:b/>
      <w:bCs/>
      <w:color w:val="3A3A3A" w:themeColor="text2"/>
    </w:rPr>
  </w:style>
  <w:style w:type="character" w:styleId="Accentuationlgre">
    <w:name w:val="Subtle Emphasis"/>
    <w:basedOn w:val="Policepardfaut"/>
    <w:uiPriority w:val="19"/>
    <w:semiHidden/>
    <w:unhideWhenUsed/>
    <w:qFormat/>
    <w:rPr>
      <w:i/>
      <w:iCs/>
      <w:color w:val="3A3A3A" w:themeColor="text2"/>
    </w:rPr>
  </w:style>
  <w:style w:type="character" w:styleId="Rfrencelgre">
    <w:name w:val="Subtle Reference"/>
    <w:basedOn w:val="Policepardfaut"/>
    <w:uiPriority w:val="31"/>
    <w:semiHidden/>
    <w:unhideWhenUsed/>
    <w:qFormat/>
    <w:rPr>
      <w:i/>
      <w:caps/>
      <w:smallCaps w:val="0"/>
      <w:color w:val="3A3A3A" w:themeColor="text2"/>
    </w:rPr>
  </w:style>
  <w:style w:type="paragraph" w:styleId="En-ttedetabledesmatires">
    <w:name w:val="TOC Heading"/>
    <w:basedOn w:val="Titre1"/>
    <w:next w:val="Normal"/>
    <w:uiPriority w:val="39"/>
    <w:unhideWhenUsed/>
    <w:qFormat/>
    <w:pPr>
      <w:outlineLvl w:val="9"/>
    </w:pPr>
  </w:style>
  <w:style w:type="character" w:customStyle="1" w:styleId="Titre3Car">
    <w:name w:val="Titre 3 Car"/>
    <w:basedOn w:val="Policepardfaut"/>
    <w:link w:val="Titre3"/>
    <w:uiPriority w:val="9"/>
    <w:rPr>
      <w:rFonts w:asciiTheme="majorHAnsi" w:eastAsiaTheme="majorEastAsia" w:hAnsiTheme="majorHAnsi" w:cstheme="majorBidi"/>
      <w:b/>
      <w:i/>
      <w:szCs w:val="24"/>
    </w:rPr>
  </w:style>
  <w:style w:type="character" w:customStyle="1" w:styleId="Titre4Car">
    <w:name w:val="Titre 4 Car"/>
    <w:basedOn w:val="Policepardfaut"/>
    <w:link w:val="Titre4"/>
    <w:uiPriority w:val="9"/>
    <w:semiHidden/>
    <w:rPr>
      <w:rFonts w:asciiTheme="majorHAnsi" w:eastAsiaTheme="majorEastAsia" w:hAnsiTheme="majorHAnsi" w:cstheme="majorBidi"/>
      <w:iCs/>
    </w:rPr>
  </w:style>
  <w:style w:type="character" w:customStyle="1" w:styleId="Titre5Car">
    <w:name w:val="Titre 5 Car"/>
    <w:basedOn w:val="Policepardfaut"/>
    <w:link w:val="Titre5"/>
    <w:uiPriority w:val="9"/>
    <w:semiHidden/>
    <w:rPr>
      <w:rFonts w:asciiTheme="majorHAnsi" w:eastAsiaTheme="majorEastAsia" w:hAnsiTheme="majorHAnsi" w:cstheme="majorBidi"/>
      <w:i/>
    </w:rPr>
  </w:style>
  <w:style w:type="character" w:customStyle="1" w:styleId="Titre6Car">
    <w:name w:val="Titre 6 Car"/>
    <w:basedOn w:val="Policepardfaut"/>
    <w:link w:val="Titre6"/>
    <w:uiPriority w:val="9"/>
    <w:semiHidden/>
    <w:rPr>
      <w:rFonts w:asciiTheme="majorHAnsi" w:eastAsiaTheme="majorEastAsia" w:hAnsiTheme="majorHAnsi" w:cstheme="majorBidi"/>
      <w:b/>
      <w:sz w:val="24"/>
    </w:rPr>
  </w:style>
  <w:style w:type="character" w:customStyle="1" w:styleId="Titre7Car">
    <w:name w:val="Titre 7 Car"/>
    <w:basedOn w:val="Policepardfaut"/>
    <w:link w:val="Titre7"/>
    <w:uiPriority w:val="9"/>
    <w:semiHidden/>
    <w:rPr>
      <w:rFonts w:asciiTheme="majorHAnsi" w:eastAsiaTheme="majorEastAsia" w:hAnsiTheme="majorHAnsi" w:cstheme="majorBidi"/>
      <w:b/>
      <w:i/>
      <w:iCs/>
      <w:sz w:val="24"/>
    </w:rPr>
  </w:style>
  <w:style w:type="character" w:customStyle="1" w:styleId="Titre8Car">
    <w:name w:val="Titre 8 Car"/>
    <w:basedOn w:val="Policepardfaut"/>
    <w:link w:val="Titre8"/>
    <w:uiPriority w:val="9"/>
    <w:semiHidden/>
    <w:rPr>
      <w:rFonts w:asciiTheme="majorHAnsi" w:eastAsiaTheme="majorEastAsia" w:hAnsiTheme="majorHAnsi" w:cstheme="majorBidi"/>
      <w:sz w:val="24"/>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
      <w:iCs/>
      <w:sz w:val="24"/>
      <w:szCs w:val="21"/>
    </w:rPr>
  </w:style>
  <w:style w:type="paragraph" w:styleId="TM1">
    <w:name w:val="toc 1"/>
    <w:basedOn w:val="Normal"/>
    <w:next w:val="Normal"/>
    <w:autoRedefine/>
    <w:uiPriority w:val="39"/>
    <w:unhideWhenUsed/>
    <w:rsid w:val="00982BD6"/>
    <w:pPr>
      <w:tabs>
        <w:tab w:val="right" w:leader="dot" w:pos="8239"/>
      </w:tabs>
      <w:spacing w:before="120" w:after="120" w:line="312" w:lineRule="auto"/>
    </w:pPr>
    <w:rPr>
      <w:rFonts w:asciiTheme="minorHAnsi" w:eastAsiaTheme="minorHAnsi" w:hAnsiTheme="minorHAnsi" w:cstheme="minorBidi"/>
      <w:b/>
      <w:bCs/>
      <w:caps/>
      <w:color w:val="3A3A3A" w:themeColor="text2"/>
      <w:sz w:val="20"/>
      <w:szCs w:val="20"/>
      <w:lang w:val="fr-FR" w:eastAsia="ja-JP" w:bidi="fr-FR"/>
    </w:rPr>
  </w:style>
  <w:style w:type="paragraph" w:styleId="TM2">
    <w:name w:val="toc 2"/>
    <w:basedOn w:val="Normal"/>
    <w:next w:val="Normal"/>
    <w:autoRedefine/>
    <w:uiPriority w:val="39"/>
    <w:unhideWhenUsed/>
    <w:rsid w:val="00B908CF"/>
    <w:pPr>
      <w:spacing w:line="312" w:lineRule="auto"/>
      <w:ind w:left="260"/>
    </w:pPr>
    <w:rPr>
      <w:rFonts w:asciiTheme="minorHAnsi" w:eastAsiaTheme="minorHAnsi" w:hAnsiTheme="minorHAnsi" w:cstheme="minorBidi"/>
      <w:smallCaps/>
      <w:color w:val="3A3A3A" w:themeColor="text2"/>
      <w:sz w:val="20"/>
      <w:szCs w:val="20"/>
      <w:lang w:val="fr-FR" w:eastAsia="ja-JP" w:bidi="fr-FR"/>
    </w:rPr>
  </w:style>
  <w:style w:type="character" w:styleId="Lienhypertexte">
    <w:name w:val="Hyperlink"/>
    <w:basedOn w:val="Policepardfaut"/>
    <w:uiPriority w:val="99"/>
    <w:unhideWhenUsed/>
    <w:rsid w:val="00B908CF"/>
    <w:rPr>
      <w:color w:val="36A3B8" w:themeColor="hyperlink"/>
      <w:u w:val="single"/>
    </w:rPr>
  </w:style>
  <w:style w:type="paragraph" w:styleId="TM3">
    <w:name w:val="toc 3"/>
    <w:basedOn w:val="Normal"/>
    <w:next w:val="Normal"/>
    <w:autoRedefine/>
    <w:uiPriority w:val="39"/>
    <w:semiHidden/>
    <w:unhideWhenUsed/>
    <w:rsid w:val="00B908CF"/>
    <w:pPr>
      <w:spacing w:line="312" w:lineRule="auto"/>
      <w:ind w:left="520"/>
    </w:pPr>
    <w:rPr>
      <w:rFonts w:asciiTheme="minorHAnsi" w:eastAsiaTheme="minorHAnsi" w:hAnsiTheme="minorHAnsi" w:cstheme="minorBidi"/>
      <w:i/>
      <w:iCs/>
      <w:color w:val="3A3A3A" w:themeColor="text2"/>
      <w:sz w:val="20"/>
      <w:szCs w:val="20"/>
      <w:lang w:val="fr-FR" w:eastAsia="ja-JP" w:bidi="fr-FR"/>
    </w:rPr>
  </w:style>
  <w:style w:type="paragraph" w:styleId="TM4">
    <w:name w:val="toc 4"/>
    <w:basedOn w:val="Normal"/>
    <w:next w:val="Normal"/>
    <w:autoRedefine/>
    <w:uiPriority w:val="39"/>
    <w:semiHidden/>
    <w:unhideWhenUsed/>
    <w:rsid w:val="00B908CF"/>
    <w:pPr>
      <w:spacing w:line="312" w:lineRule="auto"/>
      <w:ind w:left="780"/>
    </w:pPr>
    <w:rPr>
      <w:rFonts w:asciiTheme="minorHAnsi" w:eastAsiaTheme="minorHAnsi" w:hAnsiTheme="minorHAnsi" w:cstheme="minorBidi"/>
      <w:color w:val="3A3A3A" w:themeColor="text2"/>
      <w:sz w:val="18"/>
      <w:szCs w:val="18"/>
      <w:lang w:val="fr-FR" w:eastAsia="ja-JP" w:bidi="fr-FR"/>
    </w:rPr>
  </w:style>
  <w:style w:type="paragraph" w:styleId="TM5">
    <w:name w:val="toc 5"/>
    <w:basedOn w:val="Normal"/>
    <w:next w:val="Normal"/>
    <w:autoRedefine/>
    <w:uiPriority w:val="39"/>
    <w:semiHidden/>
    <w:unhideWhenUsed/>
    <w:rsid w:val="00B908CF"/>
    <w:pPr>
      <w:spacing w:line="312" w:lineRule="auto"/>
      <w:ind w:left="1040"/>
    </w:pPr>
    <w:rPr>
      <w:rFonts w:asciiTheme="minorHAnsi" w:eastAsiaTheme="minorHAnsi" w:hAnsiTheme="minorHAnsi" w:cstheme="minorBidi"/>
      <w:color w:val="3A3A3A" w:themeColor="text2"/>
      <w:sz w:val="18"/>
      <w:szCs w:val="18"/>
      <w:lang w:val="fr-FR" w:eastAsia="ja-JP" w:bidi="fr-FR"/>
    </w:rPr>
  </w:style>
  <w:style w:type="paragraph" w:styleId="TM6">
    <w:name w:val="toc 6"/>
    <w:basedOn w:val="Normal"/>
    <w:next w:val="Normal"/>
    <w:autoRedefine/>
    <w:uiPriority w:val="39"/>
    <w:semiHidden/>
    <w:unhideWhenUsed/>
    <w:rsid w:val="00B908CF"/>
    <w:pPr>
      <w:spacing w:line="312" w:lineRule="auto"/>
      <w:ind w:left="1300"/>
    </w:pPr>
    <w:rPr>
      <w:rFonts w:asciiTheme="minorHAnsi" w:eastAsiaTheme="minorHAnsi" w:hAnsiTheme="minorHAnsi" w:cstheme="minorBidi"/>
      <w:color w:val="3A3A3A" w:themeColor="text2"/>
      <w:sz w:val="18"/>
      <w:szCs w:val="18"/>
      <w:lang w:val="fr-FR" w:eastAsia="ja-JP" w:bidi="fr-FR"/>
    </w:rPr>
  </w:style>
  <w:style w:type="paragraph" w:styleId="TM7">
    <w:name w:val="toc 7"/>
    <w:basedOn w:val="Normal"/>
    <w:next w:val="Normal"/>
    <w:autoRedefine/>
    <w:uiPriority w:val="39"/>
    <w:semiHidden/>
    <w:unhideWhenUsed/>
    <w:rsid w:val="00B908CF"/>
    <w:pPr>
      <w:spacing w:line="312" w:lineRule="auto"/>
      <w:ind w:left="1560"/>
    </w:pPr>
    <w:rPr>
      <w:rFonts w:asciiTheme="minorHAnsi" w:eastAsiaTheme="minorHAnsi" w:hAnsiTheme="minorHAnsi" w:cstheme="minorBidi"/>
      <w:color w:val="3A3A3A" w:themeColor="text2"/>
      <w:sz w:val="18"/>
      <w:szCs w:val="18"/>
      <w:lang w:val="fr-FR" w:eastAsia="ja-JP" w:bidi="fr-FR"/>
    </w:rPr>
  </w:style>
  <w:style w:type="paragraph" w:styleId="TM8">
    <w:name w:val="toc 8"/>
    <w:basedOn w:val="Normal"/>
    <w:next w:val="Normal"/>
    <w:autoRedefine/>
    <w:uiPriority w:val="39"/>
    <w:semiHidden/>
    <w:unhideWhenUsed/>
    <w:rsid w:val="00B908CF"/>
    <w:pPr>
      <w:spacing w:line="312" w:lineRule="auto"/>
      <w:ind w:left="1820"/>
    </w:pPr>
    <w:rPr>
      <w:rFonts w:asciiTheme="minorHAnsi" w:eastAsiaTheme="minorHAnsi" w:hAnsiTheme="minorHAnsi" w:cstheme="minorBidi"/>
      <w:color w:val="3A3A3A" w:themeColor="text2"/>
      <w:sz w:val="18"/>
      <w:szCs w:val="18"/>
      <w:lang w:val="fr-FR" w:eastAsia="ja-JP" w:bidi="fr-FR"/>
    </w:rPr>
  </w:style>
  <w:style w:type="paragraph" w:styleId="TM9">
    <w:name w:val="toc 9"/>
    <w:basedOn w:val="Normal"/>
    <w:next w:val="Normal"/>
    <w:autoRedefine/>
    <w:uiPriority w:val="39"/>
    <w:semiHidden/>
    <w:unhideWhenUsed/>
    <w:rsid w:val="00B908CF"/>
    <w:pPr>
      <w:spacing w:line="312" w:lineRule="auto"/>
      <w:ind w:left="2080"/>
    </w:pPr>
    <w:rPr>
      <w:rFonts w:asciiTheme="minorHAnsi" w:eastAsiaTheme="minorHAnsi" w:hAnsiTheme="minorHAnsi" w:cstheme="minorBidi"/>
      <w:color w:val="3A3A3A" w:themeColor="text2"/>
      <w:sz w:val="18"/>
      <w:szCs w:val="18"/>
      <w:lang w:val="fr-FR" w:eastAsia="ja-JP" w:bidi="fr-FR"/>
    </w:rPr>
  </w:style>
  <w:style w:type="table" w:styleId="TableauListe3-Accentuation1">
    <w:name w:val="List Table 3 Accent 1"/>
    <w:basedOn w:val="TableauNormal"/>
    <w:uiPriority w:val="48"/>
    <w:rsid w:val="0001542C"/>
    <w:pPr>
      <w:widowControl w:val="0"/>
      <w:spacing w:after="0" w:line="240" w:lineRule="auto"/>
    </w:pPr>
    <w:rPr>
      <w:rFonts w:eastAsia="Batang"/>
      <w:color w:val="auto"/>
      <w:sz w:val="22"/>
      <w:szCs w:val="22"/>
      <w:lang w:val="en-US" w:eastAsia="en-US" w:bidi="ar-SA"/>
    </w:rPr>
    <w:tblPr>
      <w:tblStyleRowBandSize w:val="1"/>
      <w:tblStyleColBandSize w:val="1"/>
      <w:tblBorders>
        <w:top w:val="single" w:sz="4" w:space="0" w:color="562241" w:themeColor="accent1"/>
        <w:left w:val="single" w:sz="4" w:space="0" w:color="562241" w:themeColor="accent1"/>
        <w:bottom w:val="single" w:sz="4" w:space="0" w:color="562241" w:themeColor="accent1"/>
        <w:right w:val="single" w:sz="4" w:space="0" w:color="562241" w:themeColor="accent1"/>
      </w:tblBorders>
    </w:tblPr>
    <w:tblStylePr w:type="firstRow">
      <w:rPr>
        <w:b/>
        <w:bCs/>
        <w:color w:val="FFFFFF" w:themeColor="background1"/>
      </w:rPr>
      <w:tblPr/>
      <w:tcPr>
        <w:shd w:val="clear" w:color="auto" w:fill="562241" w:themeFill="accent1"/>
      </w:tcPr>
    </w:tblStylePr>
    <w:tblStylePr w:type="lastRow">
      <w:rPr>
        <w:b/>
        <w:bCs/>
      </w:rPr>
      <w:tblPr/>
      <w:tcPr>
        <w:tcBorders>
          <w:top w:val="double" w:sz="4" w:space="0" w:color="56224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2241" w:themeColor="accent1"/>
          <w:right w:val="single" w:sz="4" w:space="0" w:color="562241" w:themeColor="accent1"/>
        </w:tcBorders>
      </w:tcPr>
    </w:tblStylePr>
    <w:tblStylePr w:type="band1Horz">
      <w:tblPr/>
      <w:tcPr>
        <w:tcBorders>
          <w:top w:val="single" w:sz="4" w:space="0" w:color="562241" w:themeColor="accent1"/>
          <w:bottom w:val="single" w:sz="4" w:space="0" w:color="56224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2241" w:themeColor="accent1"/>
          <w:left w:val="nil"/>
        </w:tcBorders>
      </w:tcPr>
    </w:tblStylePr>
    <w:tblStylePr w:type="swCell">
      <w:tblPr/>
      <w:tcPr>
        <w:tcBorders>
          <w:top w:val="double" w:sz="4" w:space="0" w:color="562241" w:themeColor="accent1"/>
          <w:right w:val="nil"/>
        </w:tcBorders>
      </w:tcPr>
    </w:tblStylePr>
  </w:style>
  <w:style w:type="table" w:styleId="TableauGrille4-Accentuation1">
    <w:name w:val="Grid Table 4 Accent 1"/>
    <w:basedOn w:val="TableauNormal"/>
    <w:uiPriority w:val="49"/>
    <w:rsid w:val="0001542C"/>
    <w:pPr>
      <w:widowControl w:val="0"/>
      <w:spacing w:after="0" w:line="240" w:lineRule="auto"/>
    </w:pPr>
    <w:rPr>
      <w:color w:val="auto"/>
      <w:sz w:val="22"/>
      <w:szCs w:val="22"/>
      <w:lang w:val="en-US" w:eastAsia="en-US" w:bidi="ar-SA"/>
    </w:rPr>
    <w:tblPr>
      <w:tblStyleRowBandSize w:val="1"/>
      <w:tblStyleColBandSize w:val="1"/>
      <w:tblBorders>
        <w:top w:val="single" w:sz="4" w:space="0" w:color="BC5793" w:themeColor="accent1" w:themeTint="99"/>
        <w:left w:val="single" w:sz="4" w:space="0" w:color="BC5793" w:themeColor="accent1" w:themeTint="99"/>
        <w:bottom w:val="single" w:sz="4" w:space="0" w:color="BC5793" w:themeColor="accent1" w:themeTint="99"/>
        <w:right w:val="single" w:sz="4" w:space="0" w:color="BC5793" w:themeColor="accent1" w:themeTint="99"/>
        <w:insideH w:val="single" w:sz="4" w:space="0" w:color="BC5793" w:themeColor="accent1" w:themeTint="99"/>
        <w:insideV w:val="single" w:sz="4" w:space="0" w:color="BC5793" w:themeColor="accent1" w:themeTint="99"/>
      </w:tblBorders>
    </w:tblPr>
    <w:tblStylePr w:type="firstRow">
      <w:rPr>
        <w:b/>
        <w:bCs/>
        <w:color w:val="FFFFFF" w:themeColor="background1"/>
      </w:rPr>
      <w:tblPr/>
      <w:tcPr>
        <w:tcBorders>
          <w:top w:val="single" w:sz="4" w:space="0" w:color="562241" w:themeColor="accent1"/>
          <w:left w:val="single" w:sz="4" w:space="0" w:color="562241" w:themeColor="accent1"/>
          <w:bottom w:val="single" w:sz="4" w:space="0" w:color="562241" w:themeColor="accent1"/>
          <w:right w:val="single" w:sz="4" w:space="0" w:color="562241" w:themeColor="accent1"/>
          <w:insideH w:val="nil"/>
          <w:insideV w:val="nil"/>
        </w:tcBorders>
        <w:shd w:val="clear" w:color="auto" w:fill="562241" w:themeFill="accent1"/>
      </w:tcPr>
    </w:tblStylePr>
    <w:tblStylePr w:type="lastRow">
      <w:rPr>
        <w:b/>
        <w:bCs/>
      </w:rPr>
      <w:tblPr/>
      <w:tcPr>
        <w:tcBorders>
          <w:top w:val="double" w:sz="4" w:space="0" w:color="562241" w:themeColor="accent1"/>
        </w:tcBorders>
      </w:tcPr>
    </w:tblStylePr>
    <w:tblStylePr w:type="firstCol">
      <w:rPr>
        <w:b/>
        <w:bCs/>
      </w:rPr>
    </w:tblStylePr>
    <w:tblStylePr w:type="lastCol">
      <w:rPr>
        <w:b/>
        <w:bCs/>
      </w:rPr>
    </w:tblStylePr>
    <w:tblStylePr w:type="band1Vert">
      <w:tblPr/>
      <w:tcPr>
        <w:shd w:val="clear" w:color="auto" w:fill="E9C7DB" w:themeFill="accent1" w:themeFillTint="33"/>
      </w:tcPr>
    </w:tblStylePr>
    <w:tblStylePr w:type="band1Horz">
      <w:tblPr/>
      <w:tcPr>
        <w:shd w:val="clear" w:color="auto" w:fill="E9C7DB" w:themeFill="accent1" w:themeFillTint="33"/>
      </w:tcPr>
    </w:tblStylePr>
  </w:style>
  <w:style w:type="table" w:styleId="TableauGrille4">
    <w:name w:val="Grid Table 4"/>
    <w:basedOn w:val="TableauNormal"/>
    <w:uiPriority w:val="49"/>
    <w:rsid w:val="0001542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aragraphedeliste">
    <w:name w:val="List Paragraph"/>
    <w:basedOn w:val="Normal"/>
    <w:uiPriority w:val="34"/>
    <w:unhideWhenUsed/>
    <w:qFormat/>
    <w:rsid w:val="00B12429"/>
    <w:pPr>
      <w:ind w:left="720"/>
      <w:contextualSpacing/>
    </w:pPr>
  </w:style>
  <w:style w:type="paragraph" w:customStyle="1" w:styleId="Default">
    <w:name w:val="Default"/>
    <w:rsid w:val="00D046BD"/>
    <w:pPr>
      <w:autoSpaceDE w:val="0"/>
      <w:autoSpaceDN w:val="0"/>
      <w:adjustRightInd w:val="0"/>
      <w:spacing w:after="0" w:line="240" w:lineRule="auto"/>
    </w:pPr>
    <w:rPr>
      <w:rFonts w:ascii="Open Sans" w:hAnsi="Open Sans" w:cs="Open Sans"/>
      <w:color w:val="000000"/>
      <w:sz w:val="24"/>
      <w:szCs w:val="24"/>
      <w:lang w:val="fr-CA" w:bidi="ar-SA"/>
    </w:rPr>
  </w:style>
  <w:style w:type="paragraph" w:customStyle="1" w:styleId="EndNoteBibliographyTitle">
    <w:name w:val="EndNote Bibliography Title"/>
    <w:basedOn w:val="Normal"/>
    <w:link w:val="EndNoteBibliographyTitleCar"/>
    <w:rsid w:val="008F2FDD"/>
    <w:pPr>
      <w:jc w:val="center"/>
    </w:pPr>
  </w:style>
  <w:style w:type="character" w:customStyle="1" w:styleId="EndNoteBibliographyTitleCar">
    <w:name w:val="EndNote Bibliography Title Car"/>
    <w:basedOn w:val="Policepardfaut"/>
    <w:link w:val="EndNoteBibliographyTitle"/>
    <w:rsid w:val="008F2FDD"/>
    <w:rPr>
      <w:rFonts w:ascii="Times New Roman" w:eastAsia="Times New Roman" w:hAnsi="Times New Roman" w:cs="Times New Roman"/>
      <w:color w:val="auto"/>
      <w:sz w:val="24"/>
      <w:szCs w:val="24"/>
      <w:lang w:val="fr-CA" w:eastAsia="fr-CA" w:bidi="ar-SA"/>
    </w:rPr>
  </w:style>
  <w:style w:type="paragraph" w:customStyle="1" w:styleId="EndNoteBibliography">
    <w:name w:val="EndNote Bibliography"/>
    <w:basedOn w:val="Normal"/>
    <w:link w:val="EndNoteBibliographyCar"/>
    <w:rsid w:val="008F2FDD"/>
  </w:style>
  <w:style w:type="character" w:customStyle="1" w:styleId="EndNoteBibliographyCar">
    <w:name w:val="EndNote Bibliography Car"/>
    <w:basedOn w:val="Policepardfaut"/>
    <w:link w:val="EndNoteBibliography"/>
    <w:rsid w:val="008F2FDD"/>
    <w:rPr>
      <w:rFonts w:ascii="Times New Roman" w:eastAsia="Times New Roman" w:hAnsi="Times New Roman" w:cs="Times New Roman"/>
      <w:color w:val="auto"/>
      <w:sz w:val="24"/>
      <w:szCs w:val="24"/>
      <w:lang w:val="fr-CA" w:eastAsia="fr-CA" w:bidi="ar-SA"/>
    </w:rPr>
  </w:style>
  <w:style w:type="paragraph" w:customStyle="1" w:styleId="p1">
    <w:name w:val="p1"/>
    <w:basedOn w:val="Normal"/>
    <w:rsid w:val="008B183A"/>
    <w:pPr>
      <w:spacing w:before="100" w:beforeAutospacing="1" w:after="100" w:afterAutospacing="1"/>
    </w:p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rFonts w:ascii="Times New Roman" w:eastAsia="Times New Roman" w:hAnsi="Times New Roman" w:cs="Times New Roman"/>
      <w:color w:val="auto"/>
      <w:sz w:val="20"/>
      <w:szCs w:val="20"/>
      <w:lang w:val="fr-CA" w:eastAsia="fr-CA" w:bidi="ar-SA"/>
    </w:rPr>
  </w:style>
  <w:style w:type="character" w:styleId="Marquedecommentaire">
    <w:name w:val="annotation reference"/>
    <w:basedOn w:val="Policepardfaut"/>
    <w:uiPriority w:val="99"/>
    <w:semiHidden/>
    <w:unhideWhenUsed/>
    <w:rPr>
      <w:sz w:val="16"/>
      <w:szCs w:val="16"/>
    </w:rPr>
  </w:style>
  <w:style w:type="numbering" w:customStyle="1" w:styleId="Listeactuelle1">
    <w:name w:val="Liste actuelle1"/>
    <w:uiPriority w:val="99"/>
    <w:rsid w:val="003D49C1"/>
    <w:pPr>
      <w:numPr>
        <w:numId w:val="20"/>
      </w:numPr>
    </w:pPr>
  </w:style>
  <w:style w:type="numbering" w:customStyle="1" w:styleId="Listeactuelle2">
    <w:name w:val="Liste actuelle2"/>
    <w:uiPriority w:val="99"/>
    <w:rsid w:val="003D49C1"/>
    <w:pPr>
      <w:numPr>
        <w:numId w:val="21"/>
      </w:numPr>
    </w:pPr>
  </w:style>
  <w:style w:type="character" w:styleId="CodeHTML">
    <w:name w:val="HTML Code"/>
    <w:basedOn w:val="Policepardfaut"/>
    <w:uiPriority w:val="99"/>
    <w:semiHidden/>
    <w:unhideWhenUsed/>
    <w:rsid w:val="006D0B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s22/Library/Containers/com.microsoft.Word/Data/Library/Application%2520Support/Microsoft/Office/16.0/DTS/fr-FR%257b5EBB69B8-8686-0240-BA49-4368771B7B3E%257d/%257bC1747786-4E43-524E-8209-56A00DA2AFB4%257dtf10002077.dotx" TargetMode="External"/></Relationships>
</file>

<file path=word/theme/theme1.xml><?xml version="1.0" encoding="utf-8"?>
<a:theme xmlns:a="http://schemas.openxmlformats.org/drawingml/2006/main" name="Office Theme">
  <a:themeElements>
    <a:clrScheme name="TF100002026">
      <a:dk1>
        <a:sysClr val="windowText" lastClr="000000"/>
      </a:dk1>
      <a:lt1>
        <a:sysClr val="window" lastClr="FFFFFF"/>
      </a:lt1>
      <a:dk2>
        <a:srgbClr val="3A3A3A"/>
      </a:dk2>
      <a:lt2>
        <a:srgbClr val="F4F4F3"/>
      </a:lt2>
      <a:accent1>
        <a:srgbClr val="562241"/>
      </a:accent1>
      <a:accent2>
        <a:srgbClr val="CCC44F"/>
      </a:accent2>
      <a:accent3>
        <a:srgbClr val="568F59"/>
      </a:accent3>
      <a:accent4>
        <a:srgbClr val="806B50"/>
      </a:accent4>
      <a:accent5>
        <a:srgbClr val="408296"/>
      </a:accent5>
      <a:accent6>
        <a:srgbClr val="A34240"/>
      </a:accent6>
      <a:hlink>
        <a:srgbClr val="36A3B8"/>
      </a:hlink>
      <a:folHlink>
        <a:srgbClr val="805273"/>
      </a:folHlink>
    </a:clrScheme>
    <a:fontScheme name="Cambria">
      <a:maj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25E421-976B-1E48-BB33-6AF8897F63ED}">
  <we:reference id="bfc52345-98f9-4096-99c4-2263a14c97f5" version="3.0.0.0" store="EXCatalog" storeType="EXCatalog"/>
  <we:alternateReferences>
    <we:reference id="WA104379997" version="3.0.0.0" store="fr-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A2D75-F377-FB41-8536-FE7BFE86B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%7bC1747786-4E43-524E-8209-56A00DA2AFB4%7dtf10002077.dotx</Template>
  <TotalTime>431</TotalTime>
  <Pages>28</Pages>
  <Words>7087</Words>
  <Characters>38980</Characters>
  <Application>Microsoft Office Word</Application>
  <DocSecurity>0</DocSecurity>
  <Lines>324</Lines>
  <Paragraphs>91</Paragraphs>
  <ScaleCrop>false</ScaleCrop>
  <Company/>
  <LinksUpToDate>false</LinksUpToDate>
  <CharactersWithSpaces>45976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Mailhot-Larouche</dc:creator>
  <cp:keywords/>
  <dc:description/>
  <cp:lastModifiedBy>Samuel Mailhot-Larouche</cp:lastModifiedBy>
  <cp:revision>630</cp:revision>
  <dcterms:created xsi:type="dcterms:W3CDTF">2026-04-12T18:24:00Z</dcterms:created>
  <dcterms:modified xsi:type="dcterms:W3CDTF">2026-06-03T13:22:00Z</dcterms:modified>
</cp:coreProperties>
</file>